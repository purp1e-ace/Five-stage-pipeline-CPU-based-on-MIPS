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8AA5F" w14:textId="6CC77539" w:rsidR="00161A82" w:rsidRPr="00161A82" w:rsidRDefault="00161A82" w:rsidP="00161A82">
      <w:pPr>
        <w:pStyle w:val="11"/>
        <w:spacing w:before="240" w:after="240"/>
        <w:jc w:val="center"/>
        <w:rPr>
          <w:rFonts w:ascii="黑体" w:hAnsi="黑体"/>
        </w:rPr>
      </w:pPr>
      <w:r w:rsidRPr="00161A82">
        <w:rPr>
          <w:rFonts w:ascii="黑体" w:hAnsi="黑体"/>
        </w:rPr>
        <w:t>P</w:t>
      </w:r>
      <w:r w:rsidR="004C5A15">
        <w:rPr>
          <w:rFonts w:ascii="黑体" w:hAnsi="黑体"/>
        </w:rPr>
        <w:t>7</w:t>
      </w:r>
      <w:r w:rsidRPr="00161A82">
        <w:rPr>
          <w:rFonts w:ascii="黑体" w:hAnsi="黑体"/>
        </w:rPr>
        <w:t xml:space="preserve"> </w:t>
      </w:r>
      <w:r w:rsidR="004C5A15">
        <w:rPr>
          <w:rFonts w:ascii="黑体" w:hAnsi="黑体"/>
        </w:rPr>
        <w:t>–</w:t>
      </w:r>
      <w:r w:rsidRPr="00161A82">
        <w:rPr>
          <w:rFonts w:ascii="黑体" w:hAnsi="黑体"/>
        </w:rPr>
        <w:t xml:space="preserve"> </w:t>
      </w:r>
      <w:r w:rsidR="004C5A15">
        <w:rPr>
          <w:rFonts w:ascii="黑体" w:hAnsi="黑体"/>
        </w:rPr>
        <w:t>MIPS</w:t>
      </w:r>
      <w:r w:rsidR="004C5A15">
        <w:rPr>
          <w:rFonts w:ascii="黑体" w:hAnsi="黑体" w:hint="eastAsia"/>
        </w:rPr>
        <w:t>微体系——异常与中断</w:t>
      </w:r>
    </w:p>
    <w:p w14:paraId="071063FD" w14:textId="68F1F80B" w:rsidR="00B50A60" w:rsidRPr="00AB7DFC" w:rsidRDefault="00DD4683" w:rsidP="00AB7DFC">
      <w:pPr>
        <w:pStyle w:val="4"/>
        <w:rPr>
          <w:rFonts w:ascii="黑体" w:eastAsia="黑体" w:hAnsi="黑体"/>
          <w:b w:val="0"/>
          <w:sz w:val="32"/>
        </w:rPr>
      </w:pPr>
      <w:proofErr w:type="gramStart"/>
      <w:r>
        <w:rPr>
          <w:rFonts w:ascii="黑体" w:eastAsia="黑体" w:hAnsi="黑体" w:hint="eastAsia"/>
          <w:b w:val="0"/>
          <w:sz w:val="32"/>
        </w:rPr>
        <w:t>一</w:t>
      </w:r>
      <w:proofErr w:type="gramEnd"/>
      <w:r w:rsidR="008019FA" w:rsidRPr="00AB7DFC">
        <w:rPr>
          <w:rFonts w:ascii="黑体" w:eastAsia="黑体" w:hAnsi="黑体" w:hint="eastAsia"/>
          <w:b w:val="0"/>
          <w:sz w:val="32"/>
        </w:rPr>
        <w:t>．</w:t>
      </w:r>
      <w:r w:rsidR="00B50A60" w:rsidRPr="00AB7DFC">
        <w:rPr>
          <w:rFonts w:ascii="黑体" w:eastAsia="黑体" w:hAnsi="黑体"/>
          <w:b w:val="0"/>
          <w:sz w:val="32"/>
        </w:rPr>
        <w:t>整体结构</w:t>
      </w:r>
    </w:p>
    <w:p w14:paraId="0750C48E" w14:textId="3AEB9747" w:rsidR="00161A82" w:rsidRPr="00161A82" w:rsidRDefault="00161A82" w:rsidP="00161A82">
      <w:pPr>
        <w:pStyle w:val="a7"/>
        <w:spacing w:before="240" w:after="240"/>
        <w:ind w:firstLine="480"/>
        <w:rPr>
          <w:rFonts w:ascii="宋体" w:hAnsi="宋体"/>
        </w:rPr>
      </w:pPr>
      <w:r w:rsidRPr="00161A82">
        <w:rPr>
          <w:shd w:val="clear" w:color="auto" w:fill="FFFFFF"/>
        </w:rPr>
        <w:t xml:space="preserve">1. </w:t>
      </w:r>
      <w:r w:rsidRPr="00161A82">
        <w:rPr>
          <w:shd w:val="clear" w:color="auto" w:fill="FFFFFF"/>
        </w:rPr>
        <w:t>处理器应支持</w:t>
      </w:r>
      <w:r w:rsidRPr="00161A82">
        <w:rPr>
          <w:shd w:val="clear" w:color="auto" w:fill="FFFFFF"/>
        </w:rPr>
        <w:t>MIPS-lite</w:t>
      </w:r>
      <w:r w:rsidR="004C5A15">
        <w:rPr>
          <w:shd w:val="clear" w:color="auto" w:fill="FFFFFF"/>
        </w:rPr>
        <w:t>4</w:t>
      </w:r>
      <w:r w:rsidRPr="00161A82">
        <w:rPr>
          <w:shd w:val="clear" w:color="auto" w:fill="FFFFFF"/>
        </w:rPr>
        <w:t>指令集。</w:t>
      </w:r>
    </w:p>
    <w:p w14:paraId="219ADCC2" w14:textId="77777777" w:rsidR="004C5A15" w:rsidRPr="004C5A15" w:rsidRDefault="004C5A15" w:rsidP="004C5A15">
      <w:pPr>
        <w:pStyle w:val="a7"/>
        <w:spacing w:before="240" w:after="240"/>
        <w:ind w:firstLine="480"/>
      </w:pPr>
      <w:r w:rsidRPr="004C5A15">
        <w:t>MIPS-C4 = {LB</w:t>
      </w:r>
      <w:r w:rsidRPr="004C5A15">
        <w:t>、</w:t>
      </w:r>
      <w:r w:rsidRPr="004C5A15">
        <w:t>LBU</w:t>
      </w:r>
      <w:r w:rsidRPr="004C5A15">
        <w:t>、</w:t>
      </w:r>
      <w:r w:rsidRPr="004C5A15">
        <w:t>LH</w:t>
      </w:r>
      <w:r w:rsidRPr="004C5A15">
        <w:t>、</w:t>
      </w:r>
      <w:r w:rsidRPr="004C5A15">
        <w:t>LHU</w:t>
      </w:r>
      <w:r w:rsidRPr="004C5A15">
        <w:t>、</w:t>
      </w:r>
      <w:r w:rsidRPr="004C5A15">
        <w:t>LW</w:t>
      </w:r>
      <w:r w:rsidRPr="004C5A15">
        <w:t>、</w:t>
      </w:r>
      <w:r w:rsidRPr="004C5A15">
        <w:t>SB</w:t>
      </w:r>
      <w:r w:rsidRPr="004C5A15">
        <w:t>、</w:t>
      </w:r>
      <w:r w:rsidRPr="004C5A15">
        <w:t>SH</w:t>
      </w:r>
      <w:r w:rsidRPr="004C5A15">
        <w:t>、</w:t>
      </w:r>
      <w:r w:rsidRPr="004C5A15">
        <w:t>SW</w:t>
      </w:r>
      <w:r w:rsidRPr="004C5A15">
        <w:t>、</w:t>
      </w:r>
      <w:r w:rsidRPr="004C5A15">
        <w:t>ADD</w:t>
      </w:r>
      <w:r w:rsidRPr="004C5A15">
        <w:t>、</w:t>
      </w:r>
      <w:r w:rsidRPr="004C5A15">
        <w:t>ADDU</w:t>
      </w:r>
      <w:r w:rsidRPr="004C5A15">
        <w:t>、</w:t>
      </w:r>
      <w:r w:rsidRPr="004C5A15">
        <w:t>SUB</w:t>
      </w:r>
      <w:r w:rsidRPr="004C5A15">
        <w:t>、</w:t>
      </w:r>
      <w:r w:rsidRPr="004C5A15">
        <w:t>SUBU</w:t>
      </w:r>
      <w:r w:rsidRPr="004C5A15">
        <w:t>、</w:t>
      </w:r>
      <w:r w:rsidRPr="004C5A15">
        <w:t>MULT</w:t>
      </w:r>
      <w:r w:rsidRPr="004C5A15">
        <w:t>、</w:t>
      </w:r>
      <w:r w:rsidRPr="004C5A15">
        <w:t>MULTU</w:t>
      </w:r>
      <w:r w:rsidRPr="004C5A15">
        <w:t>、</w:t>
      </w:r>
      <w:r w:rsidRPr="004C5A15">
        <w:t>DIV</w:t>
      </w:r>
      <w:r w:rsidRPr="004C5A15">
        <w:t>、</w:t>
      </w:r>
      <w:r w:rsidRPr="004C5A15">
        <w:t>DIVU</w:t>
      </w:r>
      <w:r w:rsidRPr="004C5A15">
        <w:t>、</w:t>
      </w:r>
      <w:r w:rsidRPr="004C5A15">
        <w:t>SLL</w:t>
      </w:r>
      <w:r w:rsidRPr="004C5A15">
        <w:t>、</w:t>
      </w:r>
      <w:r w:rsidRPr="004C5A15">
        <w:t>SRL</w:t>
      </w:r>
      <w:r w:rsidRPr="004C5A15">
        <w:t>、</w:t>
      </w:r>
      <w:r w:rsidRPr="004C5A15">
        <w:t>SRA</w:t>
      </w:r>
      <w:r w:rsidRPr="004C5A15">
        <w:t>、</w:t>
      </w:r>
      <w:r w:rsidRPr="004C5A15">
        <w:t>SLLV</w:t>
      </w:r>
      <w:r w:rsidRPr="004C5A15">
        <w:t>、</w:t>
      </w:r>
      <w:r w:rsidRPr="004C5A15">
        <w:t>SRLV</w:t>
      </w:r>
      <w:r w:rsidRPr="004C5A15">
        <w:t>、</w:t>
      </w:r>
      <w:r w:rsidRPr="004C5A15">
        <w:t>SRAV</w:t>
      </w:r>
      <w:r w:rsidRPr="004C5A15">
        <w:t>、</w:t>
      </w:r>
      <w:r w:rsidRPr="004C5A15">
        <w:t>AND</w:t>
      </w:r>
      <w:r w:rsidRPr="004C5A15">
        <w:t>、</w:t>
      </w:r>
      <w:r w:rsidRPr="004C5A15">
        <w:t>OR</w:t>
      </w:r>
      <w:r w:rsidRPr="004C5A15">
        <w:t>、</w:t>
      </w:r>
      <w:r w:rsidRPr="004C5A15">
        <w:t>XOR</w:t>
      </w:r>
      <w:r w:rsidRPr="004C5A15">
        <w:t>、</w:t>
      </w:r>
      <w:r w:rsidRPr="004C5A15">
        <w:t>NOR</w:t>
      </w:r>
      <w:r w:rsidRPr="004C5A15">
        <w:t>、</w:t>
      </w:r>
      <w:r w:rsidRPr="004C5A15">
        <w:t>ADDI</w:t>
      </w:r>
      <w:r w:rsidRPr="004C5A15">
        <w:t>、</w:t>
      </w:r>
      <w:r w:rsidRPr="004C5A15">
        <w:t>ADDIU</w:t>
      </w:r>
      <w:r w:rsidRPr="004C5A15">
        <w:t>、</w:t>
      </w:r>
      <w:r w:rsidRPr="004C5A15">
        <w:t>ANDI</w:t>
      </w:r>
      <w:r w:rsidRPr="004C5A15">
        <w:t>、</w:t>
      </w:r>
      <w:r w:rsidRPr="004C5A15">
        <w:t>ORI</w:t>
      </w:r>
      <w:r w:rsidRPr="004C5A15">
        <w:t>、</w:t>
      </w:r>
      <w:r w:rsidRPr="004C5A15">
        <w:t>XORI</w:t>
      </w:r>
      <w:r w:rsidRPr="004C5A15">
        <w:t>、</w:t>
      </w:r>
      <w:r w:rsidRPr="004C5A15">
        <w:t>LUI</w:t>
      </w:r>
      <w:r w:rsidRPr="004C5A15">
        <w:t>、</w:t>
      </w:r>
      <w:r w:rsidRPr="004C5A15">
        <w:t>SLT</w:t>
      </w:r>
      <w:r w:rsidRPr="004C5A15">
        <w:t>、</w:t>
      </w:r>
      <w:r w:rsidRPr="004C5A15">
        <w:t>SLTI</w:t>
      </w:r>
      <w:r w:rsidRPr="004C5A15">
        <w:t>、</w:t>
      </w:r>
      <w:r w:rsidRPr="004C5A15">
        <w:t>SLTIU</w:t>
      </w:r>
      <w:r w:rsidRPr="004C5A15">
        <w:t>、</w:t>
      </w:r>
      <w:r w:rsidRPr="004C5A15">
        <w:t>SLTU</w:t>
      </w:r>
      <w:r w:rsidRPr="004C5A15">
        <w:t>、</w:t>
      </w:r>
      <w:r w:rsidRPr="004C5A15">
        <w:t>BEQ</w:t>
      </w:r>
      <w:r w:rsidRPr="004C5A15">
        <w:t>、</w:t>
      </w:r>
      <w:r w:rsidRPr="004C5A15">
        <w:t>BNE</w:t>
      </w:r>
      <w:r w:rsidRPr="004C5A15">
        <w:t>、</w:t>
      </w:r>
      <w:r w:rsidRPr="004C5A15">
        <w:t>BLEZ</w:t>
      </w:r>
      <w:r w:rsidRPr="004C5A15">
        <w:t>、</w:t>
      </w:r>
      <w:r w:rsidRPr="004C5A15">
        <w:t>BGTZ</w:t>
      </w:r>
      <w:r w:rsidRPr="004C5A15">
        <w:t>、</w:t>
      </w:r>
      <w:r w:rsidRPr="004C5A15">
        <w:t>BLTZ</w:t>
      </w:r>
      <w:r w:rsidRPr="004C5A15">
        <w:t>、</w:t>
      </w:r>
      <w:r w:rsidRPr="004C5A15">
        <w:t>BGEZ</w:t>
      </w:r>
      <w:r w:rsidRPr="004C5A15">
        <w:t>、</w:t>
      </w:r>
      <w:r w:rsidRPr="004C5A15">
        <w:t>J</w:t>
      </w:r>
      <w:r w:rsidRPr="004C5A15">
        <w:t>、</w:t>
      </w:r>
      <w:r w:rsidRPr="004C5A15">
        <w:t>JAL</w:t>
      </w:r>
      <w:r w:rsidRPr="004C5A15">
        <w:t>、</w:t>
      </w:r>
      <w:r w:rsidRPr="004C5A15">
        <w:t>JALR</w:t>
      </w:r>
      <w:r w:rsidRPr="004C5A15">
        <w:t>、</w:t>
      </w:r>
      <w:r w:rsidRPr="004C5A15">
        <w:t>JR</w:t>
      </w:r>
      <w:r w:rsidRPr="004C5A15">
        <w:t>、</w:t>
      </w:r>
      <w:r w:rsidRPr="004C5A15">
        <w:t>MFHI</w:t>
      </w:r>
      <w:r w:rsidRPr="004C5A15">
        <w:t>、</w:t>
      </w:r>
      <w:r w:rsidRPr="004C5A15">
        <w:t>MFLO</w:t>
      </w:r>
      <w:r w:rsidRPr="004C5A15">
        <w:t>、</w:t>
      </w:r>
      <w:r w:rsidRPr="004C5A15">
        <w:t>MTHI</w:t>
      </w:r>
      <w:r w:rsidRPr="004C5A15">
        <w:t>、</w:t>
      </w:r>
      <w:r w:rsidRPr="004C5A15">
        <w:t>MTLO</w:t>
      </w:r>
      <w:r w:rsidRPr="004C5A15">
        <w:t>、</w:t>
      </w:r>
      <w:r w:rsidRPr="004C5A15">
        <w:rPr>
          <w:rStyle w:val="ad"/>
          <w:b w:val="0"/>
          <w:bCs w:val="0"/>
        </w:rPr>
        <w:t>ERET</w:t>
      </w:r>
      <w:r w:rsidRPr="004C5A15">
        <w:rPr>
          <w:rStyle w:val="ad"/>
          <w:b w:val="0"/>
          <w:bCs w:val="0"/>
        </w:rPr>
        <w:t>、</w:t>
      </w:r>
      <w:r w:rsidRPr="004C5A15">
        <w:rPr>
          <w:rStyle w:val="ad"/>
          <w:b w:val="0"/>
          <w:bCs w:val="0"/>
        </w:rPr>
        <w:t>MFC0</w:t>
      </w:r>
      <w:r w:rsidRPr="004C5A15">
        <w:rPr>
          <w:rStyle w:val="ad"/>
          <w:b w:val="0"/>
          <w:bCs w:val="0"/>
        </w:rPr>
        <w:t>、</w:t>
      </w:r>
      <w:r w:rsidRPr="004C5A15">
        <w:rPr>
          <w:rStyle w:val="ad"/>
          <w:b w:val="0"/>
          <w:bCs w:val="0"/>
        </w:rPr>
        <w:t>MTC0</w:t>
      </w:r>
      <w:r w:rsidRPr="004C5A15">
        <w:t>}</w:t>
      </w:r>
    </w:p>
    <w:p w14:paraId="66EC1E30" w14:textId="029D884C" w:rsidR="00E83517" w:rsidRPr="004221BF" w:rsidRDefault="00161A82" w:rsidP="004221BF">
      <w:pPr>
        <w:pStyle w:val="a7"/>
        <w:spacing w:before="240" w:after="240"/>
        <w:ind w:firstLine="480"/>
        <w:rPr>
          <w:shd w:val="clear" w:color="auto" w:fill="FFFFFF"/>
        </w:rPr>
      </w:pPr>
      <w:r w:rsidRPr="00161A82">
        <w:rPr>
          <w:shd w:val="clear" w:color="auto" w:fill="FFFFFF"/>
        </w:rPr>
        <w:t xml:space="preserve">2. </w:t>
      </w:r>
      <w:r w:rsidRPr="00161A82">
        <w:rPr>
          <w:shd w:val="clear" w:color="auto" w:fill="FFFFFF"/>
        </w:rPr>
        <w:t>处理器为流水线设计。</w:t>
      </w:r>
    </w:p>
    <w:p w14:paraId="0B4F062F" w14:textId="77777777" w:rsidR="0089518E" w:rsidRPr="00AB7DFC" w:rsidRDefault="00B50A60" w:rsidP="00AB7DFC">
      <w:pPr>
        <w:pStyle w:val="4"/>
        <w:rPr>
          <w:rFonts w:ascii="黑体" w:eastAsia="黑体" w:hAnsi="黑体"/>
          <w:b w:val="0"/>
          <w:sz w:val="32"/>
        </w:rPr>
      </w:pPr>
      <w:r w:rsidRPr="00AB7DFC">
        <w:rPr>
          <w:rFonts w:ascii="黑体" w:eastAsia="黑体" w:hAnsi="黑体" w:hint="eastAsia"/>
          <w:b w:val="0"/>
          <w:sz w:val="32"/>
        </w:rPr>
        <w:t>二．</w:t>
      </w:r>
      <w:r w:rsidR="00DC7C64" w:rsidRPr="00AB7DFC">
        <w:rPr>
          <w:rFonts w:ascii="黑体" w:eastAsia="黑体" w:hAnsi="黑体"/>
          <w:b w:val="0"/>
          <w:sz w:val="32"/>
        </w:rPr>
        <w:t>模块规格</w:t>
      </w:r>
    </w:p>
    <w:p w14:paraId="71ACFE61" w14:textId="77777777" w:rsidR="0089518E" w:rsidRDefault="00B50A60" w:rsidP="00A5758A">
      <w:pPr>
        <w:pStyle w:val="11"/>
        <w:spacing w:before="240" w:after="240"/>
        <w:rPr>
          <w:rFonts w:ascii="黑体" w:hAnsi="黑体"/>
          <w:sz w:val="28"/>
        </w:rPr>
      </w:pPr>
      <w:r w:rsidRPr="00A5758A">
        <w:rPr>
          <w:rFonts w:ascii="黑体" w:hAnsi="黑体" w:hint="eastAsia"/>
          <w:sz w:val="28"/>
        </w:rPr>
        <w:t>1</w:t>
      </w:r>
      <w:r w:rsidRPr="00A5758A">
        <w:rPr>
          <w:rFonts w:ascii="黑体" w:hAnsi="黑体"/>
          <w:sz w:val="28"/>
        </w:rPr>
        <w:t>.</w:t>
      </w:r>
      <w:proofErr w:type="gramStart"/>
      <w:r w:rsidR="00204AFE">
        <w:rPr>
          <w:rFonts w:ascii="黑体" w:hAnsi="黑体"/>
          <w:sz w:val="28"/>
        </w:rPr>
        <w:t>pc.v</w:t>
      </w:r>
      <w:proofErr w:type="gramEnd"/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704F0A" w:rsidRPr="002D767C" w14:paraId="4C85929D" w14:textId="77777777" w:rsidTr="00765E9F">
        <w:tc>
          <w:tcPr>
            <w:tcW w:w="1625" w:type="dxa"/>
            <w:shd w:val="clear" w:color="auto" w:fill="D9E2F3" w:themeFill="accent1" w:themeFillTint="33"/>
          </w:tcPr>
          <w:p w14:paraId="14A7D01E" w14:textId="77777777" w:rsidR="00704F0A" w:rsidRPr="002D767C" w:rsidRDefault="00704F0A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04E7D290" w14:textId="77777777" w:rsidR="00704F0A" w:rsidRPr="002D767C" w:rsidRDefault="00704F0A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704F0A" w:rsidRPr="002D767C" w14:paraId="7C32EBCF" w14:textId="77777777" w:rsidTr="00765E9F">
        <w:tc>
          <w:tcPr>
            <w:tcW w:w="1625" w:type="dxa"/>
            <w:shd w:val="clear" w:color="auto" w:fill="FFFFFF" w:themeFill="background1"/>
          </w:tcPr>
          <w:p w14:paraId="3B5662A2" w14:textId="77777777" w:rsidR="00704F0A" w:rsidRPr="002D767C" w:rsidRDefault="00704F0A" w:rsidP="009E0D7E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pc.v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03837B36" w14:textId="76211E38" w:rsidR="004221BF" w:rsidRPr="004221BF" w:rsidRDefault="004221BF" w:rsidP="004221BF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m</w:t>
            </w:r>
            <w:r>
              <w:rPr>
                <w:rFonts w:ascii="黑体" w:eastAsia="黑体" w:hAnsi="黑体" w:cs="Times New Roman" w:hint="eastAsia"/>
              </w:rPr>
              <w:t>odule</w:t>
            </w:r>
            <w:r>
              <w:rPr>
                <w:rFonts w:ascii="黑体" w:eastAsia="黑体" w:hAnsi="黑体" w:cs="Times New Roman"/>
              </w:rPr>
              <w:t xml:space="preserve"> </w:t>
            </w:r>
            <w:proofErr w:type="gramStart"/>
            <w:r w:rsidRPr="004221BF">
              <w:rPr>
                <w:rFonts w:ascii="黑体" w:eastAsia="黑体" w:hAnsi="黑体" w:cs="Times New Roman"/>
              </w:rPr>
              <w:t>pc(</w:t>
            </w:r>
            <w:proofErr w:type="gramEnd"/>
          </w:p>
          <w:p w14:paraId="661A899A" w14:textId="77777777" w:rsidR="004221BF" w:rsidRPr="004221BF" w:rsidRDefault="004221BF" w:rsidP="004221BF">
            <w:pPr>
              <w:jc w:val="left"/>
              <w:rPr>
                <w:rFonts w:ascii="黑体" w:eastAsia="黑体" w:hAnsi="黑体" w:cs="Times New Roman"/>
              </w:rPr>
            </w:pPr>
            <w:r w:rsidRPr="004221BF">
              <w:rPr>
                <w:rFonts w:ascii="黑体" w:eastAsia="黑体" w:hAnsi="黑体" w:cs="Times New Roman"/>
              </w:rPr>
              <w:t xml:space="preserve">    input clk,</w:t>
            </w:r>
          </w:p>
          <w:p w14:paraId="231DC19F" w14:textId="77777777" w:rsidR="004221BF" w:rsidRPr="004221BF" w:rsidRDefault="004221BF" w:rsidP="004221BF">
            <w:pPr>
              <w:jc w:val="left"/>
              <w:rPr>
                <w:rFonts w:ascii="黑体" w:eastAsia="黑体" w:hAnsi="黑体" w:cs="Times New Roman"/>
              </w:rPr>
            </w:pPr>
            <w:r w:rsidRPr="004221BF">
              <w:rPr>
                <w:rFonts w:ascii="黑体" w:eastAsia="黑体" w:hAnsi="黑体" w:cs="Times New Roman"/>
              </w:rPr>
              <w:t xml:space="preserve">    input reset,</w:t>
            </w:r>
          </w:p>
          <w:p w14:paraId="4799C116" w14:textId="77777777" w:rsidR="004221BF" w:rsidRPr="004221BF" w:rsidRDefault="004221BF" w:rsidP="004221BF">
            <w:pPr>
              <w:jc w:val="left"/>
              <w:rPr>
                <w:rFonts w:ascii="黑体" w:eastAsia="黑体" w:hAnsi="黑体" w:cs="Times New Roman"/>
              </w:rPr>
            </w:pPr>
            <w:r w:rsidRPr="004221BF">
              <w:rPr>
                <w:rFonts w:ascii="黑体" w:eastAsia="黑体" w:hAnsi="黑体" w:cs="Times New Roman"/>
              </w:rPr>
              <w:tab/>
              <w:t xml:space="preserve"> input en,</w:t>
            </w:r>
          </w:p>
          <w:p w14:paraId="7091380A" w14:textId="77777777" w:rsidR="004221BF" w:rsidRPr="004221BF" w:rsidRDefault="004221BF" w:rsidP="004221BF">
            <w:pPr>
              <w:jc w:val="left"/>
              <w:rPr>
                <w:rFonts w:ascii="黑体" w:eastAsia="黑体" w:hAnsi="黑体" w:cs="Times New Roman"/>
              </w:rPr>
            </w:pPr>
            <w:r w:rsidRPr="004221BF">
              <w:rPr>
                <w:rFonts w:ascii="黑体" w:eastAsia="黑体" w:hAnsi="黑体" w:cs="Times New Roman"/>
              </w:rPr>
              <w:tab/>
              <w:t xml:space="preserve"> </w:t>
            </w:r>
            <w:proofErr w:type="gramStart"/>
            <w:r w:rsidRPr="004221BF">
              <w:rPr>
                <w:rFonts w:ascii="黑体" w:eastAsia="黑体" w:hAnsi="黑体" w:cs="Times New Roman"/>
              </w:rPr>
              <w:t>input[</w:t>
            </w:r>
            <w:proofErr w:type="gramEnd"/>
            <w:r w:rsidRPr="004221BF">
              <w:rPr>
                <w:rFonts w:ascii="黑体" w:eastAsia="黑体" w:hAnsi="黑体" w:cs="Times New Roman"/>
              </w:rPr>
              <w:t>31:0] next_pc,</w:t>
            </w:r>
          </w:p>
          <w:p w14:paraId="0E1FC9AD" w14:textId="58034063" w:rsidR="004221BF" w:rsidRPr="004221BF" w:rsidRDefault="004221BF" w:rsidP="004221BF">
            <w:pPr>
              <w:jc w:val="left"/>
              <w:rPr>
                <w:rFonts w:ascii="黑体" w:eastAsia="黑体" w:hAnsi="黑体" w:cs="Times New Roman"/>
              </w:rPr>
            </w:pPr>
            <w:r w:rsidRPr="004221BF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4221BF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4221BF">
              <w:rPr>
                <w:rFonts w:ascii="黑体" w:eastAsia="黑体" w:hAnsi="黑体" w:cs="Times New Roman"/>
              </w:rPr>
              <w:t>reg[</w:t>
            </w:r>
            <w:proofErr w:type="gramEnd"/>
            <w:r w:rsidRPr="004221BF">
              <w:rPr>
                <w:rFonts w:ascii="黑体" w:eastAsia="黑体" w:hAnsi="黑体" w:cs="Times New Roman"/>
              </w:rPr>
              <w:t>31:0] pc,</w:t>
            </w:r>
          </w:p>
          <w:p w14:paraId="7488B701" w14:textId="77777777" w:rsidR="004221BF" w:rsidRPr="004221BF" w:rsidRDefault="004221BF" w:rsidP="004221BF">
            <w:pPr>
              <w:jc w:val="left"/>
              <w:rPr>
                <w:rFonts w:ascii="黑体" w:eastAsia="黑体" w:hAnsi="黑体" w:cs="Times New Roman"/>
              </w:rPr>
            </w:pPr>
            <w:r w:rsidRPr="004221BF">
              <w:rPr>
                <w:rFonts w:ascii="黑体" w:eastAsia="黑体" w:hAnsi="黑体" w:cs="Times New Roman"/>
              </w:rPr>
              <w:tab/>
              <w:t xml:space="preserve"> output [4:0] excode_F</w:t>
            </w:r>
          </w:p>
          <w:p w14:paraId="4321A139" w14:textId="3BE1944E" w:rsidR="00704F0A" w:rsidRPr="00A8264C" w:rsidRDefault="004221BF" w:rsidP="004221BF">
            <w:pPr>
              <w:jc w:val="left"/>
              <w:rPr>
                <w:rFonts w:ascii="黑体" w:eastAsia="黑体" w:hAnsi="黑体" w:cs="Times New Roman"/>
              </w:rPr>
            </w:pPr>
            <w:r w:rsidRPr="004221BF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88D57D0" w14:textId="77777777" w:rsidR="00E80C39" w:rsidRPr="00A5758A" w:rsidRDefault="00E80C39" w:rsidP="00704F0A">
      <w:pPr>
        <w:pStyle w:val="a7"/>
        <w:spacing w:before="240" w:after="240"/>
        <w:ind w:firstLine="480"/>
      </w:pPr>
      <w:r w:rsidRPr="00A5758A"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522"/>
        <w:gridCol w:w="5423"/>
      </w:tblGrid>
      <w:tr w:rsidR="00B50A60" w:rsidRPr="00A5758A" w14:paraId="514D71BD" w14:textId="77777777" w:rsidTr="00765E9F">
        <w:tc>
          <w:tcPr>
            <w:tcW w:w="988" w:type="dxa"/>
            <w:shd w:val="clear" w:color="auto" w:fill="D9E2F3" w:themeFill="accent1" w:themeFillTint="33"/>
          </w:tcPr>
          <w:p w14:paraId="716EAAE4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3D9ECEFC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423" w:type="dxa"/>
            <w:shd w:val="clear" w:color="auto" w:fill="D9E2F3" w:themeFill="accent1" w:themeFillTint="33"/>
          </w:tcPr>
          <w:p w14:paraId="10777197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50A60" w:rsidRPr="00A5758A" w14:paraId="1B6235E8" w14:textId="77777777" w:rsidTr="00765E9F">
        <w:tc>
          <w:tcPr>
            <w:tcW w:w="988" w:type="dxa"/>
            <w:shd w:val="clear" w:color="auto" w:fill="FFFFFF" w:themeFill="background1"/>
          </w:tcPr>
          <w:p w14:paraId="23114F3B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C</w:t>
            </w:r>
            <w:r w:rsidRPr="00A5758A">
              <w:rPr>
                <w:rFonts w:ascii="黑体" w:eastAsia="黑体" w:hAnsi="黑体" w:cs="Times New Roman" w:hint="eastAsia"/>
              </w:rPr>
              <w:t>lk</w:t>
            </w:r>
          </w:p>
        </w:tc>
        <w:tc>
          <w:tcPr>
            <w:tcW w:w="1522" w:type="dxa"/>
            <w:shd w:val="clear" w:color="auto" w:fill="FFFFFF" w:themeFill="background1"/>
          </w:tcPr>
          <w:p w14:paraId="6A194FAA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681226AA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时钟信号</w:t>
            </w:r>
          </w:p>
        </w:tc>
      </w:tr>
      <w:tr w:rsidR="00B50A60" w:rsidRPr="00A5758A" w14:paraId="3F290A0C" w14:textId="77777777" w:rsidTr="00765E9F">
        <w:tc>
          <w:tcPr>
            <w:tcW w:w="988" w:type="dxa"/>
            <w:shd w:val="clear" w:color="auto" w:fill="FFFFFF" w:themeFill="background1"/>
          </w:tcPr>
          <w:p w14:paraId="21BAB935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Reset</w:t>
            </w:r>
          </w:p>
        </w:tc>
        <w:tc>
          <w:tcPr>
            <w:tcW w:w="1522" w:type="dxa"/>
            <w:shd w:val="clear" w:color="auto" w:fill="FFFFFF" w:themeFill="background1"/>
          </w:tcPr>
          <w:p w14:paraId="135FFB60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643B5289" w14:textId="77777777" w:rsidR="00B50A60" w:rsidRPr="00A5758A" w:rsidRDefault="00B50A60" w:rsidP="00B50A60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复位信号</w:t>
            </w:r>
          </w:p>
          <w:p w14:paraId="52DA489B" w14:textId="77777777" w:rsidR="00B50A60" w:rsidRPr="00A5758A" w:rsidRDefault="00B50A60" w:rsidP="00B50A60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1：复位</w:t>
            </w:r>
          </w:p>
          <w:p w14:paraId="1B203F4C" w14:textId="77777777" w:rsidR="00B50A60" w:rsidRPr="00A5758A" w:rsidRDefault="00B50A60" w:rsidP="00B50A60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0：无效</w:t>
            </w:r>
          </w:p>
        </w:tc>
      </w:tr>
      <w:tr w:rsidR="0047258E" w:rsidRPr="00A5758A" w14:paraId="3EC61594" w14:textId="77777777" w:rsidTr="00765E9F">
        <w:tc>
          <w:tcPr>
            <w:tcW w:w="988" w:type="dxa"/>
            <w:shd w:val="clear" w:color="auto" w:fill="FFFFFF" w:themeFill="background1"/>
          </w:tcPr>
          <w:p w14:paraId="7E5B44BA" w14:textId="5D1446CA" w:rsidR="0047258E" w:rsidRPr="00A5758A" w:rsidRDefault="0047258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e</w:t>
            </w:r>
            <w:r>
              <w:rPr>
                <w:rFonts w:ascii="黑体" w:eastAsia="黑体" w:hAnsi="黑体" w:cs="Times New Roman"/>
              </w:rPr>
              <w:t>n</w:t>
            </w:r>
          </w:p>
        </w:tc>
        <w:tc>
          <w:tcPr>
            <w:tcW w:w="1522" w:type="dxa"/>
            <w:shd w:val="clear" w:color="auto" w:fill="FFFFFF" w:themeFill="background1"/>
          </w:tcPr>
          <w:p w14:paraId="0E6890C7" w14:textId="6DEC8E6B" w:rsidR="0047258E" w:rsidRPr="00A5758A" w:rsidRDefault="0047258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5C86E9D9" w14:textId="27C02208" w:rsidR="0047258E" w:rsidRPr="00A5758A" w:rsidRDefault="0047258E" w:rsidP="00B50A60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使能信号</w:t>
            </w:r>
          </w:p>
        </w:tc>
      </w:tr>
      <w:tr w:rsidR="00B50A60" w:rsidRPr="00A5758A" w14:paraId="0EFA8655" w14:textId="77777777" w:rsidTr="00765E9F">
        <w:tc>
          <w:tcPr>
            <w:tcW w:w="988" w:type="dxa"/>
            <w:shd w:val="clear" w:color="auto" w:fill="FFFFFF" w:themeFill="background1"/>
          </w:tcPr>
          <w:p w14:paraId="2473341F" w14:textId="77777777" w:rsidR="00B50A60" w:rsidRPr="002D1D34" w:rsidRDefault="00C178C8" w:rsidP="00B50A60">
            <w:pPr>
              <w:jc w:val="center"/>
              <w:rPr>
                <w:rFonts w:ascii="黑体" w:eastAsia="黑体" w:hAnsi="黑体" w:cs="Times New Roman"/>
              </w:rPr>
            </w:pPr>
            <w:r w:rsidRPr="002D1D34">
              <w:rPr>
                <w:rFonts w:ascii="黑体" w:eastAsia="黑体" w:hAnsi="黑体"/>
              </w:rPr>
              <w:t>next_pc</w:t>
            </w:r>
          </w:p>
        </w:tc>
        <w:tc>
          <w:tcPr>
            <w:tcW w:w="1522" w:type="dxa"/>
            <w:shd w:val="clear" w:color="auto" w:fill="FFFFFF" w:themeFill="background1"/>
          </w:tcPr>
          <w:p w14:paraId="72A340DB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7BFC0937" w14:textId="77777777" w:rsidR="00B50A60" w:rsidRPr="00A5758A" w:rsidRDefault="00C178C8" w:rsidP="00AF211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更新的P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（时钟上升沿更新）</w:t>
            </w:r>
          </w:p>
        </w:tc>
      </w:tr>
      <w:tr w:rsidR="00B50A60" w:rsidRPr="00A5758A" w14:paraId="24B0F6D9" w14:textId="77777777" w:rsidTr="00765E9F">
        <w:tc>
          <w:tcPr>
            <w:tcW w:w="988" w:type="dxa"/>
            <w:shd w:val="clear" w:color="auto" w:fill="FFFFFF" w:themeFill="background1"/>
          </w:tcPr>
          <w:p w14:paraId="3C002E64" w14:textId="159C4922" w:rsidR="00B50A60" w:rsidRPr="00A5758A" w:rsidRDefault="00461A71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P</w:t>
            </w:r>
            <w:r w:rsidR="00C178C8">
              <w:rPr>
                <w:rFonts w:ascii="黑体" w:eastAsia="黑体" w:hAnsi="黑体" w:cs="Times New Roman"/>
              </w:rPr>
              <w:t>c</w:t>
            </w:r>
          </w:p>
        </w:tc>
        <w:tc>
          <w:tcPr>
            <w:tcW w:w="1522" w:type="dxa"/>
            <w:shd w:val="clear" w:color="auto" w:fill="FFFFFF" w:themeFill="background1"/>
          </w:tcPr>
          <w:p w14:paraId="6E007F0D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241715ED" w14:textId="5D33AEAA" w:rsidR="00AF211E" w:rsidRPr="00A5758A" w:rsidRDefault="00C178C8" w:rsidP="00AF211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 xml:space="preserve">C </w:t>
            </w:r>
          </w:p>
        </w:tc>
      </w:tr>
    </w:tbl>
    <w:p w14:paraId="33FA9CD4" w14:textId="77777777" w:rsidR="00510E21" w:rsidRPr="00782066" w:rsidRDefault="00E80C39" w:rsidP="00A5758A">
      <w:pPr>
        <w:pStyle w:val="a7"/>
        <w:spacing w:before="240" w:after="240"/>
        <w:ind w:firstLine="480"/>
      </w:pPr>
      <w:bookmarkStart w:id="0" w:name="_Hlk529866092"/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560"/>
      </w:tblGrid>
      <w:tr w:rsidR="00510E21" w:rsidRPr="00A5758A" w14:paraId="7C6BFF4B" w14:textId="77777777" w:rsidTr="00765E9F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305F3B1F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506BE063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560" w:type="dxa"/>
            <w:shd w:val="clear" w:color="auto" w:fill="D9E2F3" w:themeFill="accent1" w:themeFillTint="33"/>
          </w:tcPr>
          <w:p w14:paraId="558C24C8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510E21" w:rsidRPr="00A5758A" w14:paraId="15C5766A" w14:textId="77777777" w:rsidTr="00765E9F">
        <w:trPr>
          <w:jc w:val="center"/>
        </w:trPr>
        <w:tc>
          <w:tcPr>
            <w:tcW w:w="1098" w:type="dxa"/>
            <w:vAlign w:val="center"/>
          </w:tcPr>
          <w:p w14:paraId="562DDD00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8843379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复位</w:t>
            </w:r>
          </w:p>
        </w:tc>
        <w:tc>
          <w:tcPr>
            <w:tcW w:w="5560" w:type="dxa"/>
            <w:vAlign w:val="center"/>
          </w:tcPr>
          <w:p w14:paraId="42B78711" w14:textId="77777777" w:rsidR="00510E21" w:rsidRPr="00A5758A" w:rsidRDefault="00510E21" w:rsidP="0026273E">
            <w:pPr>
              <w:keepNext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当复位信号有效时，PC被设置为0x0000</w:t>
            </w:r>
            <w:r w:rsidR="00C178C8">
              <w:rPr>
                <w:rFonts w:ascii="黑体" w:eastAsia="黑体" w:hAnsi="黑体" w:cs="Times New Roman"/>
              </w:rPr>
              <w:t>3</w:t>
            </w:r>
            <w:r w:rsidRPr="00A5758A">
              <w:rPr>
                <w:rFonts w:ascii="黑体" w:eastAsia="黑体" w:hAnsi="黑体" w:cs="Times New Roman"/>
              </w:rPr>
              <w:t>000</w:t>
            </w:r>
          </w:p>
        </w:tc>
      </w:tr>
      <w:tr w:rsidR="00510E21" w:rsidRPr="00A5758A" w14:paraId="36BAC188" w14:textId="77777777" w:rsidTr="00765E9F">
        <w:trPr>
          <w:jc w:val="center"/>
        </w:trPr>
        <w:tc>
          <w:tcPr>
            <w:tcW w:w="1098" w:type="dxa"/>
            <w:vAlign w:val="center"/>
          </w:tcPr>
          <w:p w14:paraId="535C6ED0" w14:textId="77777777" w:rsidR="00510E21" w:rsidRPr="00A5758A" w:rsidRDefault="00510E21" w:rsidP="00510E21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1C140525" w14:textId="77777777" w:rsidR="00510E21" w:rsidRPr="00A5758A" w:rsidRDefault="00C178C8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  <w:tc>
          <w:tcPr>
            <w:tcW w:w="5560" w:type="dxa"/>
            <w:vAlign w:val="center"/>
          </w:tcPr>
          <w:p w14:paraId="47161F47" w14:textId="77777777" w:rsidR="00510E21" w:rsidRPr="00A5758A" w:rsidRDefault="00C178C8" w:rsidP="0026273E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时钟上升沿时改变p</w:t>
            </w:r>
            <w:r>
              <w:rPr>
                <w:rFonts w:ascii="黑体" w:eastAsia="黑体" w:hAnsi="黑体" w:cs="Times New Roman"/>
              </w:rPr>
              <w:t>c=next_pc</w:t>
            </w:r>
          </w:p>
        </w:tc>
      </w:tr>
    </w:tbl>
    <w:bookmarkEnd w:id="0"/>
    <w:p w14:paraId="79074F4B" w14:textId="669F6C6A" w:rsidR="00B47AAA" w:rsidRDefault="00C178C8" w:rsidP="0047258E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2.</w:t>
      </w:r>
      <w:proofErr w:type="gramStart"/>
      <w:r w:rsidR="00204AFE">
        <w:rPr>
          <w:rFonts w:ascii="黑体" w:hAnsi="黑体"/>
          <w:sz w:val="28"/>
        </w:rPr>
        <w:t>im.v</w:t>
      </w:r>
      <w:proofErr w:type="gramEnd"/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5D5804" w:rsidRPr="002D767C" w14:paraId="66E3D847" w14:textId="77777777" w:rsidTr="00765E9F">
        <w:tc>
          <w:tcPr>
            <w:tcW w:w="1625" w:type="dxa"/>
            <w:shd w:val="clear" w:color="auto" w:fill="D9E2F3" w:themeFill="accent1" w:themeFillTint="33"/>
          </w:tcPr>
          <w:p w14:paraId="2879DE78" w14:textId="77777777" w:rsidR="005D5804" w:rsidRPr="002D767C" w:rsidRDefault="005D5804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66585C8F" w14:textId="77777777" w:rsidR="005D5804" w:rsidRPr="002D767C" w:rsidRDefault="005D5804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5D5804" w:rsidRPr="002D767C" w14:paraId="3E8F4231" w14:textId="77777777" w:rsidTr="00765E9F">
        <w:tc>
          <w:tcPr>
            <w:tcW w:w="1625" w:type="dxa"/>
            <w:shd w:val="clear" w:color="auto" w:fill="FFFFFF" w:themeFill="background1"/>
          </w:tcPr>
          <w:p w14:paraId="4DECFF13" w14:textId="77777777" w:rsidR="005D5804" w:rsidRPr="002D767C" w:rsidRDefault="005D5804" w:rsidP="009E0D7E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im.v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68214A79" w14:textId="77777777" w:rsidR="009E1B49" w:rsidRPr="009E1B49" w:rsidRDefault="009E1B49" w:rsidP="009E1B49">
            <w:pPr>
              <w:jc w:val="left"/>
              <w:rPr>
                <w:rFonts w:ascii="黑体" w:eastAsia="黑体" w:hAnsi="黑体" w:cs="Times New Roman"/>
              </w:rPr>
            </w:pPr>
            <w:r w:rsidRPr="009E1B49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9E1B49">
              <w:rPr>
                <w:rFonts w:ascii="黑体" w:eastAsia="黑体" w:hAnsi="黑体" w:cs="Times New Roman"/>
              </w:rPr>
              <w:t>im(</w:t>
            </w:r>
            <w:proofErr w:type="gramEnd"/>
          </w:p>
          <w:p w14:paraId="6032E224" w14:textId="77777777" w:rsidR="009E1B49" w:rsidRPr="009E1B49" w:rsidRDefault="009E1B49" w:rsidP="009E1B49">
            <w:pPr>
              <w:jc w:val="left"/>
              <w:rPr>
                <w:rFonts w:ascii="黑体" w:eastAsia="黑体" w:hAnsi="黑体" w:cs="Times New Roman"/>
              </w:rPr>
            </w:pPr>
            <w:r w:rsidRPr="009E1B49">
              <w:rPr>
                <w:rFonts w:ascii="黑体" w:eastAsia="黑体" w:hAnsi="黑体" w:cs="Times New Roman"/>
              </w:rPr>
              <w:t xml:space="preserve">    input [31:0] PC,</w:t>
            </w:r>
          </w:p>
          <w:p w14:paraId="1B1A6548" w14:textId="77777777" w:rsidR="009E1B49" w:rsidRPr="009E1B49" w:rsidRDefault="009E1B49" w:rsidP="009E1B49">
            <w:pPr>
              <w:jc w:val="left"/>
              <w:rPr>
                <w:rFonts w:ascii="黑体" w:eastAsia="黑体" w:hAnsi="黑体" w:cs="Times New Roman"/>
              </w:rPr>
            </w:pPr>
            <w:r w:rsidRPr="009E1B49">
              <w:rPr>
                <w:rFonts w:ascii="黑体" w:eastAsia="黑体" w:hAnsi="黑体" w:cs="Times New Roman"/>
              </w:rPr>
              <w:t xml:space="preserve">    </w:t>
            </w:r>
            <w:proofErr w:type="gramStart"/>
            <w:r w:rsidRPr="009E1B49">
              <w:rPr>
                <w:rFonts w:ascii="黑体" w:eastAsia="黑体" w:hAnsi="黑体" w:cs="Times New Roman"/>
              </w:rPr>
              <w:t>output[</w:t>
            </w:r>
            <w:proofErr w:type="gramEnd"/>
            <w:r w:rsidRPr="009E1B49">
              <w:rPr>
                <w:rFonts w:ascii="黑体" w:eastAsia="黑体" w:hAnsi="黑体" w:cs="Times New Roman"/>
              </w:rPr>
              <w:t>31:0] instruction</w:t>
            </w:r>
          </w:p>
          <w:p w14:paraId="0E070674" w14:textId="5EAC4BB4" w:rsidR="005D5804" w:rsidRPr="00A8264C" w:rsidRDefault="009E1B49" w:rsidP="009E1B49">
            <w:pPr>
              <w:jc w:val="left"/>
              <w:rPr>
                <w:rFonts w:ascii="黑体" w:eastAsia="黑体" w:hAnsi="黑体" w:cs="Times New Roman"/>
              </w:rPr>
            </w:pPr>
            <w:r w:rsidRPr="009E1B49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18EB3888" w14:textId="77777777" w:rsidR="00B47AAA" w:rsidRDefault="00B47AAA" w:rsidP="00A5758A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1"/>
        <w:gridCol w:w="1419"/>
        <w:gridCol w:w="5364"/>
      </w:tblGrid>
      <w:tr w:rsidR="00B47AAA" w:rsidRPr="00A5758A" w14:paraId="31729F0F" w14:textId="77777777" w:rsidTr="00765E9F">
        <w:tc>
          <w:tcPr>
            <w:tcW w:w="1383" w:type="dxa"/>
            <w:shd w:val="clear" w:color="auto" w:fill="D9E2F3" w:themeFill="accent1" w:themeFillTint="33"/>
          </w:tcPr>
          <w:p w14:paraId="12E46E02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605D09D5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879" w:type="dxa"/>
            <w:shd w:val="clear" w:color="auto" w:fill="D9E2F3" w:themeFill="accent1" w:themeFillTint="33"/>
          </w:tcPr>
          <w:p w14:paraId="6C4F18AD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47AAA" w:rsidRPr="00A5758A" w14:paraId="707E4BFE" w14:textId="77777777" w:rsidTr="00765E9F">
        <w:tc>
          <w:tcPr>
            <w:tcW w:w="1383" w:type="dxa"/>
            <w:shd w:val="clear" w:color="auto" w:fill="FFFFFF" w:themeFill="background1"/>
          </w:tcPr>
          <w:p w14:paraId="154CBFD2" w14:textId="77777777" w:rsidR="00B47AAA" w:rsidRPr="002D1D34" w:rsidRDefault="00C178C8" w:rsidP="0026273E">
            <w:pPr>
              <w:rPr>
                <w:rFonts w:ascii="黑体" w:eastAsia="黑体" w:hAnsi="黑体" w:cs="Times New Roman"/>
              </w:rPr>
            </w:pPr>
            <w:proofErr w:type="gramStart"/>
            <w:r w:rsidRPr="002D1D34">
              <w:rPr>
                <w:rFonts w:ascii="黑体" w:eastAsia="黑体" w:hAnsi="黑体" w:cs="Times New Roman"/>
              </w:rPr>
              <w:t>PC</w:t>
            </w:r>
            <w:r w:rsidRPr="002D1D34">
              <w:rPr>
                <w:rFonts w:ascii="黑体" w:eastAsia="黑体" w:hAnsi="黑体" w:cs="Times New Roman" w:hint="eastAsia"/>
              </w:rPr>
              <w:t>[</w:t>
            </w:r>
            <w:proofErr w:type="gramEnd"/>
            <w:r w:rsidRPr="002D1D34">
              <w:rPr>
                <w:rFonts w:ascii="黑体" w:eastAsia="黑体" w:hAnsi="黑体" w:cs="Times New Roman" w:hint="eastAsia"/>
              </w:rPr>
              <w:t>3</w:t>
            </w:r>
            <w:r w:rsidRPr="002D1D34">
              <w:rPr>
                <w:rFonts w:ascii="黑体" w:eastAsia="黑体" w:hAnsi="黑体" w:cs="Times New Roman"/>
              </w:rPr>
              <w:t>1</w:t>
            </w:r>
            <w:r w:rsidRPr="002D1D34">
              <w:rPr>
                <w:rFonts w:ascii="黑体" w:eastAsia="黑体" w:hAnsi="黑体" w:cs="Times New Roman" w:hint="eastAsia"/>
              </w:rPr>
              <w:t>:</w:t>
            </w:r>
            <w:r w:rsidRPr="002D1D34">
              <w:rPr>
                <w:rFonts w:ascii="黑体" w:eastAsia="黑体" w:hAnsi="黑体" w:cs="Times New Roman"/>
              </w:rPr>
              <w:t>0</w:t>
            </w:r>
            <w:r w:rsidRPr="002D1D34">
              <w:rPr>
                <w:rFonts w:ascii="黑体" w:eastAsia="黑体" w:hAnsi="黑体" w:cs="Times New Roman" w:hint="eastAsia"/>
              </w:rPr>
              <w:t>]</w:t>
            </w:r>
          </w:p>
        </w:tc>
        <w:tc>
          <w:tcPr>
            <w:tcW w:w="1522" w:type="dxa"/>
            <w:shd w:val="clear" w:color="auto" w:fill="FFFFFF" w:themeFill="background1"/>
          </w:tcPr>
          <w:p w14:paraId="3C6785B3" w14:textId="77777777" w:rsidR="00B47AAA" w:rsidRPr="002D1D34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D1D34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879" w:type="dxa"/>
            <w:shd w:val="clear" w:color="auto" w:fill="FFFFFF" w:themeFill="background1"/>
          </w:tcPr>
          <w:p w14:paraId="6A80F685" w14:textId="77777777" w:rsidR="00B47AAA" w:rsidRPr="002D1D34" w:rsidRDefault="002D1D34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3</w:t>
            </w:r>
            <w:r>
              <w:rPr>
                <w:rFonts w:ascii="黑体" w:eastAsia="黑体" w:hAnsi="黑体" w:cs="Times New Roman"/>
              </w:rPr>
              <w:t>2</w:t>
            </w:r>
            <w:r w:rsidR="00B47AAA" w:rsidRPr="002D1D34">
              <w:rPr>
                <w:rFonts w:ascii="黑体" w:eastAsia="黑体" w:hAnsi="黑体" w:cs="Times New Roman" w:hint="eastAsia"/>
              </w:rPr>
              <w:t>位</w:t>
            </w: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</w:tr>
      <w:tr w:rsidR="002D1D34" w:rsidRPr="00A5758A" w14:paraId="533AD096" w14:textId="77777777" w:rsidTr="00765E9F">
        <w:tc>
          <w:tcPr>
            <w:tcW w:w="1383" w:type="dxa"/>
            <w:shd w:val="clear" w:color="auto" w:fill="FFFFFF" w:themeFill="background1"/>
          </w:tcPr>
          <w:p w14:paraId="38363CE5" w14:textId="77777777" w:rsidR="002D1D34" w:rsidRPr="002D1D34" w:rsidRDefault="002D1D34" w:rsidP="0026273E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Instruction[</w:t>
            </w:r>
            <w:proofErr w:type="gramEnd"/>
            <w:r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13CAED25" w14:textId="77777777" w:rsidR="002D1D34" w:rsidRPr="002D1D34" w:rsidRDefault="002D1D34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879" w:type="dxa"/>
            <w:shd w:val="clear" w:color="auto" w:fill="FFFFFF" w:themeFill="background1"/>
          </w:tcPr>
          <w:p w14:paraId="6AF850A6" w14:textId="77777777" w:rsidR="002D1D34" w:rsidRPr="002D1D34" w:rsidRDefault="002D1D34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3</w:t>
            </w:r>
            <w:r>
              <w:rPr>
                <w:rFonts w:ascii="黑体" w:eastAsia="黑体" w:hAnsi="黑体" w:cs="Times New Roman"/>
              </w:rPr>
              <w:t>2</w:t>
            </w:r>
            <w:r>
              <w:rPr>
                <w:rFonts w:ascii="黑体" w:eastAsia="黑体" w:hAnsi="黑体" w:cs="Times New Roman" w:hint="eastAsia"/>
              </w:rPr>
              <w:t>位当前指令</w:t>
            </w:r>
          </w:p>
        </w:tc>
      </w:tr>
    </w:tbl>
    <w:p w14:paraId="1260F412" w14:textId="77777777" w:rsidR="00B47AAA" w:rsidRPr="00EF7ECD" w:rsidRDefault="00B47AAA" w:rsidP="00A5758A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B47AAA" w:rsidRPr="00A5758A" w14:paraId="3A5D9695" w14:textId="77777777" w:rsidTr="00765E9F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C800765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6A871A7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471CE3D7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47AAA" w:rsidRPr="00A5758A" w14:paraId="6663976C" w14:textId="77777777" w:rsidTr="00765E9F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3366A60D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03FD04FC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取指令</w:t>
            </w:r>
          </w:p>
        </w:tc>
        <w:tc>
          <w:tcPr>
            <w:tcW w:w="5712" w:type="dxa"/>
            <w:shd w:val="clear" w:color="auto" w:fill="FFFFFF" w:themeFill="background1"/>
          </w:tcPr>
          <w:p w14:paraId="1CB4FD3C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根据</w:t>
            </w:r>
            <w:r w:rsidRPr="00A5758A">
              <w:rPr>
                <w:rFonts w:ascii="黑体" w:eastAsia="黑体" w:hAnsi="黑体" w:cs="Times New Roman"/>
              </w:rPr>
              <w:t xml:space="preserve"> PC 从 IM 中取出指令</w:t>
            </w:r>
            <w:r w:rsidRPr="00A5758A">
              <w:rPr>
                <w:rFonts w:ascii="黑体" w:eastAsia="黑体" w:hAnsi="黑体" w:cs="Times New Roman" w:hint="eastAsia"/>
              </w:rPr>
              <w:t xml:space="preserve"> </w:t>
            </w:r>
          </w:p>
        </w:tc>
      </w:tr>
    </w:tbl>
    <w:p w14:paraId="0DEDA56F" w14:textId="1AC1CCF7" w:rsidR="001A1DEF" w:rsidRDefault="001A1DEF" w:rsidP="001A1DEF">
      <w:pPr>
        <w:pStyle w:val="11"/>
        <w:spacing w:before="240" w:after="240"/>
        <w:rPr>
          <w:rFonts w:ascii="黑体" w:hAnsi="黑体" w:cs="Times New Roman"/>
          <w:sz w:val="28"/>
        </w:rPr>
      </w:pPr>
      <w:r>
        <w:rPr>
          <w:rFonts w:ascii="黑体" w:hAnsi="黑体" w:cs="Times New Roman"/>
          <w:sz w:val="28"/>
        </w:rPr>
        <w:t>3.</w:t>
      </w:r>
      <w:proofErr w:type="gramStart"/>
      <w:r>
        <w:rPr>
          <w:rFonts w:ascii="黑体" w:hAnsi="黑体" w:cs="Times New Roman"/>
          <w:sz w:val="28"/>
        </w:rPr>
        <w:t>ID</w:t>
      </w:r>
      <w:r>
        <w:rPr>
          <w:rFonts w:ascii="黑体" w:hAnsi="黑体" w:cs="Times New Roman" w:hint="eastAsia"/>
          <w:sz w:val="28"/>
        </w:rPr>
        <w:t>.</w:t>
      </w:r>
      <w:r>
        <w:rPr>
          <w:rFonts w:ascii="黑体" w:hAnsi="黑体" w:cs="Times New Roman"/>
          <w:sz w:val="28"/>
        </w:rPr>
        <w:t>v</w:t>
      </w:r>
      <w:proofErr w:type="gramEnd"/>
    </w:p>
    <w:p w14:paraId="17E0EF3C" w14:textId="2B468510" w:rsidR="002A016E" w:rsidRPr="00D46171" w:rsidRDefault="002A016E" w:rsidP="002A016E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08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5458"/>
      </w:tblGrid>
      <w:tr w:rsidR="001A1DEF" w:rsidRPr="002D767C" w14:paraId="1D1519FD" w14:textId="77777777" w:rsidTr="00765E9F">
        <w:tc>
          <w:tcPr>
            <w:tcW w:w="1630" w:type="dxa"/>
            <w:shd w:val="clear" w:color="auto" w:fill="D9E2F3" w:themeFill="accent1" w:themeFillTint="33"/>
          </w:tcPr>
          <w:p w14:paraId="70F04A2B" w14:textId="77777777" w:rsidR="001A1DEF" w:rsidRPr="002D767C" w:rsidRDefault="001A1DEF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5458" w:type="dxa"/>
            <w:shd w:val="clear" w:color="auto" w:fill="D9E2F3" w:themeFill="accent1" w:themeFillTint="33"/>
          </w:tcPr>
          <w:p w14:paraId="4D5A5253" w14:textId="77777777" w:rsidR="001A1DEF" w:rsidRPr="002D767C" w:rsidRDefault="001A1DEF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1A1DEF" w:rsidRPr="002D767C" w14:paraId="4AE4A759" w14:textId="77777777" w:rsidTr="00765E9F">
        <w:tc>
          <w:tcPr>
            <w:tcW w:w="1630" w:type="dxa"/>
            <w:shd w:val="clear" w:color="auto" w:fill="FFFFFF" w:themeFill="background1"/>
          </w:tcPr>
          <w:p w14:paraId="4D92BE99" w14:textId="77777777" w:rsidR="001A1DEF" w:rsidRPr="002D767C" w:rsidRDefault="001A1DEF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ID.v</w:t>
            </w:r>
            <w:proofErr w:type="gramEnd"/>
          </w:p>
        </w:tc>
        <w:tc>
          <w:tcPr>
            <w:tcW w:w="5458" w:type="dxa"/>
            <w:shd w:val="clear" w:color="auto" w:fill="FFFFFF" w:themeFill="background1"/>
          </w:tcPr>
          <w:p w14:paraId="4EA78033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961AB5">
              <w:rPr>
                <w:rFonts w:ascii="黑体" w:eastAsia="黑体" w:hAnsi="黑体" w:cs="Times New Roman"/>
              </w:rPr>
              <w:t>ID(</w:t>
            </w:r>
            <w:proofErr w:type="gramEnd"/>
          </w:p>
          <w:p w14:paraId="0AEDF455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clk,</w:t>
            </w:r>
          </w:p>
          <w:p w14:paraId="65C30D89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reset,</w:t>
            </w:r>
          </w:p>
          <w:p w14:paraId="06EB2481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en,</w:t>
            </w:r>
          </w:p>
          <w:p w14:paraId="05E41347" w14:textId="43AFFF3D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1AB5">
              <w:rPr>
                <w:rFonts w:ascii="黑体" w:eastAsia="黑体" w:hAnsi="黑体" w:cs="Times New Roman"/>
              </w:rPr>
              <w:t>input [31:0] Instr,</w:t>
            </w:r>
          </w:p>
          <w:p w14:paraId="19C436EE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[31:0] PC,</w:t>
            </w:r>
          </w:p>
          <w:p w14:paraId="177BFB6A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961AB5">
              <w:rPr>
                <w:rFonts w:ascii="黑体" w:eastAsia="黑体" w:hAnsi="黑体" w:cs="Times New Roman"/>
              </w:rPr>
              <w:t>reg[</w:t>
            </w:r>
            <w:proofErr w:type="gramEnd"/>
            <w:r w:rsidRPr="00961AB5">
              <w:rPr>
                <w:rFonts w:ascii="黑体" w:eastAsia="黑体" w:hAnsi="黑体" w:cs="Times New Roman"/>
              </w:rPr>
              <w:t>31:0] IR_D,</w:t>
            </w:r>
          </w:p>
          <w:p w14:paraId="0A68D8C5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961AB5">
              <w:rPr>
                <w:rFonts w:ascii="黑体" w:eastAsia="黑体" w:hAnsi="黑体" w:cs="Times New Roman"/>
              </w:rPr>
              <w:t>reg[</w:t>
            </w:r>
            <w:proofErr w:type="gramEnd"/>
            <w:r w:rsidRPr="00961AB5">
              <w:rPr>
                <w:rFonts w:ascii="黑体" w:eastAsia="黑体" w:hAnsi="黑体" w:cs="Times New Roman"/>
              </w:rPr>
              <w:t>31:0] PC_D,</w:t>
            </w:r>
          </w:p>
          <w:p w14:paraId="7350A713" w14:textId="6809AB70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1AB5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961AB5">
              <w:rPr>
                <w:rFonts w:ascii="黑体" w:eastAsia="黑体" w:hAnsi="黑体" w:cs="Times New Roman"/>
              </w:rPr>
              <w:t>reg[</w:t>
            </w:r>
            <w:proofErr w:type="gramEnd"/>
            <w:r w:rsidRPr="00961AB5">
              <w:rPr>
                <w:rFonts w:ascii="黑体" w:eastAsia="黑体" w:hAnsi="黑体" w:cs="Times New Roman"/>
              </w:rPr>
              <w:t>31:0] PC4_D,</w:t>
            </w:r>
          </w:p>
          <w:p w14:paraId="782675DD" w14:textId="5602C798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1AB5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961AB5">
              <w:rPr>
                <w:rFonts w:ascii="黑体" w:eastAsia="黑体" w:hAnsi="黑体" w:cs="Times New Roman"/>
              </w:rPr>
              <w:t>reg[</w:t>
            </w:r>
            <w:proofErr w:type="gramEnd"/>
            <w:r w:rsidRPr="00961AB5">
              <w:rPr>
                <w:rFonts w:ascii="黑体" w:eastAsia="黑体" w:hAnsi="黑体" w:cs="Times New Roman"/>
              </w:rPr>
              <w:t>31:0] PC8_D,</w:t>
            </w:r>
          </w:p>
          <w:p w14:paraId="7684AA20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output [4:0] excode_D</w:t>
            </w:r>
          </w:p>
          <w:p w14:paraId="7C8D117B" w14:textId="5A7F7DCB" w:rsidR="001A1DEF" w:rsidRPr="00A8264C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8F07AF2" w14:textId="77777777" w:rsidR="001A1DEF" w:rsidRPr="00782066" w:rsidRDefault="001A1DEF" w:rsidP="001A1DEF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1A1DEF" w:rsidRPr="002F4CE3" w14:paraId="00FA6BF1" w14:textId="77777777" w:rsidTr="007F7D99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4CA97F1D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D7E5647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12C093FF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1A1DEF" w:rsidRPr="002F4CE3" w14:paraId="54199C9F" w14:textId="77777777" w:rsidTr="007F7D99">
        <w:trPr>
          <w:jc w:val="center"/>
        </w:trPr>
        <w:tc>
          <w:tcPr>
            <w:tcW w:w="1098" w:type="dxa"/>
            <w:vAlign w:val="center"/>
          </w:tcPr>
          <w:p w14:paraId="220BA8E9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45BBA81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F/ID</w:t>
            </w:r>
            <w:r>
              <w:rPr>
                <w:rFonts w:ascii="黑体" w:eastAsia="黑体" w:hAnsi="黑体" w:cs="Times New Roman" w:hint="eastAsia"/>
              </w:rPr>
              <w:t>流水线寄存器</w:t>
            </w:r>
          </w:p>
        </w:tc>
        <w:tc>
          <w:tcPr>
            <w:tcW w:w="5712" w:type="dxa"/>
            <w:vAlign w:val="center"/>
          </w:tcPr>
          <w:p w14:paraId="3E0EAD42" w14:textId="77777777" w:rsidR="001A1DEF" w:rsidRPr="002F4CE3" w:rsidRDefault="001A1DEF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保存P</w:t>
            </w:r>
            <w:r>
              <w:rPr>
                <w:rFonts w:ascii="黑体" w:eastAsia="黑体" w:hAnsi="黑体" w:cs="Times New Roman"/>
              </w:rPr>
              <w:t>C,IR</w:t>
            </w:r>
            <w:r>
              <w:rPr>
                <w:rFonts w:ascii="黑体" w:eastAsia="黑体" w:hAnsi="黑体" w:cs="Times New Roman" w:hint="eastAsia"/>
              </w:rPr>
              <w:t>等信号的值</w:t>
            </w:r>
          </w:p>
        </w:tc>
      </w:tr>
    </w:tbl>
    <w:p w14:paraId="56775F69" w14:textId="14B2077E" w:rsidR="00510E21" w:rsidRDefault="00963710" w:rsidP="009E1B49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4</w:t>
      </w:r>
      <w:r w:rsidR="00B532F2" w:rsidRPr="00CB7CB7">
        <w:rPr>
          <w:rFonts w:ascii="黑体" w:hAnsi="黑体"/>
          <w:sz w:val="28"/>
        </w:rPr>
        <w:t>.</w:t>
      </w:r>
      <w:r w:rsidR="00204AFE">
        <w:rPr>
          <w:rFonts w:ascii="黑体" w:hAnsi="黑体"/>
          <w:sz w:val="28"/>
        </w:rPr>
        <w:t>grf.v</w:t>
      </w:r>
    </w:p>
    <w:tbl>
      <w:tblPr>
        <w:tblW w:w="524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3615"/>
      </w:tblGrid>
      <w:tr w:rsidR="001D3B2A" w:rsidRPr="002D767C" w14:paraId="17081D16" w14:textId="77777777" w:rsidTr="007F7D99">
        <w:tc>
          <w:tcPr>
            <w:tcW w:w="1630" w:type="dxa"/>
            <w:shd w:val="clear" w:color="auto" w:fill="D9E2F3" w:themeFill="accent1" w:themeFillTint="33"/>
          </w:tcPr>
          <w:p w14:paraId="3C9427D2" w14:textId="77777777" w:rsidR="001D3B2A" w:rsidRPr="002D767C" w:rsidRDefault="001D3B2A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1AC8739D" w14:textId="77777777" w:rsidR="001D3B2A" w:rsidRPr="002D767C" w:rsidRDefault="001D3B2A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1D3B2A" w:rsidRPr="002D767C" w14:paraId="3424843D" w14:textId="77777777" w:rsidTr="007F7D99">
        <w:tc>
          <w:tcPr>
            <w:tcW w:w="1630" w:type="dxa"/>
            <w:shd w:val="clear" w:color="auto" w:fill="FFFFFF" w:themeFill="background1"/>
          </w:tcPr>
          <w:p w14:paraId="2D50A0AC" w14:textId="77777777" w:rsidR="001D3B2A" w:rsidRPr="001A1DEF" w:rsidRDefault="001D3B2A" w:rsidP="009E0D7E">
            <w:pPr>
              <w:jc w:val="left"/>
              <w:rPr>
                <w:rFonts w:ascii="黑体" w:eastAsia="黑体" w:hAnsi="黑体" w:cs="Times New Roman"/>
                <w:u w:val="single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grf.v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2397B493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963AAA">
              <w:rPr>
                <w:rFonts w:ascii="黑体" w:eastAsia="黑体" w:hAnsi="黑体" w:cs="Times New Roman"/>
              </w:rPr>
              <w:t>grf(</w:t>
            </w:r>
            <w:proofErr w:type="gramEnd"/>
          </w:p>
          <w:p w14:paraId="0DF7295F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clk,</w:t>
            </w:r>
          </w:p>
          <w:p w14:paraId="5DFADD4E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reset,</w:t>
            </w:r>
          </w:p>
          <w:p w14:paraId="7C08D139" w14:textId="1E9A4FAA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ab/>
              <w:t>input RegWrite,</w:t>
            </w:r>
          </w:p>
          <w:p w14:paraId="794F7A61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[4:0] RA1,</w:t>
            </w:r>
          </w:p>
          <w:p w14:paraId="7916D30C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[4:0] RA2,</w:t>
            </w:r>
          </w:p>
          <w:p w14:paraId="7BAB5E47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[4:0] WA,</w:t>
            </w:r>
          </w:p>
          <w:p w14:paraId="784CD1C9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[31:0] WD,</w:t>
            </w:r>
          </w:p>
          <w:p w14:paraId="3618FFEF" w14:textId="20EEF045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ab/>
              <w:t>input [31:0] PC,</w:t>
            </w:r>
          </w:p>
          <w:p w14:paraId="781F4DA9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output [31:0] RD1,</w:t>
            </w:r>
          </w:p>
          <w:p w14:paraId="63F3446E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output [31:0] RD2</w:t>
            </w:r>
          </w:p>
          <w:p w14:paraId="53F68A4D" w14:textId="06950981" w:rsidR="001D3B2A" w:rsidRPr="00A8264C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77F1F0F2" w14:textId="77777777" w:rsidR="00E80C39" w:rsidRPr="002F4CE3" w:rsidRDefault="00E80C39" w:rsidP="002F4CE3">
      <w:pPr>
        <w:pStyle w:val="a7"/>
        <w:spacing w:before="240" w:after="240"/>
        <w:ind w:firstLine="480"/>
      </w:pPr>
      <w:r w:rsidRPr="002F4CE3"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1"/>
        <w:gridCol w:w="1522"/>
        <w:gridCol w:w="5712"/>
      </w:tblGrid>
      <w:tr w:rsidR="00B532F2" w:rsidRPr="002F4CE3" w14:paraId="486D1988" w14:textId="77777777" w:rsidTr="007F7D99">
        <w:tc>
          <w:tcPr>
            <w:tcW w:w="1126" w:type="dxa"/>
            <w:shd w:val="clear" w:color="auto" w:fill="D9E2F3" w:themeFill="accent1" w:themeFillTint="33"/>
          </w:tcPr>
          <w:p w14:paraId="17B57D7C" w14:textId="77777777" w:rsidR="00B532F2" w:rsidRPr="002F4CE3" w:rsidRDefault="00B532F2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289BC468" w14:textId="77777777" w:rsidR="00B532F2" w:rsidRPr="002F4CE3" w:rsidRDefault="00B532F2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7ACA92C2" w14:textId="77777777" w:rsidR="00B532F2" w:rsidRPr="002F4CE3" w:rsidRDefault="00B532F2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532F2" w:rsidRPr="002F4CE3" w14:paraId="519BB588" w14:textId="77777777" w:rsidTr="007F7D99">
        <w:tc>
          <w:tcPr>
            <w:tcW w:w="1126" w:type="dxa"/>
            <w:shd w:val="clear" w:color="auto" w:fill="FFFFFF" w:themeFill="background1"/>
          </w:tcPr>
          <w:p w14:paraId="1C795664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proofErr w:type="gramStart"/>
            <w:r w:rsidRPr="002F4CE3">
              <w:rPr>
                <w:rFonts w:ascii="黑体" w:eastAsia="黑体" w:hAnsi="黑体" w:cs="Times New Roman"/>
              </w:rPr>
              <w:t>WD[</w:t>
            </w:r>
            <w:proofErr w:type="gramEnd"/>
            <w:r w:rsidRPr="002F4CE3">
              <w:rPr>
                <w:rFonts w:ascii="黑体" w:eastAsia="黑体" w:hAnsi="黑体" w:cs="Times New Roman"/>
              </w:rPr>
              <w:t xml:space="preserve">31:0]  </w:t>
            </w:r>
          </w:p>
        </w:tc>
        <w:tc>
          <w:tcPr>
            <w:tcW w:w="1522" w:type="dxa"/>
            <w:shd w:val="clear" w:color="auto" w:fill="FFFFFF" w:themeFill="background1"/>
          </w:tcPr>
          <w:p w14:paraId="75F407F3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2DE1FC60" w14:textId="77777777" w:rsidR="00B532F2" w:rsidRPr="002F4CE3" w:rsidRDefault="00BB6024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写入数据的输入</w:t>
            </w:r>
          </w:p>
        </w:tc>
      </w:tr>
      <w:tr w:rsidR="00B532F2" w:rsidRPr="002F4CE3" w14:paraId="67CD6EA3" w14:textId="77777777" w:rsidTr="007F7D99">
        <w:tc>
          <w:tcPr>
            <w:tcW w:w="1126" w:type="dxa"/>
            <w:shd w:val="clear" w:color="auto" w:fill="FFFFFF" w:themeFill="background1"/>
          </w:tcPr>
          <w:p w14:paraId="5D900742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A1[4:0]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79735B8B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598BEB44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读寄存器地址</w:t>
            </w:r>
            <w:r w:rsidRPr="002F4CE3">
              <w:rPr>
                <w:rFonts w:ascii="黑体" w:eastAsia="黑体" w:hAnsi="黑体" w:cs="Times New Roman"/>
              </w:rPr>
              <w:t xml:space="preserve"> 1</w:t>
            </w:r>
          </w:p>
        </w:tc>
      </w:tr>
      <w:tr w:rsidR="00B532F2" w:rsidRPr="002F4CE3" w14:paraId="46179B45" w14:textId="77777777" w:rsidTr="007F7D99">
        <w:tc>
          <w:tcPr>
            <w:tcW w:w="1126" w:type="dxa"/>
            <w:shd w:val="clear" w:color="auto" w:fill="FFFFFF" w:themeFill="background1"/>
          </w:tcPr>
          <w:p w14:paraId="4F1A4260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A2[4:0]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3D712A93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97B311B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读寄存器地址</w:t>
            </w:r>
            <w:r w:rsidRPr="002F4CE3">
              <w:rPr>
                <w:rFonts w:ascii="黑体" w:eastAsia="黑体" w:hAnsi="黑体" w:cs="Times New Roman"/>
              </w:rPr>
              <w:t xml:space="preserve"> 2</w:t>
            </w:r>
          </w:p>
        </w:tc>
      </w:tr>
      <w:tr w:rsidR="00B532F2" w:rsidRPr="002F4CE3" w14:paraId="06477719" w14:textId="77777777" w:rsidTr="007F7D99">
        <w:tc>
          <w:tcPr>
            <w:tcW w:w="1126" w:type="dxa"/>
            <w:shd w:val="clear" w:color="auto" w:fill="FFFFFF" w:themeFill="background1"/>
          </w:tcPr>
          <w:p w14:paraId="12AC8454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proofErr w:type="gramStart"/>
            <w:r w:rsidRPr="002F4CE3">
              <w:rPr>
                <w:rFonts w:ascii="黑体" w:eastAsia="黑体" w:hAnsi="黑体" w:cs="Times New Roman" w:hint="eastAsia"/>
              </w:rPr>
              <w:t>W</w:t>
            </w:r>
            <w:r w:rsidRPr="002F4CE3">
              <w:rPr>
                <w:rFonts w:ascii="黑体" w:eastAsia="黑体" w:hAnsi="黑体" w:cs="Times New Roman"/>
              </w:rPr>
              <w:t>A[</w:t>
            </w:r>
            <w:proofErr w:type="gramEnd"/>
            <w:r w:rsidRPr="002F4CE3">
              <w:rPr>
                <w:rFonts w:ascii="黑体" w:eastAsia="黑体" w:hAnsi="黑体" w:cs="Times New Roman"/>
              </w:rPr>
              <w:t>4:0]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7F5D5152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A05A994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写寄存器地址</w:t>
            </w:r>
          </w:p>
        </w:tc>
      </w:tr>
      <w:tr w:rsidR="00B532F2" w:rsidRPr="002F4CE3" w14:paraId="062EFDC6" w14:textId="77777777" w:rsidTr="007F7D99">
        <w:tc>
          <w:tcPr>
            <w:tcW w:w="1126" w:type="dxa"/>
            <w:shd w:val="clear" w:color="auto" w:fill="FFFFFF" w:themeFill="background1"/>
          </w:tcPr>
          <w:p w14:paraId="7EB0B5DF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Clk</w:t>
            </w:r>
          </w:p>
        </w:tc>
        <w:tc>
          <w:tcPr>
            <w:tcW w:w="1522" w:type="dxa"/>
            <w:shd w:val="clear" w:color="auto" w:fill="FFFFFF" w:themeFill="background1"/>
          </w:tcPr>
          <w:p w14:paraId="5C3E2A44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57E84F17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时钟信号</w:t>
            </w:r>
          </w:p>
        </w:tc>
      </w:tr>
      <w:tr w:rsidR="00B532F2" w:rsidRPr="002F4CE3" w14:paraId="40325132" w14:textId="77777777" w:rsidTr="007F7D99">
        <w:tc>
          <w:tcPr>
            <w:tcW w:w="1126" w:type="dxa"/>
            <w:shd w:val="clear" w:color="auto" w:fill="FFFFFF" w:themeFill="background1"/>
          </w:tcPr>
          <w:p w14:paraId="53CA554B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eset</w:t>
            </w:r>
          </w:p>
        </w:tc>
        <w:tc>
          <w:tcPr>
            <w:tcW w:w="1522" w:type="dxa"/>
            <w:shd w:val="clear" w:color="auto" w:fill="FFFFFF" w:themeFill="background1"/>
          </w:tcPr>
          <w:p w14:paraId="1436F936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C0353BA" w14:textId="77777777" w:rsidR="00A93008" w:rsidRPr="002F4CE3" w:rsidRDefault="00A93008" w:rsidP="00A93008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复位信号</w:t>
            </w:r>
          </w:p>
          <w:p w14:paraId="46AFC882" w14:textId="77777777" w:rsidR="00A93008" w:rsidRPr="002F4CE3" w:rsidRDefault="00A93008" w:rsidP="00A93008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1：复位</w:t>
            </w:r>
          </w:p>
          <w:p w14:paraId="60ABF712" w14:textId="77777777" w:rsidR="00B532F2" w:rsidRPr="002F4CE3" w:rsidRDefault="00A93008" w:rsidP="00A93008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0：无效</w:t>
            </w:r>
          </w:p>
        </w:tc>
      </w:tr>
      <w:tr w:rsidR="002D1D34" w:rsidRPr="002F4CE3" w14:paraId="5D06D14D" w14:textId="77777777" w:rsidTr="007F7D99">
        <w:tc>
          <w:tcPr>
            <w:tcW w:w="1126" w:type="dxa"/>
            <w:shd w:val="clear" w:color="auto" w:fill="FFFFFF" w:themeFill="background1"/>
          </w:tcPr>
          <w:p w14:paraId="6561B4F7" w14:textId="77777777" w:rsidR="002D1D34" w:rsidRPr="002F4CE3" w:rsidRDefault="002D1D34" w:rsidP="00B532F2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706864B5" w14:textId="77777777" w:rsidR="002D1D34" w:rsidRPr="002F4CE3" w:rsidRDefault="002D1D34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6FEC730E" w14:textId="77777777" w:rsidR="002D1D34" w:rsidRPr="002F4CE3" w:rsidRDefault="002D1D34" w:rsidP="00A93008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当前P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</w:tr>
      <w:tr w:rsidR="00BB6024" w:rsidRPr="002F4CE3" w14:paraId="765D337C" w14:textId="77777777" w:rsidTr="007F7D99">
        <w:tc>
          <w:tcPr>
            <w:tcW w:w="1126" w:type="dxa"/>
            <w:shd w:val="clear" w:color="auto" w:fill="FFFFFF" w:themeFill="background1"/>
          </w:tcPr>
          <w:p w14:paraId="6998627E" w14:textId="77777777" w:rsidR="00BB6024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egWrite</w:t>
            </w:r>
          </w:p>
        </w:tc>
        <w:tc>
          <w:tcPr>
            <w:tcW w:w="1522" w:type="dxa"/>
            <w:shd w:val="clear" w:color="auto" w:fill="FFFFFF" w:themeFill="background1"/>
          </w:tcPr>
          <w:p w14:paraId="16076EB7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62F2E62" w14:textId="77777777" w:rsidR="00BB6024" w:rsidRPr="002F4CE3" w:rsidRDefault="00BB6024" w:rsidP="00BB602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是否可以写入控制信号(随时都可以读出</w:t>
            </w:r>
            <w:r w:rsidRPr="002F4CE3">
              <w:rPr>
                <w:rFonts w:ascii="黑体" w:eastAsia="黑体" w:hAnsi="黑体" w:cs="Times New Roman"/>
              </w:rPr>
              <w:t>)</w:t>
            </w:r>
          </w:p>
          <w:p w14:paraId="4B133F84" w14:textId="77777777" w:rsidR="00BB6024" w:rsidRPr="002F4CE3" w:rsidRDefault="00BB6024" w:rsidP="00BB602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1：</w:t>
            </w:r>
            <w:r w:rsidRPr="002F4CE3">
              <w:rPr>
                <w:rFonts w:ascii="黑体" w:eastAsia="黑体" w:hAnsi="黑体" w:cs="Times New Roman" w:hint="eastAsia"/>
              </w:rPr>
              <w:t>可以</w:t>
            </w:r>
            <w:r w:rsidRPr="002F4CE3">
              <w:rPr>
                <w:rFonts w:ascii="黑体" w:eastAsia="黑体" w:hAnsi="黑体" w:cs="Times New Roman"/>
              </w:rPr>
              <w:t>写</w:t>
            </w:r>
          </w:p>
          <w:p w14:paraId="3C788398" w14:textId="77777777" w:rsidR="00BB6024" w:rsidRPr="002F4CE3" w:rsidRDefault="00BB6024" w:rsidP="00BB602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0</w:t>
            </w:r>
            <w:r w:rsidRPr="002F4CE3">
              <w:rPr>
                <w:rFonts w:ascii="黑体" w:eastAsia="黑体" w:hAnsi="黑体" w:cs="Times New Roman" w:hint="eastAsia"/>
              </w:rPr>
              <w:t>：不可以写</w:t>
            </w:r>
          </w:p>
        </w:tc>
      </w:tr>
      <w:tr w:rsidR="00BB6024" w:rsidRPr="002F4CE3" w14:paraId="0F531446" w14:textId="77777777" w:rsidTr="007F7D99">
        <w:tc>
          <w:tcPr>
            <w:tcW w:w="1126" w:type="dxa"/>
            <w:shd w:val="clear" w:color="auto" w:fill="FFFFFF" w:themeFill="background1"/>
          </w:tcPr>
          <w:p w14:paraId="708D1102" w14:textId="77777777" w:rsidR="00BB6024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D1[31:0]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6ED26865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18FBCF79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32 位数据输出 1</w:t>
            </w:r>
          </w:p>
        </w:tc>
      </w:tr>
      <w:tr w:rsidR="00BB6024" w:rsidRPr="002F4CE3" w14:paraId="5027D21F" w14:textId="77777777" w:rsidTr="007F7D99">
        <w:tc>
          <w:tcPr>
            <w:tcW w:w="1126" w:type="dxa"/>
            <w:shd w:val="clear" w:color="auto" w:fill="FFFFFF" w:themeFill="background1"/>
          </w:tcPr>
          <w:p w14:paraId="013D8791" w14:textId="77777777" w:rsidR="00BB6024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D2[31:0]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308679C1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31F99DCF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32 位数据输出 2</w:t>
            </w:r>
          </w:p>
        </w:tc>
      </w:tr>
    </w:tbl>
    <w:p w14:paraId="22B4CF22" w14:textId="77777777" w:rsidR="00E80C39" w:rsidRPr="00782066" w:rsidRDefault="00E80C39" w:rsidP="002F4CE3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E80C39" w:rsidRPr="002F4CE3" w14:paraId="27038407" w14:textId="77777777" w:rsidTr="007F7D99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0D7B21AC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7C7808D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4B9B7C7C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E80C39" w:rsidRPr="002F4CE3" w14:paraId="1F239A0B" w14:textId="77777777" w:rsidTr="007F7D99">
        <w:trPr>
          <w:jc w:val="center"/>
        </w:trPr>
        <w:tc>
          <w:tcPr>
            <w:tcW w:w="1098" w:type="dxa"/>
            <w:vAlign w:val="center"/>
          </w:tcPr>
          <w:p w14:paraId="4CECD85C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53516C4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复位</w:t>
            </w:r>
          </w:p>
        </w:tc>
        <w:tc>
          <w:tcPr>
            <w:tcW w:w="5712" w:type="dxa"/>
            <w:vAlign w:val="center"/>
          </w:tcPr>
          <w:p w14:paraId="50B732C5" w14:textId="77777777" w:rsidR="00E80C39" w:rsidRPr="002F4CE3" w:rsidRDefault="00E80C39" w:rsidP="0026273E">
            <w:pPr>
              <w:keepNext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当复位信号有效时，所有寄存器被设置为</w:t>
            </w:r>
            <w:r w:rsidRPr="002F4CE3">
              <w:rPr>
                <w:rFonts w:ascii="黑体" w:eastAsia="黑体" w:hAnsi="黑体" w:cs="Times New Roman"/>
              </w:rPr>
              <w:t xml:space="preserve"> 0x0000</w:t>
            </w:r>
            <w:r w:rsidR="002D1D34">
              <w:rPr>
                <w:rFonts w:ascii="黑体" w:eastAsia="黑体" w:hAnsi="黑体" w:cs="Times New Roman"/>
              </w:rPr>
              <w:t>0</w:t>
            </w:r>
            <w:r w:rsidRPr="002F4CE3">
              <w:rPr>
                <w:rFonts w:ascii="黑体" w:eastAsia="黑体" w:hAnsi="黑体" w:cs="Times New Roman"/>
              </w:rPr>
              <w:t>000</w:t>
            </w:r>
          </w:p>
        </w:tc>
      </w:tr>
      <w:tr w:rsidR="00E80C39" w:rsidRPr="002F4CE3" w14:paraId="391B1886" w14:textId="77777777" w:rsidTr="007F7D99">
        <w:trPr>
          <w:jc w:val="center"/>
        </w:trPr>
        <w:tc>
          <w:tcPr>
            <w:tcW w:w="1098" w:type="dxa"/>
            <w:vAlign w:val="center"/>
          </w:tcPr>
          <w:p w14:paraId="33D94FBE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32D50B42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读寄存器</w:t>
            </w:r>
          </w:p>
        </w:tc>
        <w:tc>
          <w:tcPr>
            <w:tcW w:w="5712" w:type="dxa"/>
            <w:vAlign w:val="center"/>
          </w:tcPr>
          <w:p w14:paraId="321DB7A6" w14:textId="77777777" w:rsidR="00E80C39" w:rsidRPr="002F4CE3" w:rsidRDefault="00E80C39" w:rsidP="0026273E">
            <w:pPr>
              <w:keepNext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根据输入的寄存器地址读出3</w:t>
            </w:r>
            <w:r w:rsidRPr="002F4CE3">
              <w:rPr>
                <w:rFonts w:ascii="黑体" w:eastAsia="黑体" w:hAnsi="黑体" w:cs="Times New Roman"/>
              </w:rPr>
              <w:t>2</w:t>
            </w:r>
            <w:r w:rsidRPr="002F4CE3">
              <w:rPr>
                <w:rFonts w:ascii="黑体" w:eastAsia="黑体" w:hAnsi="黑体" w:cs="Times New Roman" w:hint="eastAsia"/>
              </w:rPr>
              <w:t>位数据</w:t>
            </w:r>
          </w:p>
        </w:tc>
      </w:tr>
      <w:tr w:rsidR="00E80C39" w:rsidRPr="002F4CE3" w14:paraId="7D0B35F2" w14:textId="77777777" w:rsidTr="007F7D99">
        <w:trPr>
          <w:jc w:val="center"/>
        </w:trPr>
        <w:tc>
          <w:tcPr>
            <w:tcW w:w="1098" w:type="dxa"/>
            <w:vAlign w:val="center"/>
          </w:tcPr>
          <w:p w14:paraId="5F888F84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3</w:t>
            </w:r>
          </w:p>
        </w:tc>
        <w:tc>
          <w:tcPr>
            <w:tcW w:w="1701" w:type="dxa"/>
            <w:vAlign w:val="center"/>
          </w:tcPr>
          <w:p w14:paraId="14F695B2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写寄存器</w:t>
            </w:r>
          </w:p>
        </w:tc>
        <w:tc>
          <w:tcPr>
            <w:tcW w:w="5712" w:type="dxa"/>
            <w:vAlign w:val="center"/>
          </w:tcPr>
          <w:p w14:paraId="52D97FDD" w14:textId="77777777" w:rsidR="00E80C39" w:rsidRPr="002F4CE3" w:rsidRDefault="00E80C39" w:rsidP="0026273E">
            <w:pPr>
              <w:keepNext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根据输入的地址，把输入的数据写进</w:t>
            </w:r>
            <w:r w:rsidR="00BC12F2" w:rsidRPr="002F4CE3">
              <w:rPr>
                <w:rFonts w:ascii="黑体" w:eastAsia="黑体" w:hAnsi="黑体" w:cs="Times New Roman" w:hint="eastAsia"/>
              </w:rPr>
              <w:t>所选的</w:t>
            </w:r>
            <w:r w:rsidRPr="002F4CE3">
              <w:rPr>
                <w:rFonts w:ascii="黑体" w:eastAsia="黑体" w:hAnsi="黑体" w:cs="Times New Roman" w:hint="eastAsia"/>
              </w:rPr>
              <w:t>寄存器</w:t>
            </w:r>
          </w:p>
        </w:tc>
      </w:tr>
    </w:tbl>
    <w:p w14:paraId="1F231682" w14:textId="3FAC17F4" w:rsidR="00220C03" w:rsidRDefault="00220C03" w:rsidP="00DC7C64">
      <w:pPr>
        <w:pStyle w:val="11"/>
        <w:spacing w:before="240" w:after="240"/>
        <w:rPr>
          <w:rFonts w:ascii="黑体" w:hAnsi="黑体" w:cs="Times New Roman"/>
          <w:sz w:val="28"/>
        </w:rPr>
      </w:pPr>
      <w:r>
        <w:rPr>
          <w:rFonts w:ascii="黑体" w:hAnsi="黑体" w:cs="Times New Roman" w:hint="eastAsia"/>
          <w:sz w:val="28"/>
        </w:rPr>
        <w:t>5</w:t>
      </w:r>
      <w:r>
        <w:rPr>
          <w:rFonts w:ascii="黑体" w:hAnsi="黑体" w:cs="Times New Roman"/>
          <w:sz w:val="28"/>
        </w:rPr>
        <w:t>.</w:t>
      </w:r>
      <w:r>
        <w:rPr>
          <w:rFonts w:ascii="黑体" w:hAnsi="黑体" w:cs="Times New Roman" w:hint="eastAsia"/>
          <w:sz w:val="28"/>
        </w:rPr>
        <w:t>cmp</w:t>
      </w:r>
      <w:r>
        <w:rPr>
          <w:rFonts w:ascii="黑体" w:hAnsi="黑体" w:cs="Times New Roman"/>
          <w:sz w:val="28"/>
        </w:rPr>
        <w:t>.v</w:t>
      </w:r>
    </w:p>
    <w:tbl>
      <w:tblPr>
        <w:tblW w:w="524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3615"/>
      </w:tblGrid>
      <w:tr w:rsidR="00220C03" w:rsidRPr="002D767C" w14:paraId="6F2FD732" w14:textId="77777777" w:rsidTr="007F7D99">
        <w:tc>
          <w:tcPr>
            <w:tcW w:w="1630" w:type="dxa"/>
            <w:shd w:val="clear" w:color="auto" w:fill="D9E2F3" w:themeFill="accent1" w:themeFillTint="33"/>
          </w:tcPr>
          <w:p w14:paraId="2B2666BE" w14:textId="77777777" w:rsidR="00220C03" w:rsidRPr="002D767C" w:rsidRDefault="00220C03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7B405CAA" w14:textId="77777777" w:rsidR="00220C03" w:rsidRPr="002D767C" w:rsidRDefault="00220C03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220C03" w:rsidRPr="002D767C" w14:paraId="75CE6E52" w14:textId="77777777" w:rsidTr="007F7D99">
        <w:tc>
          <w:tcPr>
            <w:tcW w:w="1630" w:type="dxa"/>
            <w:shd w:val="clear" w:color="auto" w:fill="FFFFFF" w:themeFill="background1"/>
          </w:tcPr>
          <w:p w14:paraId="195F99AB" w14:textId="43809343" w:rsidR="00220C03" w:rsidRPr="001A1DEF" w:rsidRDefault="00220C03" w:rsidP="000B44B7">
            <w:pPr>
              <w:jc w:val="left"/>
              <w:rPr>
                <w:rFonts w:ascii="黑体" w:eastAsia="黑体" w:hAnsi="黑体" w:cs="Times New Roman"/>
                <w:u w:val="single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cmp.v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0B9713A9" w14:textId="77777777" w:rsidR="00220C03" w:rsidRPr="00220C03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220C03">
              <w:rPr>
                <w:rFonts w:ascii="黑体" w:eastAsia="黑体" w:hAnsi="黑体" w:cs="Times New Roman"/>
              </w:rPr>
              <w:t>cmp(</w:t>
            </w:r>
            <w:proofErr w:type="gramEnd"/>
          </w:p>
          <w:p w14:paraId="3DD9F510" w14:textId="77777777" w:rsidR="00220C03" w:rsidRPr="00220C03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    input [31:0] D1,</w:t>
            </w:r>
          </w:p>
          <w:p w14:paraId="6D9B4944" w14:textId="77777777" w:rsidR="00220C03" w:rsidRPr="00220C03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    input [31:0] D2,</w:t>
            </w:r>
          </w:p>
          <w:p w14:paraId="7956A977" w14:textId="77777777" w:rsidR="00220C03" w:rsidRPr="00220C03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    output Equal</w:t>
            </w:r>
          </w:p>
          <w:p w14:paraId="2C2A821D" w14:textId="0CB02C80" w:rsidR="00220C03" w:rsidRPr="00A8264C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0B6B2D30" w14:textId="77777777" w:rsidR="00220C03" w:rsidRPr="002F4CE3" w:rsidRDefault="00220C03" w:rsidP="00220C03">
      <w:pPr>
        <w:pStyle w:val="a7"/>
        <w:spacing w:before="240" w:after="240"/>
        <w:ind w:firstLine="480"/>
      </w:pPr>
      <w:r w:rsidRPr="002F4CE3"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6"/>
        <w:gridCol w:w="1522"/>
        <w:gridCol w:w="5712"/>
      </w:tblGrid>
      <w:tr w:rsidR="00220C03" w:rsidRPr="002F4CE3" w14:paraId="68AF9572" w14:textId="77777777" w:rsidTr="007F7D99">
        <w:tc>
          <w:tcPr>
            <w:tcW w:w="1126" w:type="dxa"/>
            <w:shd w:val="clear" w:color="auto" w:fill="D9E2F3" w:themeFill="accent1" w:themeFillTint="33"/>
          </w:tcPr>
          <w:p w14:paraId="29B14568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10C07EC0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43CB48AB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220C03" w:rsidRPr="002F4CE3" w14:paraId="38B503EA" w14:textId="77777777" w:rsidTr="007F7D99">
        <w:tc>
          <w:tcPr>
            <w:tcW w:w="1126" w:type="dxa"/>
            <w:shd w:val="clear" w:color="auto" w:fill="FFFFFF" w:themeFill="background1"/>
          </w:tcPr>
          <w:p w14:paraId="330521A3" w14:textId="25D4CE64" w:rsidR="00220C03" w:rsidRPr="002F4CE3" w:rsidRDefault="0098414F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D</w:t>
            </w:r>
            <w:r>
              <w:rPr>
                <w:rFonts w:ascii="黑体" w:eastAsia="黑体" w:hAnsi="黑体" w:cs="Times New Roman"/>
              </w:rPr>
              <w:t>1[31:0]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66E84148" w14:textId="1CD3A118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771D438A" w14:textId="0666E960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输入1</w:t>
            </w:r>
          </w:p>
        </w:tc>
      </w:tr>
      <w:tr w:rsidR="00220C03" w:rsidRPr="002F4CE3" w14:paraId="291347F9" w14:textId="77777777" w:rsidTr="007F7D99">
        <w:tc>
          <w:tcPr>
            <w:tcW w:w="1126" w:type="dxa"/>
            <w:shd w:val="clear" w:color="auto" w:fill="FFFFFF" w:themeFill="background1"/>
          </w:tcPr>
          <w:p w14:paraId="1363E860" w14:textId="5CD86560" w:rsidR="00220C03" w:rsidRPr="002F4CE3" w:rsidRDefault="0098414F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D</w:t>
            </w:r>
            <w:r>
              <w:rPr>
                <w:rFonts w:ascii="黑体" w:eastAsia="黑体" w:hAnsi="黑体" w:cs="Times New Roman"/>
              </w:rPr>
              <w:t>2[31:0]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7AD65F79" w14:textId="12D1FC95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0D19926E" w14:textId="50CDBFF4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输入2</w:t>
            </w:r>
          </w:p>
        </w:tc>
      </w:tr>
      <w:tr w:rsidR="00220C03" w:rsidRPr="002F4CE3" w14:paraId="510578B8" w14:textId="77777777" w:rsidTr="007F7D99">
        <w:tc>
          <w:tcPr>
            <w:tcW w:w="1126" w:type="dxa"/>
            <w:shd w:val="clear" w:color="auto" w:fill="FFFFFF" w:themeFill="background1"/>
          </w:tcPr>
          <w:p w14:paraId="63BCF645" w14:textId="2551D9CD" w:rsidR="00220C03" w:rsidRPr="002F4CE3" w:rsidRDefault="0098414F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E</w:t>
            </w:r>
            <w:r>
              <w:rPr>
                <w:rFonts w:ascii="黑体" w:eastAsia="黑体" w:hAnsi="黑体" w:cs="Times New Roman"/>
              </w:rPr>
              <w:t>qual</w:t>
            </w:r>
          </w:p>
        </w:tc>
        <w:tc>
          <w:tcPr>
            <w:tcW w:w="1522" w:type="dxa"/>
            <w:shd w:val="clear" w:color="auto" w:fill="FFFFFF" w:themeFill="background1"/>
          </w:tcPr>
          <w:p w14:paraId="63409499" w14:textId="501D65AA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3F91A220" w14:textId="39F53A56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判断两个输入是否相等</w:t>
            </w:r>
          </w:p>
        </w:tc>
      </w:tr>
    </w:tbl>
    <w:p w14:paraId="171533DE" w14:textId="77777777" w:rsidR="00220C03" w:rsidRPr="00782066" w:rsidRDefault="00220C03" w:rsidP="00220C03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220C03" w:rsidRPr="002F4CE3" w14:paraId="47893B43" w14:textId="77777777" w:rsidTr="007F7D99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3737AB5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3727EE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7F039572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220C03" w:rsidRPr="002F4CE3" w14:paraId="4D53F0C5" w14:textId="77777777" w:rsidTr="007F7D99">
        <w:trPr>
          <w:jc w:val="center"/>
        </w:trPr>
        <w:tc>
          <w:tcPr>
            <w:tcW w:w="1098" w:type="dxa"/>
            <w:vAlign w:val="center"/>
          </w:tcPr>
          <w:p w14:paraId="76B35520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58D59A05" w14:textId="2CB0CAAA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比较器</w:t>
            </w:r>
          </w:p>
        </w:tc>
        <w:tc>
          <w:tcPr>
            <w:tcW w:w="5712" w:type="dxa"/>
            <w:vAlign w:val="center"/>
          </w:tcPr>
          <w:p w14:paraId="15829327" w14:textId="388DDA77" w:rsidR="00220C03" w:rsidRPr="002F4CE3" w:rsidRDefault="0098414F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比较两个输入是否相等</w:t>
            </w:r>
          </w:p>
        </w:tc>
      </w:tr>
    </w:tbl>
    <w:p w14:paraId="45318D30" w14:textId="77777777" w:rsidR="00CB1620" w:rsidRDefault="00CB1620" w:rsidP="00CB1620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6</w:t>
      </w:r>
      <w:r w:rsidRPr="00CB7CB7">
        <w:rPr>
          <w:rFonts w:ascii="黑体" w:hAnsi="黑体"/>
          <w:sz w:val="28"/>
        </w:rPr>
        <w:t>.</w:t>
      </w:r>
      <w:r w:rsidRPr="00CB7CB7">
        <w:rPr>
          <w:rFonts w:ascii="黑体" w:hAnsi="黑体" w:hint="eastAsia"/>
          <w:sz w:val="28"/>
        </w:rPr>
        <w:t xml:space="preserve"> </w:t>
      </w:r>
      <w:proofErr w:type="gramStart"/>
      <w:r>
        <w:rPr>
          <w:rFonts w:ascii="黑体" w:hAnsi="黑体"/>
          <w:sz w:val="28"/>
        </w:rPr>
        <w:t>ext.v</w:t>
      </w:r>
      <w:proofErr w:type="gramEnd"/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CB1620" w:rsidRPr="002D767C" w14:paraId="2CA0C935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190232BF" w14:textId="77777777" w:rsidR="00CB1620" w:rsidRPr="002D767C" w:rsidRDefault="00CB162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046187BB" w14:textId="77777777" w:rsidR="00CB1620" w:rsidRPr="002D767C" w:rsidRDefault="00CB162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CB1620" w:rsidRPr="002D6BB3" w14:paraId="576E617D" w14:textId="77777777" w:rsidTr="00477BAC">
        <w:tc>
          <w:tcPr>
            <w:tcW w:w="1625" w:type="dxa"/>
            <w:shd w:val="clear" w:color="auto" w:fill="FFFFFF" w:themeFill="background1"/>
          </w:tcPr>
          <w:p w14:paraId="2F53B98A" w14:textId="77777777" w:rsidR="00CB1620" w:rsidRPr="002D6BB3" w:rsidRDefault="00CB1620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ext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31E0E9C0" w14:textId="77777777" w:rsidR="00CB1620" w:rsidRPr="00CB1620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CB1620">
              <w:rPr>
                <w:rFonts w:ascii="黑体" w:eastAsia="黑体" w:hAnsi="黑体" w:cs="Times New Roman"/>
              </w:rPr>
              <w:t>ext(</w:t>
            </w:r>
            <w:proofErr w:type="gramEnd"/>
          </w:p>
          <w:p w14:paraId="1C743F0C" w14:textId="77777777" w:rsidR="00CB1620" w:rsidRPr="00CB1620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 xml:space="preserve">    input [15:0] in,</w:t>
            </w:r>
          </w:p>
          <w:p w14:paraId="32A37019" w14:textId="3EBACDAB" w:rsidR="00CB1620" w:rsidRPr="00CB1620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ab/>
              <w:t>input [1:0] ExtOp,</w:t>
            </w:r>
          </w:p>
          <w:p w14:paraId="43104686" w14:textId="77777777" w:rsidR="00CB1620" w:rsidRPr="00CB1620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 xml:space="preserve">    output reg [31:0] out</w:t>
            </w:r>
          </w:p>
          <w:p w14:paraId="22DB7042" w14:textId="626E5B8B" w:rsidR="00CB1620" w:rsidRPr="002D6BB3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09ECDC1" w14:textId="77777777" w:rsidR="00CB1620" w:rsidRDefault="00CB1620" w:rsidP="00CB1620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6"/>
        <w:gridCol w:w="1522"/>
        <w:gridCol w:w="5712"/>
      </w:tblGrid>
      <w:tr w:rsidR="00CB1620" w:rsidRPr="00CB7CB7" w14:paraId="22E33ACF" w14:textId="77777777" w:rsidTr="00477BAC">
        <w:tc>
          <w:tcPr>
            <w:tcW w:w="1126" w:type="dxa"/>
            <w:shd w:val="clear" w:color="auto" w:fill="D9E2F3" w:themeFill="accent1" w:themeFillTint="33"/>
          </w:tcPr>
          <w:p w14:paraId="27483AAF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19000FB0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32668AAF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B1620" w:rsidRPr="00CB7CB7" w14:paraId="35CD39CF" w14:textId="77777777" w:rsidTr="00477BAC">
        <w:tc>
          <w:tcPr>
            <w:tcW w:w="1126" w:type="dxa"/>
            <w:shd w:val="clear" w:color="auto" w:fill="FFFFFF" w:themeFill="background1"/>
          </w:tcPr>
          <w:p w14:paraId="0253EBDF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In[</w:t>
            </w:r>
            <w:proofErr w:type="gramEnd"/>
            <w:r w:rsidRPr="00CB7CB7">
              <w:rPr>
                <w:rFonts w:ascii="黑体" w:eastAsia="黑体" w:hAnsi="黑体" w:cs="Times New Roman"/>
              </w:rPr>
              <w:t>15:0]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688C873A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722CA545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16 位数据输入</w:t>
            </w:r>
          </w:p>
        </w:tc>
      </w:tr>
      <w:tr w:rsidR="00CB1620" w:rsidRPr="00CB7CB7" w14:paraId="4F765438" w14:textId="77777777" w:rsidTr="00477BAC">
        <w:tc>
          <w:tcPr>
            <w:tcW w:w="1126" w:type="dxa"/>
            <w:shd w:val="clear" w:color="auto" w:fill="FFFFFF" w:themeFill="background1"/>
          </w:tcPr>
          <w:p w14:paraId="1D2F89DA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Out[</w:t>
            </w:r>
            <w:proofErr w:type="gramEnd"/>
            <w:r w:rsidRPr="00CB7CB7">
              <w:rPr>
                <w:rFonts w:ascii="黑体" w:eastAsia="黑体" w:hAnsi="黑体" w:cs="Times New Roman"/>
              </w:rPr>
              <w:t>3</w:t>
            </w:r>
            <w:r>
              <w:rPr>
                <w:rFonts w:ascii="黑体" w:eastAsia="黑体" w:hAnsi="黑体" w:cs="Times New Roman"/>
              </w:rPr>
              <w:t>1</w:t>
            </w:r>
            <w:r w:rsidRPr="00CB7CB7">
              <w:rPr>
                <w:rFonts w:ascii="黑体" w:eastAsia="黑体" w:hAnsi="黑体" w:cs="Times New Roman"/>
              </w:rPr>
              <w:t>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43C826E5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7088E998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位数据输出</w:t>
            </w:r>
          </w:p>
        </w:tc>
      </w:tr>
      <w:tr w:rsidR="00CB1620" w:rsidRPr="00CB7CB7" w14:paraId="3F68ECE7" w14:textId="77777777" w:rsidTr="00477BAC">
        <w:tc>
          <w:tcPr>
            <w:tcW w:w="1126" w:type="dxa"/>
            <w:shd w:val="clear" w:color="auto" w:fill="FFFFFF" w:themeFill="background1"/>
          </w:tcPr>
          <w:p w14:paraId="0989C6AF" w14:textId="40D15F3A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E</w:t>
            </w:r>
            <w:r w:rsidRPr="00CB7CB7">
              <w:rPr>
                <w:rFonts w:ascii="黑体" w:eastAsia="黑体" w:hAnsi="黑体" w:cs="Times New Roman"/>
              </w:rPr>
              <w:t>xtOp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0597CEFE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29FF3A36" w14:textId="76B5FD0A" w:rsidR="00CB1620" w:rsidRPr="00CB7CB7" w:rsidRDefault="00CB1620" w:rsidP="00CB1620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扩展方式</w:t>
            </w:r>
            <w:r w:rsidR="00FF76E1">
              <w:rPr>
                <w:rFonts w:ascii="黑体" w:eastAsia="黑体" w:hAnsi="黑体" w:cs="Times New Roman" w:hint="eastAsia"/>
              </w:rPr>
              <w:t>选择信号</w:t>
            </w:r>
          </w:p>
        </w:tc>
      </w:tr>
    </w:tbl>
    <w:p w14:paraId="3755381B" w14:textId="77777777" w:rsidR="00CB1620" w:rsidRPr="00782066" w:rsidRDefault="00CB1620" w:rsidP="00CB1620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CB1620" w:rsidRPr="00CB7CB7" w14:paraId="1E67697C" w14:textId="77777777" w:rsidTr="00477BAC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5B5623A5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2A267DB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7B76FA25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B1620" w:rsidRPr="00CB7CB7" w14:paraId="2316704C" w14:textId="77777777" w:rsidTr="00477BA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00468042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2BB31F06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高位符号扩展</w:t>
            </w:r>
          </w:p>
        </w:tc>
        <w:tc>
          <w:tcPr>
            <w:tcW w:w="5712" w:type="dxa"/>
            <w:shd w:val="clear" w:color="auto" w:fill="FFFFFF" w:themeFill="background1"/>
          </w:tcPr>
          <w:p w14:paraId="11B9E1C1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</w:t>
            </w:r>
            <w:r w:rsidRPr="00CB7CB7">
              <w:rPr>
                <w:rFonts w:ascii="黑体" w:eastAsia="黑体" w:hAnsi="黑体" w:cs="Times New Roman"/>
              </w:rPr>
              <w:t>16</w:t>
            </w:r>
            <w:r w:rsidRPr="00CB7CB7">
              <w:rPr>
                <w:rFonts w:ascii="黑体" w:eastAsia="黑体" w:hAnsi="黑体" w:cs="Times New Roman" w:hint="eastAsia"/>
              </w:rPr>
              <w:t>位补符号位</w:t>
            </w:r>
          </w:p>
        </w:tc>
      </w:tr>
      <w:tr w:rsidR="00CB1620" w:rsidRPr="00CB7CB7" w14:paraId="1A73E906" w14:textId="77777777" w:rsidTr="00477BA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2EDEDC84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shd w:val="clear" w:color="auto" w:fill="FFFFFF" w:themeFill="background1"/>
          </w:tcPr>
          <w:p w14:paraId="36BE83AD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高位0扩展</w:t>
            </w:r>
          </w:p>
        </w:tc>
        <w:tc>
          <w:tcPr>
            <w:tcW w:w="5712" w:type="dxa"/>
            <w:shd w:val="clear" w:color="auto" w:fill="FFFFFF" w:themeFill="background1"/>
          </w:tcPr>
          <w:p w14:paraId="45CE67E0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高1</w:t>
            </w:r>
            <w:r w:rsidRPr="00CB7CB7">
              <w:rPr>
                <w:rFonts w:ascii="黑体" w:eastAsia="黑体" w:hAnsi="黑体" w:cs="Times New Roman"/>
              </w:rPr>
              <w:t>6</w:t>
            </w:r>
            <w:r w:rsidRPr="00CB7CB7">
              <w:rPr>
                <w:rFonts w:ascii="黑体" w:eastAsia="黑体" w:hAnsi="黑体" w:cs="Times New Roman" w:hint="eastAsia"/>
              </w:rPr>
              <w:t>位补0</w:t>
            </w:r>
          </w:p>
        </w:tc>
      </w:tr>
      <w:tr w:rsidR="00FF76E1" w:rsidRPr="00CB7CB7" w14:paraId="4B13373E" w14:textId="77777777" w:rsidTr="00477BA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3628E199" w14:textId="65E447D1" w:rsidR="00FF76E1" w:rsidRPr="00CB7CB7" w:rsidRDefault="00FF76E1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3</w:t>
            </w:r>
            <w:r>
              <w:rPr>
                <w:rFonts w:ascii="黑体" w:eastAsia="黑体" w:hAnsi="黑体" w:cs="Times New Roman"/>
              </w:rPr>
              <w:t>.</w:t>
            </w:r>
          </w:p>
        </w:tc>
        <w:tc>
          <w:tcPr>
            <w:tcW w:w="1701" w:type="dxa"/>
            <w:shd w:val="clear" w:color="auto" w:fill="FFFFFF" w:themeFill="background1"/>
          </w:tcPr>
          <w:p w14:paraId="59637702" w14:textId="19EA8034" w:rsidR="00FF76E1" w:rsidRPr="00CB7CB7" w:rsidRDefault="00FF76E1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低位0扩展</w:t>
            </w:r>
          </w:p>
        </w:tc>
        <w:tc>
          <w:tcPr>
            <w:tcW w:w="5712" w:type="dxa"/>
            <w:shd w:val="clear" w:color="auto" w:fill="FFFFFF" w:themeFill="background1"/>
          </w:tcPr>
          <w:p w14:paraId="57D96C0E" w14:textId="524AEEA5" w:rsidR="00FF76E1" w:rsidRPr="00CB7CB7" w:rsidRDefault="00FF76E1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低1</w:t>
            </w:r>
            <w:r>
              <w:rPr>
                <w:rFonts w:ascii="黑体" w:eastAsia="黑体" w:hAnsi="黑体" w:cs="Times New Roman"/>
              </w:rPr>
              <w:t>6</w:t>
            </w:r>
            <w:r>
              <w:rPr>
                <w:rFonts w:ascii="黑体" w:eastAsia="黑体" w:hAnsi="黑体" w:cs="Times New Roman" w:hint="eastAsia"/>
              </w:rPr>
              <w:t>位补0</w:t>
            </w:r>
          </w:p>
        </w:tc>
      </w:tr>
    </w:tbl>
    <w:p w14:paraId="1B23CF0C" w14:textId="787AB815" w:rsidR="00A1130E" w:rsidRDefault="00A1130E" w:rsidP="00A1130E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7.</w:t>
      </w:r>
      <w:r w:rsidRPr="00CB7CB7">
        <w:rPr>
          <w:rFonts w:ascii="黑体" w:hAnsi="黑体" w:hint="eastAsia"/>
          <w:sz w:val="28"/>
        </w:rPr>
        <w:t xml:space="preserve"> </w:t>
      </w:r>
      <w:proofErr w:type="gramStart"/>
      <w:r>
        <w:rPr>
          <w:rFonts w:ascii="黑体" w:hAnsi="黑体" w:hint="eastAsia"/>
          <w:sz w:val="28"/>
        </w:rPr>
        <w:t>npc</w:t>
      </w:r>
      <w:r>
        <w:rPr>
          <w:rFonts w:ascii="黑体" w:hAnsi="黑体"/>
          <w:sz w:val="28"/>
        </w:rPr>
        <w:t>.v</w:t>
      </w:r>
      <w:proofErr w:type="gramEnd"/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A1130E" w:rsidRPr="002D767C" w14:paraId="6B03EFC4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47CAC99D" w14:textId="77777777" w:rsidR="00A1130E" w:rsidRPr="002D767C" w:rsidRDefault="00A1130E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49A5719A" w14:textId="77777777" w:rsidR="00A1130E" w:rsidRPr="002D767C" w:rsidRDefault="00A1130E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A1130E" w:rsidRPr="002D6BB3" w14:paraId="5DFEBA89" w14:textId="77777777" w:rsidTr="00477BAC">
        <w:tc>
          <w:tcPr>
            <w:tcW w:w="1625" w:type="dxa"/>
            <w:shd w:val="clear" w:color="auto" w:fill="FFFFFF" w:themeFill="background1"/>
          </w:tcPr>
          <w:p w14:paraId="111235B5" w14:textId="7C98CDEE" w:rsidR="00A1130E" w:rsidRPr="002D6BB3" w:rsidRDefault="00A1130E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npc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69093957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961AB5">
              <w:rPr>
                <w:rFonts w:ascii="黑体" w:eastAsia="黑体" w:hAnsi="黑体" w:cs="Times New Roman"/>
              </w:rPr>
              <w:t>npc(</w:t>
            </w:r>
            <w:proofErr w:type="gramEnd"/>
          </w:p>
          <w:p w14:paraId="21E9B944" w14:textId="650F05D6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1AB5">
              <w:rPr>
                <w:rFonts w:ascii="黑体" w:eastAsia="黑体" w:hAnsi="黑体" w:cs="Times New Roman"/>
              </w:rPr>
              <w:t xml:space="preserve"> input [31:0] PC4,</w:t>
            </w:r>
          </w:p>
          <w:p w14:paraId="1E752672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[31:0] PC4D,</w:t>
            </w:r>
          </w:p>
          <w:p w14:paraId="0F50947F" w14:textId="2AD268E6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1AB5">
              <w:rPr>
                <w:rFonts w:ascii="黑体" w:eastAsia="黑体" w:hAnsi="黑体" w:cs="Times New Roman"/>
              </w:rPr>
              <w:t xml:space="preserve"> input [25:0] I26,</w:t>
            </w:r>
          </w:p>
          <w:p w14:paraId="215D7EA4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[31:0] MFRSD,</w:t>
            </w:r>
          </w:p>
          <w:p w14:paraId="1AD01D64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[31:0] EPC,</w:t>
            </w:r>
          </w:p>
          <w:p w14:paraId="3D044791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Zero,</w:t>
            </w:r>
          </w:p>
          <w:p w14:paraId="683A4F07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more,</w:t>
            </w:r>
          </w:p>
          <w:p w14:paraId="1FF6B914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less,</w:t>
            </w:r>
          </w:p>
          <w:p w14:paraId="5726FF91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if_beq,</w:t>
            </w:r>
          </w:p>
          <w:p w14:paraId="0E274C93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if_bne,</w:t>
            </w:r>
          </w:p>
          <w:p w14:paraId="14B1504A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if_bgtz,</w:t>
            </w:r>
          </w:p>
          <w:p w14:paraId="7161D2CA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if_blez,</w:t>
            </w:r>
          </w:p>
          <w:p w14:paraId="50E07A28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if_bgez,</w:t>
            </w:r>
          </w:p>
          <w:p w14:paraId="4EBB243A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if_bltz,</w:t>
            </w:r>
          </w:p>
          <w:p w14:paraId="7C699AC9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if_j,//j或jal</w:t>
            </w:r>
          </w:p>
          <w:p w14:paraId="7A64096D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</w:t>
            </w:r>
            <w:proofErr w:type="gramStart"/>
            <w:r w:rsidRPr="00961AB5">
              <w:rPr>
                <w:rFonts w:ascii="黑体" w:eastAsia="黑体" w:hAnsi="黑体" w:cs="Times New Roman"/>
              </w:rPr>
              <w:t>input[</w:t>
            </w:r>
            <w:proofErr w:type="gramEnd"/>
            <w:r w:rsidRPr="00961AB5">
              <w:rPr>
                <w:rFonts w:ascii="黑体" w:eastAsia="黑体" w:hAnsi="黑体" w:cs="Times New Roman"/>
              </w:rPr>
              <w:t>1:0] PC_sel,</w:t>
            </w:r>
          </w:p>
          <w:p w14:paraId="6ACA96E7" w14:textId="77777777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ab/>
              <w:t xml:space="preserve"> input Interrupt,</w:t>
            </w:r>
          </w:p>
          <w:p w14:paraId="790C02F1" w14:textId="0C5FCB1F" w:rsidR="00961AB5" w:rsidRPr="00961AB5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1AB5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961AB5">
              <w:rPr>
                <w:rFonts w:ascii="黑体" w:eastAsia="黑体" w:hAnsi="黑体" w:cs="Times New Roman"/>
              </w:rPr>
              <w:t>reg[</w:t>
            </w:r>
            <w:proofErr w:type="gramEnd"/>
            <w:r w:rsidRPr="00961AB5">
              <w:rPr>
                <w:rFonts w:ascii="黑体" w:eastAsia="黑体" w:hAnsi="黑体" w:cs="Times New Roman"/>
              </w:rPr>
              <w:t>31:0] next_pc</w:t>
            </w:r>
          </w:p>
          <w:p w14:paraId="2E8FCED6" w14:textId="5CD9CE76" w:rsidR="00A1130E" w:rsidRPr="002D6BB3" w:rsidRDefault="00961AB5" w:rsidP="00961AB5">
            <w:pPr>
              <w:jc w:val="left"/>
              <w:rPr>
                <w:rFonts w:ascii="黑体" w:eastAsia="黑体" w:hAnsi="黑体" w:cs="Times New Roman"/>
              </w:rPr>
            </w:pPr>
            <w:r w:rsidRPr="00961AB5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10470EF6" w14:textId="77777777" w:rsidR="00A1130E" w:rsidRDefault="00A1130E" w:rsidP="00A1130E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1522"/>
        <w:gridCol w:w="5712"/>
      </w:tblGrid>
      <w:tr w:rsidR="00A1130E" w:rsidRPr="00CB7CB7" w14:paraId="4B1806BE" w14:textId="77777777" w:rsidTr="00477BAC">
        <w:tc>
          <w:tcPr>
            <w:tcW w:w="1126" w:type="dxa"/>
            <w:shd w:val="clear" w:color="auto" w:fill="D9E2F3" w:themeFill="accent1" w:themeFillTint="33"/>
          </w:tcPr>
          <w:p w14:paraId="1115AA25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072CF874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634437A8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A1130E" w:rsidRPr="00CB7CB7" w14:paraId="59EAFD7B" w14:textId="77777777" w:rsidTr="00477BAC">
        <w:tc>
          <w:tcPr>
            <w:tcW w:w="1126" w:type="dxa"/>
            <w:shd w:val="clear" w:color="auto" w:fill="FFFFFF" w:themeFill="background1"/>
          </w:tcPr>
          <w:p w14:paraId="73C77146" w14:textId="697EB142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C4</w:t>
            </w:r>
          </w:p>
        </w:tc>
        <w:tc>
          <w:tcPr>
            <w:tcW w:w="1522" w:type="dxa"/>
            <w:shd w:val="clear" w:color="auto" w:fill="FFFFFF" w:themeFill="background1"/>
          </w:tcPr>
          <w:p w14:paraId="45518ADB" w14:textId="617CAA26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6448DA49" w14:textId="26FC6B47" w:rsidR="00A1130E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C+4</w:t>
            </w:r>
            <w:r>
              <w:rPr>
                <w:rFonts w:ascii="黑体" w:eastAsia="黑体" w:hAnsi="黑体" w:cs="Times New Roman" w:hint="eastAsia"/>
              </w:rPr>
              <w:t>的值(对应于无跳转 直接执行下一句</w:t>
            </w:r>
            <w:r>
              <w:rPr>
                <w:rFonts w:ascii="黑体" w:eastAsia="黑体" w:hAnsi="黑体" w:cs="Times New Roman"/>
              </w:rPr>
              <w:t>)</w:t>
            </w:r>
          </w:p>
        </w:tc>
      </w:tr>
      <w:tr w:rsidR="00A1130E" w:rsidRPr="00CB7CB7" w14:paraId="51A1F86B" w14:textId="77777777" w:rsidTr="00477BAC">
        <w:tc>
          <w:tcPr>
            <w:tcW w:w="1126" w:type="dxa"/>
            <w:shd w:val="clear" w:color="auto" w:fill="FFFFFF" w:themeFill="background1"/>
          </w:tcPr>
          <w:p w14:paraId="270B4528" w14:textId="291931A6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C4D</w:t>
            </w:r>
          </w:p>
        </w:tc>
        <w:tc>
          <w:tcPr>
            <w:tcW w:w="1522" w:type="dxa"/>
            <w:shd w:val="clear" w:color="auto" w:fill="FFFFFF" w:themeFill="background1"/>
          </w:tcPr>
          <w:p w14:paraId="7668D177" w14:textId="069851FE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2E38BC71" w14:textId="0723669E" w:rsidR="00A1130E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D级P</w:t>
            </w:r>
            <w:r>
              <w:rPr>
                <w:rFonts w:ascii="黑体" w:eastAsia="黑体" w:hAnsi="黑体" w:cs="Times New Roman"/>
              </w:rPr>
              <w:t>C+4</w:t>
            </w:r>
          </w:p>
        </w:tc>
      </w:tr>
      <w:tr w:rsidR="00A1130E" w:rsidRPr="00CB7CB7" w14:paraId="13CF68A0" w14:textId="77777777" w:rsidTr="00477BAC">
        <w:tc>
          <w:tcPr>
            <w:tcW w:w="1126" w:type="dxa"/>
            <w:shd w:val="clear" w:color="auto" w:fill="FFFFFF" w:themeFill="background1"/>
          </w:tcPr>
          <w:p w14:paraId="4DC3F1A5" w14:textId="673D1149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26</w:t>
            </w:r>
          </w:p>
        </w:tc>
        <w:tc>
          <w:tcPr>
            <w:tcW w:w="1522" w:type="dxa"/>
            <w:shd w:val="clear" w:color="auto" w:fill="FFFFFF" w:themeFill="background1"/>
          </w:tcPr>
          <w:p w14:paraId="711A196F" w14:textId="1C8E3D1D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14EB701" w14:textId="4892CB23" w:rsidR="00A1130E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2</w:t>
            </w:r>
            <w:r>
              <w:rPr>
                <w:rFonts w:ascii="黑体" w:eastAsia="黑体" w:hAnsi="黑体" w:cs="Times New Roman"/>
              </w:rPr>
              <w:t>6</w:t>
            </w:r>
            <w:r>
              <w:rPr>
                <w:rFonts w:ascii="黑体" w:eastAsia="黑体" w:hAnsi="黑体" w:cs="Times New Roman" w:hint="eastAsia"/>
              </w:rPr>
              <w:t>位立即数</w:t>
            </w:r>
          </w:p>
        </w:tc>
      </w:tr>
      <w:tr w:rsidR="00F26B28" w:rsidRPr="00CB7CB7" w14:paraId="193C7EC0" w14:textId="77777777" w:rsidTr="00477BAC">
        <w:tc>
          <w:tcPr>
            <w:tcW w:w="1126" w:type="dxa"/>
            <w:shd w:val="clear" w:color="auto" w:fill="FFFFFF" w:themeFill="background1"/>
          </w:tcPr>
          <w:p w14:paraId="3E476375" w14:textId="3391985F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M</w:t>
            </w:r>
            <w:r>
              <w:rPr>
                <w:rFonts w:ascii="黑体" w:eastAsia="黑体" w:hAnsi="黑体" w:cs="Times New Roman"/>
              </w:rPr>
              <w:t>F</w:t>
            </w:r>
            <w:r w:rsidR="00BC7B36">
              <w:rPr>
                <w:rFonts w:ascii="黑体" w:eastAsia="黑体" w:hAnsi="黑体" w:cs="Times New Roman"/>
              </w:rPr>
              <w:t>RS</w:t>
            </w:r>
            <w:r>
              <w:rPr>
                <w:rFonts w:ascii="黑体" w:eastAsia="黑体" w:hAnsi="黑体" w:cs="Times New Roman"/>
              </w:rPr>
              <w:t>D</w:t>
            </w:r>
          </w:p>
        </w:tc>
        <w:tc>
          <w:tcPr>
            <w:tcW w:w="1522" w:type="dxa"/>
            <w:shd w:val="clear" w:color="auto" w:fill="FFFFFF" w:themeFill="background1"/>
          </w:tcPr>
          <w:p w14:paraId="53BF597E" w14:textId="17CB5216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6ED91661" w14:textId="392E3DC4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转发P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的M</w:t>
            </w:r>
            <w:r>
              <w:rPr>
                <w:rFonts w:ascii="黑体" w:eastAsia="黑体" w:hAnsi="黑体" w:cs="Times New Roman"/>
              </w:rPr>
              <w:t>UX</w:t>
            </w:r>
            <w:r>
              <w:rPr>
                <w:rFonts w:ascii="黑体" w:eastAsia="黑体" w:hAnsi="黑体" w:cs="Times New Roman" w:hint="eastAsia"/>
              </w:rPr>
              <w:t>结果（j</w:t>
            </w:r>
            <w:r>
              <w:rPr>
                <w:rFonts w:ascii="黑体" w:eastAsia="黑体" w:hAnsi="黑体" w:cs="Times New Roman"/>
              </w:rPr>
              <w:t>r jalr</w:t>
            </w:r>
            <w:r>
              <w:rPr>
                <w:rFonts w:ascii="黑体" w:eastAsia="黑体" w:hAnsi="黑体" w:cs="Times New Roman" w:hint="eastAsia"/>
              </w:rPr>
              <w:t>需要转发）</w:t>
            </w:r>
          </w:p>
        </w:tc>
      </w:tr>
      <w:tr w:rsidR="00F26B28" w:rsidRPr="00CB7CB7" w14:paraId="632D8DBF" w14:textId="77777777" w:rsidTr="00477BAC">
        <w:tc>
          <w:tcPr>
            <w:tcW w:w="1126" w:type="dxa"/>
            <w:shd w:val="clear" w:color="auto" w:fill="FFFFFF" w:themeFill="background1"/>
          </w:tcPr>
          <w:p w14:paraId="5648125A" w14:textId="095662AA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Z</w:t>
            </w:r>
            <w:r>
              <w:rPr>
                <w:rFonts w:ascii="黑体" w:eastAsia="黑体" w:hAnsi="黑体" w:cs="Times New Roman"/>
              </w:rPr>
              <w:t>ero</w:t>
            </w:r>
          </w:p>
        </w:tc>
        <w:tc>
          <w:tcPr>
            <w:tcW w:w="1522" w:type="dxa"/>
            <w:shd w:val="clear" w:color="auto" w:fill="FFFFFF" w:themeFill="background1"/>
          </w:tcPr>
          <w:p w14:paraId="25F4DAD7" w14:textId="6E18D395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D7C4345" w14:textId="556BAAD9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比较两个数是否相等的结果</w:t>
            </w:r>
          </w:p>
        </w:tc>
      </w:tr>
      <w:tr w:rsidR="00F26B28" w:rsidRPr="00CB7CB7" w14:paraId="04639B85" w14:textId="77777777" w:rsidTr="00477BAC">
        <w:tc>
          <w:tcPr>
            <w:tcW w:w="1126" w:type="dxa"/>
            <w:shd w:val="clear" w:color="auto" w:fill="FFFFFF" w:themeFill="background1"/>
          </w:tcPr>
          <w:p w14:paraId="203039E3" w14:textId="7CE6E32D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Branch</w:t>
            </w:r>
          </w:p>
        </w:tc>
        <w:tc>
          <w:tcPr>
            <w:tcW w:w="1522" w:type="dxa"/>
            <w:shd w:val="clear" w:color="auto" w:fill="FFFFFF" w:themeFill="background1"/>
          </w:tcPr>
          <w:p w14:paraId="7529897C" w14:textId="4979E0CE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558C59F3" w14:textId="42EA78A5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判断是不是b</w:t>
            </w:r>
            <w:r>
              <w:rPr>
                <w:rFonts w:ascii="黑体" w:eastAsia="黑体" w:hAnsi="黑体" w:cs="Times New Roman"/>
              </w:rPr>
              <w:t>eq</w:t>
            </w:r>
            <w:r>
              <w:rPr>
                <w:rFonts w:ascii="黑体" w:eastAsia="黑体" w:hAnsi="黑体" w:cs="Times New Roman" w:hint="eastAsia"/>
              </w:rPr>
              <w:t>类指令</w:t>
            </w:r>
          </w:p>
        </w:tc>
      </w:tr>
      <w:tr w:rsidR="00F26B28" w:rsidRPr="00CB7CB7" w14:paraId="3B3EC3FA" w14:textId="77777777" w:rsidTr="00477BAC">
        <w:tc>
          <w:tcPr>
            <w:tcW w:w="1126" w:type="dxa"/>
            <w:shd w:val="clear" w:color="auto" w:fill="FFFFFF" w:themeFill="background1"/>
          </w:tcPr>
          <w:p w14:paraId="1F1D2DF2" w14:textId="40D7FD77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If_j</w:t>
            </w:r>
          </w:p>
        </w:tc>
        <w:tc>
          <w:tcPr>
            <w:tcW w:w="1522" w:type="dxa"/>
            <w:shd w:val="clear" w:color="auto" w:fill="FFFFFF" w:themeFill="background1"/>
          </w:tcPr>
          <w:p w14:paraId="3D78648C" w14:textId="63B22B68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4EB61B36" w14:textId="02066929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判断是不是j</w:t>
            </w:r>
            <w:r>
              <w:rPr>
                <w:rFonts w:ascii="黑体" w:eastAsia="黑体" w:hAnsi="黑体" w:cs="Times New Roman"/>
              </w:rPr>
              <w:t>/jal</w:t>
            </w:r>
            <w:r>
              <w:rPr>
                <w:rFonts w:ascii="黑体" w:eastAsia="黑体" w:hAnsi="黑体" w:cs="Times New Roman" w:hint="eastAsia"/>
              </w:rPr>
              <w:t>指令</w:t>
            </w:r>
          </w:p>
        </w:tc>
      </w:tr>
      <w:tr w:rsidR="00F26B28" w:rsidRPr="00CB7CB7" w14:paraId="52DAD163" w14:textId="77777777" w:rsidTr="00477BAC">
        <w:tc>
          <w:tcPr>
            <w:tcW w:w="1126" w:type="dxa"/>
            <w:shd w:val="clear" w:color="auto" w:fill="FFFFFF" w:themeFill="background1"/>
          </w:tcPr>
          <w:p w14:paraId="36A60B90" w14:textId="76D38A09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C_</w:t>
            </w:r>
            <w:proofErr w:type="gramStart"/>
            <w:r>
              <w:rPr>
                <w:rFonts w:ascii="黑体" w:eastAsia="黑体" w:hAnsi="黑体" w:cs="Times New Roman"/>
              </w:rPr>
              <w:t>sel[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1B1655ED" w14:textId="45381630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42EB2AEE" w14:textId="378DC446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的选择信号</w:t>
            </w:r>
          </w:p>
        </w:tc>
      </w:tr>
      <w:tr w:rsidR="00F26B28" w:rsidRPr="00CB7CB7" w14:paraId="09A42D6C" w14:textId="77777777" w:rsidTr="00477BAC">
        <w:tc>
          <w:tcPr>
            <w:tcW w:w="1126" w:type="dxa"/>
            <w:shd w:val="clear" w:color="auto" w:fill="FFFFFF" w:themeFill="background1"/>
          </w:tcPr>
          <w:p w14:paraId="47D5B12C" w14:textId="6F77C991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Next_pc</w:t>
            </w:r>
          </w:p>
        </w:tc>
        <w:tc>
          <w:tcPr>
            <w:tcW w:w="1522" w:type="dxa"/>
            <w:shd w:val="clear" w:color="auto" w:fill="FFFFFF" w:themeFill="background1"/>
          </w:tcPr>
          <w:p w14:paraId="6BFAC471" w14:textId="13B80E60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0E4F0CA1" w14:textId="0F4342E9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更新的p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值</w:t>
            </w:r>
          </w:p>
        </w:tc>
      </w:tr>
    </w:tbl>
    <w:p w14:paraId="16ED6BA3" w14:textId="77777777" w:rsidR="00A1130E" w:rsidRPr="00782066" w:rsidRDefault="00A1130E" w:rsidP="00A1130E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A1130E" w:rsidRPr="00CB7CB7" w14:paraId="61326359" w14:textId="77777777" w:rsidTr="00477BAC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D4717D2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B699155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3BF92CA4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A1130E" w:rsidRPr="00CB7CB7" w14:paraId="14E2472B" w14:textId="77777777" w:rsidTr="00477BA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651A2A04" w14:textId="1366857A" w:rsidR="00A1130E" w:rsidRPr="00CB7CB7" w:rsidRDefault="00C32E80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37CACFBE" w14:textId="0FAABADD" w:rsidR="00A1130E" w:rsidRPr="00CB7CB7" w:rsidRDefault="00C32E80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  <w:tc>
          <w:tcPr>
            <w:tcW w:w="5712" w:type="dxa"/>
            <w:shd w:val="clear" w:color="auto" w:fill="FFFFFF" w:themeFill="background1"/>
          </w:tcPr>
          <w:p w14:paraId="7A908243" w14:textId="1CAD17FF" w:rsidR="00A1130E" w:rsidRPr="00CB7CB7" w:rsidRDefault="00C32E80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</w:tr>
    </w:tbl>
    <w:p w14:paraId="187A9CC8" w14:textId="61F77D92" w:rsidR="004444B9" w:rsidRDefault="00C32E80" w:rsidP="004444B9">
      <w:pPr>
        <w:pStyle w:val="11"/>
        <w:spacing w:before="240" w:after="240"/>
        <w:rPr>
          <w:rFonts w:ascii="黑体" w:hAnsi="黑体"/>
          <w:color w:val="3C3C3C"/>
          <w:sz w:val="28"/>
          <w:shd w:val="clear" w:color="auto" w:fill="FFFFFF"/>
        </w:rPr>
      </w:pPr>
      <w:r>
        <w:rPr>
          <w:rFonts w:ascii="黑体" w:hAnsi="黑体" w:cs="Times New Roman" w:hint="eastAsia"/>
          <w:sz w:val="28"/>
        </w:rPr>
        <w:t>8</w:t>
      </w:r>
      <w:r>
        <w:rPr>
          <w:rFonts w:ascii="黑体" w:hAnsi="黑体" w:cs="Times New Roman"/>
          <w:sz w:val="28"/>
        </w:rPr>
        <w:t>.</w:t>
      </w:r>
      <w:r w:rsidR="004444B9">
        <w:rPr>
          <w:rFonts w:ascii="黑体" w:hAnsi="黑体"/>
          <w:color w:val="3C3C3C"/>
          <w:sz w:val="28"/>
          <w:shd w:val="clear" w:color="auto" w:fill="FFFFFF"/>
        </w:rPr>
        <w:t>c</w:t>
      </w:r>
      <w:r w:rsidR="004444B9" w:rsidRPr="00CB7CB7">
        <w:rPr>
          <w:rFonts w:ascii="黑体" w:hAnsi="黑体"/>
          <w:color w:val="3C3C3C"/>
          <w:sz w:val="28"/>
          <w:shd w:val="clear" w:color="auto" w:fill="FFFFFF"/>
        </w:rPr>
        <w:t>ontroller</w:t>
      </w:r>
      <w:r w:rsidR="004444B9">
        <w:rPr>
          <w:rFonts w:ascii="黑体" w:hAnsi="黑体"/>
          <w:color w:val="3C3C3C"/>
          <w:sz w:val="28"/>
          <w:shd w:val="clear" w:color="auto" w:fill="FFFFFF"/>
        </w:rPr>
        <w:t>.v</w:t>
      </w:r>
      <w:r w:rsidR="00787C25">
        <w:rPr>
          <w:rFonts w:ascii="黑体" w:hAnsi="黑体"/>
          <w:color w:val="3C3C3C"/>
          <w:sz w:val="28"/>
          <w:shd w:val="clear" w:color="auto" w:fill="FFFFFF"/>
        </w:rPr>
        <w:t xml:space="preserve"> </w:t>
      </w:r>
      <w:r w:rsidR="00787C25">
        <w:rPr>
          <w:rFonts w:ascii="黑体" w:hAnsi="黑体" w:hint="eastAsia"/>
          <w:color w:val="3C3C3C"/>
          <w:sz w:val="28"/>
          <w:shd w:val="clear" w:color="auto" w:fill="FFFFFF"/>
        </w:rPr>
        <w:t>（分布式译码 实例化4个）</w:t>
      </w:r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4444B9" w:rsidRPr="002D767C" w14:paraId="400A9288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32DD694B" w14:textId="77777777" w:rsidR="004444B9" w:rsidRPr="002D767C" w:rsidRDefault="004444B9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731D2468" w14:textId="77777777" w:rsidR="004444B9" w:rsidRPr="002D767C" w:rsidRDefault="004444B9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4444B9" w:rsidRPr="002D6BB3" w14:paraId="2B9C40D4" w14:textId="77777777" w:rsidTr="00477BAC">
        <w:tc>
          <w:tcPr>
            <w:tcW w:w="1625" w:type="dxa"/>
            <w:shd w:val="clear" w:color="auto" w:fill="FFFFFF" w:themeFill="background1"/>
          </w:tcPr>
          <w:p w14:paraId="70A442D8" w14:textId="77777777" w:rsidR="004444B9" w:rsidRPr="002D6BB3" w:rsidRDefault="004444B9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controller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7283875E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1B50CE">
              <w:rPr>
                <w:rFonts w:ascii="黑体" w:eastAsia="黑体" w:hAnsi="黑体" w:cs="Times New Roman"/>
              </w:rPr>
              <w:t>controller(</w:t>
            </w:r>
            <w:proofErr w:type="gramEnd"/>
          </w:p>
          <w:p w14:paraId="3AED1D3B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input [5:0] op,</w:t>
            </w:r>
          </w:p>
          <w:p w14:paraId="3587327B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input [5:0] func,</w:t>
            </w:r>
          </w:p>
          <w:p w14:paraId="1EA86E8E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input [4:0] rs,</w:t>
            </w:r>
          </w:p>
          <w:p w14:paraId="3EA5F735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input [4:0] rt,</w:t>
            </w:r>
          </w:p>
          <w:p w14:paraId="000979E2" w14:textId="7F4ADAA1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1B50CE">
              <w:rPr>
                <w:rFonts w:ascii="黑体" w:eastAsia="黑体" w:hAnsi="黑体" w:cs="Times New Roman"/>
              </w:rPr>
              <w:t>reg[</w:t>
            </w:r>
            <w:proofErr w:type="gramEnd"/>
            <w:r w:rsidRPr="001B50CE">
              <w:rPr>
                <w:rFonts w:ascii="黑体" w:eastAsia="黑体" w:hAnsi="黑体" w:cs="Times New Roman"/>
              </w:rPr>
              <w:t>3:0] ALUCtrl,</w:t>
            </w:r>
          </w:p>
          <w:p w14:paraId="06958D79" w14:textId="75B25768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1B50CE">
              <w:rPr>
                <w:rFonts w:ascii="黑体" w:eastAsia="黑体" w:hAnsi="黑体" w:cs="Times New Roman"/>
              </w:rPr>
              <w:t>reg[</w:t>
            </w:r>
            <w:proofErr w:type="gramEnd"/>
            <w:r w:rsidRPr="001B50CE">
              <w:rPr>
                <w:rFonts w:ascii="黑体" w:eastAsia="黑体" w:hAnsi="黑体" w:cs="Times New Roman"/>
              </w:rPr>
              <w:t>1:0] RegDst,</w:t>
            </w:r>
          </w:p>
          <w:p w14:paraId="3261218B" w14:textId="55D039F9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>output reg ALUASrc,</w:t>
            </w:r>
          </w:p>
          <w:p w14:paraId="535096AC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ALUBSrc,</w:t>
            </w:r>
          </w:p>
          <w:p w14:paraId="55B12F8E" w14:textId="304CF5C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 xml:space="preserve"> output reg RegWrite,</w:t>
            </w:r>
          </w:p>
          <w:p w14:paraId="097A4A15" w14:textId="534312BE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 xml:space="preserve"> output reg MemRead,</w:t>
            </w:r>
          </w:p>
          <w:p w14:paraId="3378C5E5" w14:textId="137D917D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>output reg MemWrite,</w:t>
            </w:r>
          </w:p>
          <w:p w14:paraId="3B4CB9DC" w14:textId="4F32F4EA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>output reg [2:0] MemtoReg,</w:t>
            </w:r>
          </w:p>
          <w:p w14:paraId="0982F455" w14:textId="70EA9271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>output reg [</w:t>
            </w:r>
            <w:proofErr w:type="gramStart"/>
            <w:r w:rsidRPr="001B50CE">
              <w:rPr>
                <w:rFonts w:ascii="黑体" w:eastAsia="黑体" w:hAnsi="黑体" w:cs="Times New Roman"/>
              </w:rPr>
              <w:t>1:0]ExtOp</w:t>
            </w:r>
            <w:proofErr w:type="gramEnd"/>
            <w:r w:rsidRPr="001B50CE">
              <w:rPr>
                <w:rFonts w:ascii="黑体" w:eastAsia="黑体" w:hAnsi="黑体" w:cs="Times New Roman"/>
              </w:rPr>
              <w:t>,</w:t>
            </w:r>
          </w:p>
          <w:p w14:paraId="7FE41853" w14:textId="7200E64B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>output reg if_beq,</w:t>
            </w:r>
          </w:p>
          <w:p w14:paraId="6C8611E0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if_bne,</w:t>
            </w:r>
          </w:p>
          <w:p w14:paraId="6E68A39A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if_blez,</w:t>
            </w:r>
          </w:p>
          <w:p w14:paraId="3F593412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if_bgez,</w:t>
            </w:r>
          </w:p>
          <w:p w14:paraId="5C2F6A62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if_bltz,</w:t>
            </w:r>
          </w:p>
          <w:p w14:paraId="22111542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if_bgtz,</w:t>
            </w:r>
          </w:p>
          <w:p w14:paraId="04694EC9" w14:textId="278FC528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B50CE">
              <w:rPr>
                <w:rFonts w:ascii="黑体" w:eastAsia="黑体" w:hAnsi="黑体" w:cs="Times New Roman"/>
              </w:rPr>
              <w:t>output reg if_j,</w:t>
            </w:r>
          </w:p>
          <w:p w14:paraId="57002546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[</w:t>
            </w:r>
            <w:proofErr w:type="gramStart"/>
            <w:r w:rsidRPr="001B50CE">
              <w:rPr>
                <w:rFonts w:ascii="黑体" w:eastAsia="黑体" w:hAnsi="黑体" w:cs="Times New Roman"/>
              </w:rPr>
              <w:t>1:0]PCsel</w:t>
            </w:r>
            <w:proofErr w:type="gramEnd"/>
            <w:r w:rsidRPr="001B50CE">
              <w:rPr>
                <w:rFonts w:ascii="黑体" w:eastAsia="黑体" w:hAnsi="黑体" w:cs="Times New Roman"/>
              </w:rPr>
              <w:t>,</w:t>
            </w:r>
          </w:p>
          <w:p w14:paraId="3BA2C75F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if_sh,</w:t>
            </w:r>
          </w:p>
          <w:p w14:paraId="6EC7524A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if_sb,</w:t>
            </w:r>
          </w:p>
          <w:p w14:paraId="6FACC55C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1B50CE">
              <w:rPr>
                <w:rFonts w:ascii="黑体" w:eastAsia="黑体" w:hAnsi="黑体" w:cs="Times New Roman"/>
              </w:rPr>
              <w:t>reg[</w:t>
            </w:r>
            <w:proofErr w:type="gramEnd"/>
            <w:r w:rsidRPr="001B50CE">
              <w:rPr>
                <w:rFonts w:ascii="黑体" w:eastAsia="黑体" w:hAnsi="黑体" w:cs="Times New Roman"/>
              </w:rPr>
              <w:t>2:0] dataOp,</w:t>
            </w:r>
          </w:p>
          <w:p w14:paraId="521C4A97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1B50CE">
              <w:rPr>
                <w:rFonts w:ascii="黑体" w:eastAsia="黑体" w:hAnsi="黑体" w:cs="Times New Roman"/>
              </w:rPr>
              <w:t>reg[</w:t>
            </w:r>
            <w:proofErr w:type="gramEnd"/>
            <w:r w:rsidRPr="001B50CE">
              <w:rPr>
                <w:rFonts w:ascii="黑体" w:eastAsia="黑体" w:hAnsi="黑体" w:cs="Times New Roman"/>
              </w:rPr>
              <w:t>1:0] multdivOp,</w:t>
            </w:r>
          </w:p>
          <w:p w14:paraId="2266598D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start,</w:t>
            </w:r>
          </w:p>
          <w:p w14:paraId="4B862FC4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if_mthi,</w:t>
            </w:r>
          </w:p>
          <w:p w14:paraId="75E35F39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if_mtlo,</w:t>
            </w:r>
          </w:p>
          <w:p w14:paraId="2EC8F290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if_mfhi,</w:t>
            </w:r>
          </w:p>
          <w:p w14:paraId="6E0E44AB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if_mflo,</w:t>
            </w:r>
          </w:p>
          <w:p w14:paraId="346D4377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if_1,</w:t>
            </w:r>
          </w:p>
          <w:p w14:paraId="5EC20312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if_2,</w:t>
            </w:r>
          </w:p>
          <w:p w14:paraId="53FCB762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if_3,</w:t>
            </w:r>
          </w:p>
          <w:p w14:paraId="21140F62" w14:textId="77777777" w:rsidR="001B50CE" w:rsidRPr="001B50CE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ab/>
              <w:t xml:space="preserve"> output reg cp0WE</w:t>
            </w:r>
          </w:p>
          <w:p w14:paraId="45C181C5" w14:textId="199EE1D8" w:rsidR="004444B9" w:rsidRPr="002D6BB3" w:rsidRDefault="001B50CE" w:rsidP="001B50CE">
            <w:pPr>
              <w:jc w:val="left"/>
              <w:rPr>
                <w:rFonts w:ascii="黑体" w:eastAsia="黑体" w:hAnsi="黑体" w:cs="Times New Roman"/>
              </w:rPr>
            </w:pPr>
            <w:r w:rsidRPr="001B50CE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246FCBD3" w14:textId="77777777" w:rsidR="004444B9" w:rsidRDefault="004444B9" w:rsidP="004444B9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6"/>
        <w:gridCol w:w="1465"/>
        <w:gridCol w:w="5479"/>
      </w:tblGrid>
      <w:tr w:rsidR="004444B9" w:rsidRPr="00CB7CB7" w14:paraId="1FA08CA4" w14:textId="77777777" w:rsidTr="00477BAC">
        <w:tc>
          <w:tcPr>
            <w:tcW w:w="1686" w:type="dxa"/>
            <w:shd w:val="clear" w:color="auto" w:fill="D9E2F3" w:themeFill="accent1" w:themeFillTint="33"/>
          </w:tcPr>
          <w:p w14:paraId="6FEB2A1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465" w:type="dxa"/>
            <w:shd w:val="clear" w:color="auto" w:fill="D9E2F3" w:themeFill="accent1" w:themeFillTint="33"/>
          </w:tcPr>
          <w:p w14:paraId="2BBA2599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479" w:type="dxa"/>
            <w:shd w:val="clear" w:color="auto" w:fill="D9E2F3" w:themeFill="accent1" w:themeFillTint="33"/>
          </w:tcPr>
          <w:p w14:paraId="1F411A7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4444B9" w:rsidRPr="00CB7CB7" w14:paraId="57CBF669" w14:textId="77777777" w:rsidTr="00477BAC">
        <w:tc>
          <w:tcPr>
            <w:tcW w:w="1686" w:type="dxa"/>
            <w:shd w:val="clear" w:color="auto" w:fill="FFFFFF" w:themeFill="background1"/>
          </w:tcPr>
          <w:p w14:paraId="6D402167" w14:textId="77777777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Op[</w:t>
            </w:r>
            <w:proofErr w:type="gramEnd"/>
            <w:r w:rsidRPr="00CB7CB7">
              <w:rPr>
                <w:rFonts w:ascii="黑体" w:eastAsia="黑体" w:hAnsi="黑体" w:cs="Times New Roman"/>
              </w:rPr>
              <w:t>5:0]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504E649A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79" w:type="dxa"/>
            <w:shd w:val="clear" w:color="auto" w:fill="FFFFFF" w:themeFill="background1"/>
          </w:tcPr>
          <w:p w14:paraId="6A764F45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6位o</w:t>
            </w:r>
            <w:r w:rsidRPr="00CB7CB7">
              <w:rPr>
                <w:rFonts w:ascii="黑体" w:eastAsia="黑体" w:hAnsi="黑体" w:cs="Times New Roman"/>
              </w:rPr>
              <w:t>pcode</w:t>
            </w:r>
            <w:r w:rsidRPr="00CB7CB7">
              <w:rPr>
                <w:rFonts w:ascii="黑体" w:eastAsia="黑体" w:hAnsi="黑体" w:cs="Times New Roman" w:hint="eastAsia"/>
              </w:rPr>
              <w:t>段</w:t>
            </w:r>
          </w:p>
        </w:tc>
      </w:tr>
      <w:tr w:rsidR="004444B9" w:rsidRPr="00CB7CB7" w14:paraId="6CAB833E" w14:textId="77777777" w:rsidTr="00477BAC">
        <w:tc>
          <w:tcPr>
            <w:tcW w:w="1686" w:type="dxa"/>
            <w:shd w:val="clear" w:color="auto" w:fill="FFFFFF" w:themeFill="background1"/>
          </w:tcPr>
          <w:p w14:paraId="46B90D02" w14:textId="77777777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F</w:t>
            </w:r>
            <w:r>
              <w:rPr>
                <w:rFonts w:ascii="黑体" w:eastAsia="黑体" w:hAnsi="黑体" w:cs="Times New Roman" w:hint="eastAsia"/>
              </w:rPr>
              <w:t>unc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5:0]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4434F106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79" w:type="dxa"/>
            <w:shd w:val="clear" w:color="auto" w:fill="FFFFFF" w:themeFill="background1"/>
          </w:tcPr>
          <w:p w14:paraId="3E0F5137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6位f</w:t>
            </w:r>
            <w:r>
              <w:rPr>
                <w:rFonts w:ascii="黑体" w:eastAsia="黑体" w:hAnsi="黑体" w:cs="Times New Roman"/>
              </w:rPr>
              <w:t>unc</w:t>
            </w:r>
            <w:r>
              <w:rPr>
                <w:rFonts w:ascii="黑体" w:eastAsia="黑体" w:hAnsi="黑体" w:cs="Times New Roman" w:hint="eastAsia"/>
              </w:rPr>
              <w:t>段</w:t>
            </w:r>
          </w:p>
        </w:tc>
      </w:tr>
      <w:tr w:rsidR="003B762C" w:rsidRPr="00CB7CB7" w14:paraId="4FA3751E" w14:textId="77777777" w:rsidTr="00477BAC">
        <w:tc>
          <w:tcPr>
            <w:tcW w:w="1686" w:type="dxa"/>
            <w:shd w:val="clear" w:color="auto" w:fill="FFFFFF" w:themeFill="background1"/>
          </w:tcPr>
          <w:p w14:paraId="3EF03453" w14:textId="2B3763E5" w:rsidR="003B762C" w:rsidRDefault="003B762C" w:rsidP="000B44B7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LUC</w:t>
            </w:r>
            <w:r>
              <w:rPr>
                <w:rFonts w:ascii="黑体" w:eastAsia="黑体" w:hAnsi="黑体" w:cs="Times New Roman" w:hint="eastAsia"/>
              </w:rPr>
              <w:t>trl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 w:rsidR="005D0C12">
              <w:rPr>
                <w:rFonts w:ascii="黑体" w:eastAsia="黑体" w:hAnsi="黑体" w:cs="Times New Roman"/>
              </w:rPr>
              <w:t>3</w:t>
            </w:r>
            <w:r>
              <w:rPr>
                <w:rFonts w:ascii="黑体" w:eastAsia="黑体" w:hAnsi="黑体" w:cs="Times New Roman"/>
              </w:rPr>
              <w:t>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20142F7E" w14:textId="2E0D5070" w:rsidR="003B762C" w:rsidRDefault="003B762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16EB85C" w14:textId="3994E81C" w:rsidR="003B762C" w:rsidRDefault="003B762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</w:t>
            </w:r>
            <w:r>
              <w:rPr>
                <w:rFonts w:ascii="黑体" w:eastAsia="黑体" w:hAnsi="黑体" w:cs="Times New Roman" w:hint="eastAsia"/>
              </w:rPr>
              <w:t>控制信号</w:t>
            </w:r>
          </w:p>
        </w:tc>
      </w:tr>
      <w:tr w:rsidR="004444B9" w:rsidRPr="00CB7CB7" w14:paraId="7120FB48" w14:textId="77777777" w:rsidTr="00477BAC">
        <w:tc>
          <w:tcPr>
            <w:tcW w:w="1686" w:type="dxa"/>
            <w:shd w:val="clear" w:color="auto" w:fill="FFFFFF" w:themeFill="background1"/>
          </w:tcPr>
          <w:p w14:paraId="0AD6E0AE" w14:textId="472A86A5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egDst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70763020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01212F52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写地址控制 选择R</w:t>
            </w:r>
            <w:r w:rsidRPr="00CB7CB7">
              <w:rPr>
                <w:rFonts w:ascii="黑体" w:eastAsia="黑体" w:hAnsi="黑体" w:cs="Times New Roman"/>
              </w:rPr>
              <w:t>T,RD</w:t>
            </w:r>
          </w:p>
        </w:tc>
      </w:tr>
      <w:tr w:rsidR="004444B9" w:rsidRPr="00CB7CB7" w14:paraId="6ACE1634" w14:textId="77777777" w:rsidTr="00477BAC">
        <w:tc>
          <w:tcPr>
            <w:tcW w:w="1686" w:type="dxa"/>
            <w:shd w:val="clear" w:color="auto" w:fill="FFFFFF" w:themeFill="background1"/>
          </w:tcPr>
          <w:p w14:paraId="1954F697" w14:textId="457C5470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</w:t>
            </w:r>
            <w:r w:rsidR="003B762C">
              <w:rPr>
                <w:rFonts w:ascii="黑体" w:eastAsia="黑体" w:hAnsi="黑体" w:cs="Times New Roman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Src</w:t>
            </w:r>
          </w:p>
        </w:tc>
        <w:tc>
          <w:tcPr>
            <w:tcW w:w="1465" w:type="dxa"/>
            <w:shd w:val="clear" w:color="auto" w:fill="FFFFFF" w:themeFill="background1"/>
          </w:tcPr>
          <w:p w14:paraId="6B84C06A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ED6A03C" w14:textId="4AE2DA2C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LU第</w:t>
            </w:r>
            <w:r w:rsidR="003B762C">
              <w:rPr>
                <w:rFonts w:ascii="黑体" w:eastAsia="黑体" w:hAnsi="黑体" w:cs="Times New Roman" w:hint="eastAsia"/>
              </w:rPr>
              <w:t>一</w:t>
            </w:r>
            <w:r w:rsidRPr="00CB7CB7">
              <w:rPr>
                <w:rFonts w:ascii="黑体" w:eastAsia="黑体" w:hAnsi="黑体" w:cs="Times New Roman"/>
              </w:rPr>
              <w:t>操作数选择控制</w:t>
            </w:r>
          </w:p>
        </w:tc>
      </w:tr>
      <w:tr w:rsidR="003B762C" w:rsidRPr="00CB7CB7" w14:paraId="481C0466" w14:textId="77777777" w:rsidTr="00477BAC">
        <w:tc>
          <w:tcPr>
            <w:tcW w:w="1686" w:type="dxa"/>
            <w:shd w:val="clear" w:color="auto" w:fill="FFFFFF" w:themeFill="background1"/>
          </w:tcPr>
          <w:p w14:paraId="5FBA37A4" w14:textId="4DC02720" w:rsidR="003B762C" w:rsidRPr="00CB7CB7" w:rsidRDefault="003B762C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LUBS</w:t>
            </w:r>
            <w:r>
              <w:rPr>
                <w:rFonts w:ascii="黑体" w:eastAsia="黑体" w:hAnsi="黑体" w:cs="Times New Roman" w:hint="eastAsia"/>
              </w:rPr>
              <w:t>rc</w:t>
            </w:r>
          </w:p>
        </w:tc>
        <w:tc>
          <w:tcPr>
            <w:tcW w:w="1465" w:type="dxa"/>
            <w:shd w:val="clear" w:color="auto" w:fill="FFFFFF" w:themeFill="background1"/>
          </w:tcPr>
          <w:p w14:paraId="05F566B3" w14:textId="7B72D71B" w:rsidR="003B762C" w:rsidRPr="00CB7CB7" w:rsidRDefault="003B762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2718585" w14:textId="1B4ADC75" w:rsidR="003B762C" w:rsidRPr="00CB7CB7" w:rsidRDefault="003B762C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LU第二操作数选择控制</w:t>
            </w:r>
          </w:p>
        </w:tc>
      </w:tr>
      <w:tr w:rsidR="004444B9" w:rsidRPr="00CB7CB7" w14:paraId="2BE5020D" w14:textId="77777777" w:rsidTr="00477BAC">
        <w:tc>
          <w:tcPr>
            <w:tcW w:w="1686" w:type="dxa"/>
            <w:shd w:val="clear" w:color="auto" w:fill="FFFFFF" w:themeFill="background1"/>
          </w:tcPr>
          <w:p w14:paraId="7F36C51E" w14:textId="5FA9D9AE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egWrite</w:t>
            </w:r>
          </w:p>
        </w:tc>
        <w:tc>
          <w:tcPr>
            <w:tcW w:w="1465" w:type="dxa"/>
            <w:shd w:val="clear" w:color="auto" w:fill="FFFFFF" w:themeFill="background1"/>
          </w:tcPr>
          <w:p w14:paraId="7335166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6A8FC5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GRF 写</w:t>
            </w:r>
            <w:r w:rsidRPr="00CB7CB7">
              <w:rPr>
                <w:rFonts w:ascii="黑体" w:eastAsia="黑体" w:hAnsi="黑体" w:cs="Times New Roman" w:hint="eastAsia"/>
              </w:rPr>
              <w:t>入</w:t>
            </w:r>
            <w:r w:rsidRPr="00CB7CB7">
              <w:rPr>
                <w:rFonts w:ascii="黑体" w:eastAsia="黑体" w:hAnsi="黑体" w:cs="Times New Roman"/>
              </w:rPr>
              <w:t>控制</w:t>
            </w:r>
          </w:p>
        </w:tc>
      </w:tr>
      <w:tr w:rsidR="004444B9" w:rsidRPr="00CB7CB7" w14:paraId="506EE209" w14:textId="77777777" w:rsidTr="00477BAC">
        <w:tc>
          <w:tcPr>
            <w:tcW w:w="1686" w:type="dxa"/>
            <w:shd w:val="clear" w:color="auto" w:fill="FFFFFF" w:themeFill="background1"/>
          </w:tcPr>
          <w:p w14:paraId="0B8C76E8" w14:textId="1210C700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MemRead</w:t>
            </w:r>
          </w:p>
        </w:tc>
        <w:tc>
          <w:tcPr>
            <w:tcW w:w="1465" w:type="dxa"/>
            <w:shd w:val="clear" w:color="auto" w:fill="FFFFFF" w:themeFill="background1"/>
          </w:tcPr>
          <w:p w14:paraId="26BA4F0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47610C9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D</w:t>
            </w:r>
            <w:r w:rsidRPr="00CB7CB7">
              <w:rPr>
                <w:rFonts w:ascii="黑体" w:eastAsia="黑体" w:hAnsi="黑体" w:cs="Times New Roman"/>
              </w:rPr>
              <w:t>M</w:t>
            </w:r>
            <w:r w:rsidRPr="00CB7CB7">
              <w:rPr>
                <w:rFonts w:ascii="黑体" w:eastAsia="黑体" w:hAnsi="黑体" w:cs="Times New Roman" w:hint="eastAsia"/>
              </w:rPr>
              <w:t>读信号</w:t>
            </w:r>
          </w:p>
        </w:tc>
      </w:tr>
      <w:tr w:rsidR="004444B9" w:rsidRPr="00CB7CB7" w14:paraId="3A317A4A" w14:textId="77777777" w:rsidTr="00477BAC">
        <w:tc>
          <w:tcPr>
            <w:tcW w:w="1686" w:type="dxa"/>
            <w:shd w:val="clear" w:color="auto" w:fill="FFFFFF" w:themeFill="background1"/>
          </w:tcPr>
          <w:p w14:paraId="48E24624" w14:textId="28AEF5DC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emWrite</w:t>
            </w:r>
          </w:p>
        </w:tc>
        <w:tc>
          <w:tcPr>
            <w:tcW w:w="1465" w:type="dxa"/>
            <w:shd w:val="clear" w:color="auto" w:fill="FFFFFF" w:themeFill="background1"/>
          </w:tcPr>
          <w:p w14:paraId="2BA9A8DF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26C04C07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D</w:t>
            </w:r>
            <w:r w:rsidRPr="00CB7CB7">
              <w:rPr>
                <w:rFonts w:ascii="黑体" w:eastAsia="黑体" w:hAnsi="黑体" w:cs="Times New Roman"/>
              </w:rPr>
              <w:t>M</w:t>
            </w:r>
            <w:r w:rsidRPr="00CB7CB7">
              <w:rPr>
                <w:rFonts w:ascii="黑体" w:eastAsia="黑体" w:hAnsi="黑体" w:cs="Times New Roman" w:hint="eastAsia"/>
              </w:rPr>
              <w:t>写信号</w:t>
            </w:r>
          </w:p>
        </w:tc>
      </w:tr>
      <w:tr w:rsidR="004444B9" w:rsidRPr="00CB7CB7" w14:paraId="6F9A52DA" w14:textId="77777777" w:rsidTr="00477BAC">
        <w:tc>
          <w:tcPr>
            <w:tcW w:w="1686" w:type="dxa"/>
            <w:shd w:val="clear" w:color="auto" w:fill="FFFFFF" w:themeFill="background1"/>
          </w:tcPr>
          <w:p w14:paraId="172D493E" w14:textId="5B1ACEDD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emToReg</w:t>
            </w:r>
            <w:r w:rsidRPr="00CB7CB7">
              <w:rPr>
                <w:rFonts w:ascii="黑体" w:eastAsia="黑体" w:hAnsi="黑体" w:cs="Times New Roman" w:hint="eastAsia"/>
              </w:rPr>
              <w:t>[</w:t>
            </w:r>
            <w:proofErr w:type="gramEnd"/>
            <w:r w:rsidRPr="00CB7CB7"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3F5F99A1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195819D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G</w:t>
            </w:r>
            <w:r w:rsidRPr="00CB7CB7">
              <w:rPr>
                <w:rFonts w:ascii="黑体" w:eastAsia="黑体" w:hAnsi="黑体" w:cs="Times New Roman"/>
              </w:rPr>
              <w:t>RF</w:t>
            </w:r>
            <w:r w:rsidRPr="00CB7CB7">
              <w:rPr>
                <w:rFonts w:ascii="黑体" w:eastAsia="黑体" w:hAnsi="黑体" w:cs="Times New Roman" w:hint="eastAsia"/>
              </w:rPr>
              <w:t>写入数据的选择信号</w:t>
            </w:r>
          </w:p>
        </w:tc>
      </w:tr>
      <w:tr w:rsidR="004444B9" w:rsidRPr="00CB7CB7" w14:paraId="149E55D3" w14:textId="77777777" w:rsidTr="00477BAC">
        <w:tc>
          <w:tcPr>
            <w:tcW w:w="1686" w:type="dxa"/>
            <w:shd w:val="clear" w:color="auto" w:fill="FFFFFF" w:themeFill="background1"/>
          </w:tcPr>
          <w:p w14:paraId="0E6967D7" w14:textId="2E7EDB3D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E</w:t>
            </w:r>
            <w:r w:rsidRPr="00CB7CB7">
              <w:rPr>
                <w:rFonts w:ascii="黑体" w:eastAsia="黑体" w:hAnsi="黑体" w:cs="Times New Roman"/>
              </w:rPr>
              <w:t>xtOp</w:t>
            </w:r>
          </w:p>
        </w:tc>
        <w:tc>
          <w:tcPr>
            <w:tcW w:w="1465" w:type="dxa"/>
            <w:shd w:val="clear" w:color="auto" w:fill="FFFFFF" w:themeFill="background1"/>
          </w:tcPr>
          <w:p w14:paraId="7CC15348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1FA4E97E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高位扩展方式选择信号</w:t>
            </w:r>
          </w:p>
        </w:tc>
      </w:tr>
      <w:tr w:rsidR="004444B9" w:rsidRPr="00CB7CB7" w14:paraId="0E2734BE" w14:textId="77777777" w:rsidTr="00477BAC">
        <w:tc>
          <w:tcPr>
            <w:tcW w:w="1686" w:type="dxa"/>
            <w:shd w:val="clear" w:color="auto" w:fill="FFFFFF" w:themeFill="background1"/>
          </w:tcPr>
          <w:p w14:paraId="194F4B55" w14:textId="2DF621A7" w:rsidR="004444B9" w:rsidRPr="00CB7CB7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If_beq</w:t>
            </w:r>
          </w:p>
        </w:tc>
        <w:tc>
          <w:tcPr>
            <w:tcW w:w="1465" w:type="dxa"/>
            <w:shd w:val="clear" w:color="auto" w:fill="FFFFFF" w:themeFill="background1"/>
          </w:tcPr>
          <w:p w14:paraId="1209C0E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1B39A979" w14:textId="4B884343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 w:rsidRPr="00CB7CB7">
              <w:rPr>
                <w:rFonts w:ascii="黑体" w:eastAsia="黑体" w:hAnsi="黑体" w:cs="Times New Roman"/>
              </w:rPr>
              <w:t>eq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 w:rsidR="000560E9">
              <w:rPr>
                <w:rFonts w:ascii="黑体" w:eastAsia="黑体" w:hAnsi="黑体" w:cs="Times New Roman" w:hint="eastAsia"/>
              </w:rPr>
              <w:t>号</w:t>
            </w:r>
            <w:r w:rsidRPr="00CB7CB7">
              <w:rPr>
                <w:rFonts w:ascii="黑体" w:eastAsia="黑体" w:hAnsi="黑体" w:cs="Times New Roman"/>
              </w:rPr>
              <w:t xml:space="preserve"> </w:t>
            </w:r>
          </w:p>
        </w:tc>
      </w:tr>
      <w:tr w:rsidR="005D0C12" w:rsidRPr="00CB7CB7" w14:paraId="7A1936F2" w14:textId="77777777" w:rsidTr="00477BAC">
        <w:tc>
          <w:tcPr>
            <w:tcW w:w="1686" w:type="dxa"/>
            <w:shd w:val="clear" w:color="auto" w:fill="FFFFFF" w:themeFill="background1"/>
          </w:tcPr>
          <w:p w14:paraId="6A20CA08" w14:textId="10A789AE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If_bne</w:t>
            </w:r>
          </w:p>
        </w:tc>
        <w:tc>
          <w:tcPr>
            <w:tcW w:w="1465" w:type="dxa"/>
            <w:shd w:val="clear" w:color="auto" w:fill="FFFFFF" w:themeFill="background1"/>
          </w:tcPr>
          <w:p w14:paraId="06F38AC6" w14:textId="00373507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81F76B1" w14:textId="50A6C257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ne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5D0C12" w:rsidRPr="00CB7CB7" w14:paraId="691B0F8D" w14:textId="77777777" w:rsidTr="00477BAC">
        <w:tc>
          <w:tcPr>
            <w:tcW w:w="1686" w:type="dxa"/>
            <w:shd w:val="clear" w:color="auto" w:fill="FFFFFF" w:themeFill="background1"/>
          </w:tcPr>
          <w:p w14:paraId="0DAC9673" w14:textId="635CCBFF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If_bgez</w:t>
            </w:r>
          </w:p>
        </w:tc>
        <w:tc>
          <w:tcPr>
            <w:tcW w:w="1465" w:type="dxa"/>
            <w:shd w:val="clear" w:color="auto" w:fill="FFFFFF" w:themeFill="background1"/>
          </w:tcPr>
          <w:p w14:paraId="311475B9" w14:textId="1D6A8432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78F4F9AB" w14:textId="5832E13A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gez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5D0C12" w:rsidRPr="00CB7CB7" w14:paraId="2BB2E751" w14:textId="77777777" w:rsidTr="00477BAC">
        <w:tc>
          <w:tcPr>
            <w:tcW w:w="1686" w:type="dxa"/>
            <w:shd w:val="clear" w:color="auto" w:fill="FFFFFF" w:themeFill="background1"/>
          </w:tcPr>
          <w:p w14:paraId="791CF573" w14:textId="74EDD6C0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If_blez</w:t>
            </w:r>
          </w:p>
        </w:tc>
        <w:tc>
          <w:tcPr>
            <w:tcW w:w="1465" w:type="dxa"/>
            <w:shd w:val="clear" w:color="auto" w:fill="FFFFFF" w:themeFill="background1"/>
          </w:tcPr>
          <w:p w14:paraId="670135C9" w14:textId="6829517D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4794759" w14:textId="70E230CF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lez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5D0C12" w:rsidRPr="00CB7CB7" w14:paraId="19E75B65" w14:textId="77777777" w:rsidTr="00477BAC">
        <w:tc>
          <w:tcPr>
            <w:tcW w:w="1686" w:type="dxa"/>
            <w:shd w:val="clear" w:color="auto" w:fill="FFFFFF" w:themeFill="background1"/>
          </w:tcPr>
          <w:p w14:paraId="0F8320D7" w14:textId="5297BE09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If_bgtz</w:t>
            </w:r>
          </w:p>
        </w:tc>
        <w:tc>
          <w:tcPr>
            <w:tcW w:w="1465" w:type="dxa"/>
            <w:shd w:val="clear" w:color="auto" w:fill="FFFFFF" w:themeFill="background1"/>
          </w:tcPr>
          <w:p w14:paraId="348F8A89" w14:textId="2F815A51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01C2669E" w14:textId="149D2610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gtz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5D0C12" w:rsidRPr="00CB7CB7" w14:paraId="4BDA020D" w14:textId="77777777" w:rsidTr="00477BAC">
        <w:tc>
          <w:tcPr>
            <w:tcW w:w="1686" w:type="dxa"/>
            <w:shd w:val="clear" w:color="auto" w:fill="FFFFFF" w:themeFill="background1"/>
          </w:tcPr>
          <w:p w14:paraId="32F83412" w14:textId="20DB8E57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If_bltz</w:t>
            </w:r>
          </w:p>
        </w:tc>
        <w:tc>
          <w:tcPr>
            <w:tcW w:w="1465" w:type="dxa"/>
            <w:shd w:val="clear" w:color="auto" w:fill="FFFFFF" w:themeFill="background1"/>
          </w:tcPr>
          <w:p w14:paraId="76F254F4" w14:textId="487D4611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9B1FA3E" w14:textId="19F3AC08" w:rsidR="005D0C12" w:rsidRPr="00CB7CB7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ltz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4444B9" w:rsidRPr="00CB7CB7" w14:paraId="5093C761" w14:textId="77777777" w:rsidTr="00477BAC">
        <w:tc>
          <w:tcPr>
            <w:tcW w:w="1686" w:type="dxa"/>
            <w:shd w:val="clear" w:color="auto" w:fill="FFFFFF" w:themeFill="background1"/>
          </w:tcPr>
          <w:p w14:paraId="2EACB4E1" w14:textId="419466DD" w:rsidR="004444B9" w:rsidRPr="00CB7CB7" w:rsidRDefault="003B762C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If_j</w:t>
            </w:r>
          </w:p>
        </w:tc>
        <w:tc>
          <w:tcPr>
            <w:tcW w:w="1465" w:type="dxa"/>
            <w:shd w:val="clear" w:color="auto" w:fill="FFFFFF" w:themeFill="background1"/>
          </w:tcPr>
          <w:p w14:paraId="32A3E17F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40EA319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判断是不是j</w:t>
            </w:r>
            <w:r>
              <w:rPr>
                <w:rFonts w:ascii="黑体" w:eastAsia="黑体" w:hAnsi="黑体" w:cs="Times New Roman"/>
              </w:rPr>
              <w:t>al/</w:t>
            </w:r>
            <w:r>
              <w:rPr>
                <w:rFonts w:ascii="黑体" w:eastAsia="黑体" w:hAnsi="黑体" w:cs="Times New Roman" w:hint="eastAsia"/>
              </w:rPr>
              <w:t>j指令 是则为1</w:t>
            </w:r>
          </w:p>
        </w:tc>
      </w:tr>
      <w:tr w:rsidR="0017127C" w:rsidRPr="00CB7CB7" w14:paraId="749D2D93" w14:textId="77777777" w:rsidTr="00477BAC">
        <w:tc>
          <w:tcPr>
            <w:tcW w:w="1686" w:type="dxa"/>
            <w:shd w:val="clear" w:color="auto" w:fill="FFFFFF" w:themeFill="background1"/>
          </w:tcPr>
          <w:p w14:paraId="1F9E10E6" w14:textId="753B15B5" w:rsidR="0017127C" w:rsidRDefault="0017127C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_</w:t>
            </w:r>
            <w:proofErr w:type="gramStart"/>
            <w:r>
              <w:rPr>
                <w:rFonts w:ascii="黑体" w:eastAsia="黑体" w:hAnsi="黑体" w:cs="Times New Roman" w:hint="eastAsia"/>
              </w:rPr>
              <w:t>sel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0DFAFA0F" w14:textId="06255EDC" w:rsidR="0017127C" w:rsidRDefault="0017127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7057D542" w14:textId="0983A5F4" w:rsidR="0017127C" w:rsidRDefault="0017127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选择信号</w:t>
            </w:r>
          </w:p>
        </w:tc>
      </w:tr>
      <w:tr w:rsidR="005D0C12" w:rsidRPr="00CB7CB7" w14:paraId="566D4878" w14:textId="77777777" w:rsidTr="00477BAC">
        <w:tc>
          <w:tcPr>
            <w:tcW w:w="1686" w:type="dxa"/>
            <w:shd w:val="clear" w:color="auto" w:fill="FFFFFF" w:themeFill="background1"/>
          </w:tcPr>
          <w:p w14:paraId="36230FBE" w14:textId="5D6DAFD6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If_sh</w:t>
            </w:r>
          </w:p>
        </w:tc>
        <w:tc>
          <w:tcPr>
            <w:tcW w:w="1465" w:type="dxa"/>
            <w:shd w:val="clear" w:color="auto" w:fill="FFFFFF" w:themeFill="background1"/>
          </w:tcPr>
          <w:p w14:paraId="7A1FAFFB" w14:textId="5C9FBF06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2CAF26B9" w14:textId="2B51855A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/>
              </w:rPr>
              <w:t>sh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5D0C12" w:rsidRPr="00CB7CB7" w14:paraId="77CC086D" w14:textId="77777777" w:rsidTr="00477BAC">
        <w:tc>
          <w:tcPr>
            <w:tcW w:w="1686" w:type="dxa"/>
            <w:shd w:val="clear" w:color="auto" w:fill="FFFFFF" w:themeFill="background1"/>
          </w:tcPr>
          <w:p w14:paraId="7B186C76" w14:textId="62246D61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If_sb</w:t>
            </w:r>
          </w:p>
        </w:tc>
        <w:tc>
          <w:tcPr>
            <w:tcW w:w="1465" w:type="dxa"/>
            <w:shd w:val="clear" w:color="auto" w:fill="FFFFFF" w:themeFill="background1"/>
          </w:tcPr>
          <w:p w14:paraId="7305E3CC" w14:textId="27D312D8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4010FE8" w14:textId="4B2D1FC4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s</w:t>
            </w:r>
            <w:r>
              <w:rPr>
                <w:rFonts w:ascii="黑体" w:eastAsia="黑体" w:hAnsi="黑体" w:cs="Times New Roman"/>
              </w:rPr>
              <w:t>b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5D0C12" w:rsidRPr="00CB7CB7" w14:paraId="41C6B0D4" w14:textId="77777777" w:rsidTr="00477BAC">
        <w:tc>
          <w:tcPr>
            <w:tcW w:w="1686" w:type="dxa"/>
            <w:shd w:val="clear" w:color="auto" w:fill="FFFFFF" w:themeFill="background1"/>
          </w:tcPr>
          <w:p w14:paraId="7FDCFF21" w14:textId="0BBD73C4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d</w:t>
            </w:r>
            <w:r>
              <w:rPr>
                <w:rFonts w:ascii="黑体" w:eastAsia="黑体" w:hAnsi="黑体" w:cs="Times New Roman"/>
              </w:rPr>
              <w:t>ataOp</w:t>
            </w:r>
          </w:p>
        </w:tc>
        <w:tc>
          <w:tcPr>
            <w:tcW w:w="1465" w:type="dxa"/>
            <w:shd w:val="clear" w:color="auto" w:fill="FFFFFF" w:themeFill="background1"/>
          </w:tcPr>
          <w:p w14:paraId="5C34A1B4" w14:textId="59BDA8FF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6A2C5506" w14:textId="5EE49AE9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数据扩展方式控制信号</w:t>
            </w:r>
          </w:p>
        </w:tc>
      </w:tr>
      <w:tr w:rsidR="005D0C12" w:rsidRPr="00CB7CB7" w14:paraId="5CFF82FF" w14:textId="77777777" w:rsidTr="00477BAC">
        <w:tc>
          <w:tcPr>
            <w:tcW w:w="1686" w:type="dxa"/>
            <w:shd w:val="clear" w:color="auto" w:fill="FFFFFF" w:themeFill="background1"/>
          </w:tcPr>
          <w:p w14:paraId="3DD99C93" w14:textId="6D2866AF" w:rsidR="005D0C12" w:rsidRDefault="005D0C12" w:rsidP="000B44B7">
            <w:pPr>
              <w:rPr>
                <w:rFonts w:ascii="黑体" w:eastAsia="黑体" w:hAnsi="黑体" w:cs="Times New Roman"/>
              </w:rPr>
            </w:pPr>
            <w:r w:rsidRPr="004C712F">
              <w:rPr>
                <w:rFonts w:ascii="黑体" w:eastAsia="黑体" w:hAnsi="黑体" w:cs="Times New Roman"/>
              </w:rPr>
              <w:t>multdivOp</w:t>
            </w:r>
          </w:p>
        </w:tc>
        <w:tc>
          <w:tcPr>
            <w:tcW w:w="1465" w:type="dxa"/>
            <w:shd w:val="clear" w:color="auto" w:fill="FFFFFF" w:themeFill="background1"/>
          </w:tcPr>
          <w:p w14:paraId="60589688" w14:textId="0447F72E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193C529" w14:textId="6CDA6726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乘除</w:t>
            </w:r>
            <w:proofErr w:type="gramStart"/>
            <w:r>
              <w:rPr>
                <w:rFonts w:ascii="黑体" w:eastAsia="黑体" w:hAnsi="黑体" w:cs="Times New Roman" w:hint="eastAsia"/>
              </w:rPr>
              <w:t>法方式</w:t>
            </w:r>
            <w:proofErr w:type="gramEnd"/>
            <w:r>
              <w:rPr>
                <w:rFonts w:ascii="黑体" w:eastAsia="黑体" w:hAnsi="黑体" w:cs="Times New Roman" w:hint="eastAsia"/>
              </w:rPr>
              <w:t>控制信号</w:t>
            </w:r>
          </w:p>
        </w:tc>
      </w:tr>
      <w:tr w:rsidR="005D0C12" w:rsidRPr="00CB7CB7" w14:paraId="79D926F9" w14:textId="77777777" w:rsidTr="00477BAC">
        <w:tc>
          <w:tcPr>
            <w:tcW w:w="1686" w:type="dxa"/>
            <w:shd w:val="clear" w:color="auto" w:fill="FFFFFF" w:themeFill="background1"/>
          </w:tcPr>
          <w:p w14:paraId="6E7E4673" w14:textId="6A9848CA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Start</w:t>
            </w:r>
          </w:p>
        </w:tc>
        <w:tc>
          <w:tcPr>
            <w:tcW w:w="1465" w:type="dxa"/>
            <w:shd w:val="clear" w:color="auto" w:fill="FFFFFF" w:themeFill="background1"/>
          </w:tcPr>
          <w:p w14:paraId="7D61A7F4" w14:textId="7072B065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26753759" w14:textId="452E6E75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乘除法开始信号</w:t>
            </w:r>
          </w:p>
        </w:tc>
      </w:tr>
      <w:tr w:rsidR="005D0C12" w:rsidRPr="00CB7CB7" w14:paraId="64B92862" w14:textId="77777777" w:rsidTr="00477BAC">
        <w:tc>
          <w:tcPr>
            <w:tcW w:w="1686" w:type="dxa"/>
            <w:shd w:val="clear" w:color="auto" w:fill="FFFFFF" w:themeFill="background1"/>
          </w:tcPr>
          <w:p w14:paraId="23AFA5A2" w14:textId="12D56AB6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If_mthi</w:t>
            </w:r>
          </w:p>
        </w:tc>
        <w:tc>
          <w:tcPr>
            <w:tcW w:w="1465" w:type="dxa"/>
            <w:shd w:val="clear" w:color="auto" w:fill="FFFFFF" w:themeFill="background1"/>
          </w:tcPr>
          <w:p w14:paraId="2471FE23" w14:textId="4FB87B01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42F46BA" w14:textId="60CF1632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f_mthi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5D0C12" w:rsidRPr="00CB7CB7" w14:paraId="14E44861" w14:textId="77777777" w:rsidTr="00477BAC">
        <w:tc>
          <w:tcPr>
            <w:tcW w:w="1686" w:type="dxa"/>
            <w:shd w:val="clear" w:color="auto" w:fill="FFFFFF" w:themeFill="background1"/>
          </w:tcPr>
          <w:p w14:paraId="4FF849A3" w14:textId="0448F37B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If_mtlo</w:t>
            </w:r>
          </w:p>
        </w:tc>
        <w:tc>
          <w:tcPr>
            <w:tcW w:w="1465" w:type="dxa"/>
            <w:shd w:val="clear" w:color="auto" w:fill="FFFFFF" w:themeFill="background1"/>
          </w:tcPr>
          <w:p w14:paraId="032DD80C" w14:textId="2D569EED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10C5F212" w14:textId="12E691C9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f_mtlo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5D0C12" w:rsidRPr="00CB7CB7" w14:paraId="052093CC" w14:textId="77777777" w:rsidTr="00477BAC">
        <w:tc>
          <w:tcPr>
            <w:tcW w:w="1686" w:type="dxa"/>
            <w:shd w:val="clear" w:color="auto" w:fill="FFFFFF" w:themeFill="background1"/>
          </w:tcPr>
          <w:p w14:paraId="6D1CA041" w14:textId="3941F639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If_mfhi</w:t>
            </w:r>
          </w:p>
        </w:tc>
        <w:tc>
          <w:tcPr>
            <w:tcW w:w="1465" w:type="dxa"/>
            <w:shd w:val="clear" w:color="auto" w:fill="FFFFFF" w:themeFill="background1"/>
          </w:tcPr>
          <w:p w14:paraId="7E3CDD36" w14:textId="135191C9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7FFF6DB4" w14:textId="259F1538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f_mfhi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5D0C12" w:rsidRPr="00CB7CB7" w14:paraId="22E8AACD" w14:textId="77777777" w:rsidTr="00477BAC">
        <w:tc>
          <w:tcPr>
            <w:tcW w:w="1686" w:type="dxa"/>
            <w:shd w:val="clear" w:color="auto" w:fill="FFFFFF" w:themeFill="background1"/>
          </w:tcPr>
          <w:p w14:paraId="3740EAE6" w14:textId="3E82AA39" w:rsidR="005D0C12" w:rsidRDefault="005D0C12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If_mflo</w:t>
            </w:r>
          </w:p>
        </w:tc>
        <w:tc>
          <w:tcPr>
            <w:tcW w:w="1465" w:type="dxa"/>
            <w:shd w:val="clear" w:color="auto" w:fill="FFFFFF" w:themeFill="background1"/>
          </w:tcPr>
          <w:p w14:paraId="50805198" w14:textId="03EAACE5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65C71E77" w14:textId="675BCE5C" w:rsidR="005D0C12" w:rsidRDefault="000560E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f_mflo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</w:tbl>
    <w:p w14:paraId="03C2F729" w14:textId="77777777" w:rsidR="004444B9" w:rsidRPr="00C849F3" w:rsidRDefault="004444B9" w:rsidP="004444B9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4444B9" w:rsidRPr="00CB7CB7" w14:paraId="5656EA45" w14:textId="77777777" w:rsidTr="00477BAC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99084AF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83F1A07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7D66113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4444B9" w:rsidRPr="00CB7CB7" w14:paraId="5AA610F4" w14:textId="77777777" w:rsidTr="00477BAC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664722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C3DD08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产生控制信号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037B83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产生控制信号</w:t>
            </w:r>
          </w:p>
        </w:tc>
      </w:tr>
    </w:tbl>
    <w:p w14:paraId="481FD4D7" w14:textId="2FCC3913" w:rsidR="00220C03" w:rsidRDefault="00246960" w:rsidP="00DC7C64">
      <w:pPr>
        <w:pStyle w:val="11"/>
        <w:spacing w:before="240" w:after="240"/>
        <w:rPr>
          <w:rFonts w:ascii="黑体" w:hAnsi="黑体" w:cs="Times New Roman"/>
          <w:sz w:val="28"/>
        </w:rPr>
      </w:pPr>
      <w:r>
        <w:rPr>
          <w:rFonts w:ascii="黑体" w:hAnsi="黑体" w:cs="Times New Roman" w:hint="eastAsia"/>
          <w:sz w:val="28"/>
        </w:rPr>
        <w:t>9</w:t>
      </w:r>
      <w:r>
        <w:rPr>
          <w:rFonts w:ascii="黑体" w:hAnsi="黑体" w:cs="Times New Roman"/>
          <w:sz w:val="28"/>
        </w:rPr>
        <w:t>.</w:t>
      </w:r>
      <w:proofErr w:type="gramStart"/>
      <w:r>
        <w:rPr>
          <w:rFonts w:ascii="黑体" w:hAnsi="黑体" w:cs="Times New Roman"/>
          <w:sz w:val="28"/>
        </w:rPr>
        <w:t>EX.</w:t>
      </w:r>
      <w:r>
        <w:rPr>
          <w:rFonts w:ascii="黑体" w:hAnsi="黑体" w:cs="Times New Roman" w:hint="eastAsia"/>
          <w:sz w:val="28"/>
        </w:rPr>
        <w:t>v</w:t>
      </w:r>
      <w:proofErr w:type="gramEnd"/>
    </w:p>
    <w:tbl>
      <w:tblPr>
        <w:tblW w:w="7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025"/>
      </w:tblGrid>
      <w:tr w:rsidR="00246960" w:rsidRPr="002D767C" w14:paraId="21ACEF62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7D594036" w14:textId="77777777" w:rsidR="00246960" w:rsidRPr="002D767C" w:rsidRDefault="0024696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025" w:type="dxa"/>
            <w:shd w:val="clear" w:color="auto" w:fill="D9E2F3" w:themeFill="accent1" w:themeFillTint="33"/>
          </w:tcPr>
          <w:p w14:paraId="640151D3" w14:textId="77777777" w:rsidR="00246960" w:rsidRPr="002D767C" w:rsidRDefault="0024696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246960" w:rsidRPr="002D6BB3" w14:paraId="7F7A12F2" w14:textId="77777777" w:rsidTr="00477BAC">
        <w:tc>
          <w:tcPr>
            <w:tcW w:w="1625" w:type="dxa"/>
            <w:shd w:val="clear" w:color="auto" w:fill="FFFFFF" w:themeFill="background1"/>
          </w:tcPr>
          <w:p w14:paraId="02685361" w14:textId="5977BBF3" w:rsidR="00246960" w:rsidRPr="002D6BB3" w:rsidRDefault="00246960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EX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6025" w:type="dxa"/>
            <w:shd w:val="clear" w:color="auto" w:fill="FFFFFF" w:themeFill="background1"/>
          </w:tcPr>
          <w:p w14:paraId="5053A9B4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630F23">
              <w:rPr>
                <w:rFonts w:ascii="黑体" w:eastAsia="黑体" w:hAnsi="黑体" w:cs="Times New Roman"/>
              </w:rPr>
              <w:t>EX(</w:t>
            </w:r>
            <w:proofErr w:type="gramEnd"/>
          </w:p>
          <w:p w14:paraId="34A24498" w14:textId="55B57EA9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>input clk,</w:t>
            </w:r>
          </w:p>
          <w:p w14:paraId="502E4BC4" w14:textId="688BC946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>input reset,</w:t>
            </w:r>
          </w:p>
          <w:p w14:paraId="1B1D8229" w14:textId="31CB8A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>input en,</w:t>
            </w:r>
          </w:p>
          <w:p w14:paraId="56171E35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input over,</w:t>
            </w:r>
          </w:p>
          <w:p w14:paraId="4FEEC3C0" w14:textId="31FD7FEF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>input [31:0] IR_D,</w:t>
            </w:r>
          </w:p>
          <w:p w14:paraId="15D87731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input [31:0] PC_D,</w:t>
            </w:r>
          </w:p>
          <w:p w14:paraId="2C614F7F" w14:textId="6521D335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 xml:space="preserve"> input [31:0] PC4_D,</w:t>
            </w:r>
          </w:p>
          <w:p w14:paraId="2C33738F" w14:textId="5DB07ADC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 xml:space="preserve"> input [31:0] PC8_D,</w:t>
            </w:r>
          </w:p>
          <w:p w14:paraId="4CE5062C" w14:textId="56662542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>input [31:0] RF_RD1,</w:t>
            </w:r>
          </w:p>
          <w:p w14:paraId="092A9BEE" w14:textId="27B03EED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>input [31:0] RF_RD2,</w:t>
            </w:r>
          </w:p>
          <w:p w14:paraId="42ACBA0D" w14:textId="2F6ADDCB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>input [31:0] EXT,</w:t>
            </w:r>
          </w:p>
          <w:p w14:paraId="776A4E39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input Zero,</w:t>
            </w:r>
          </w:p>
          <w:p w14:paraId="4447E82D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input more,</w:t>
            </w:r>
          </w:p>
          <w:p w14:paraId="15A2EFC6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input less,</w:t>
            </w:r>
          </w:p>
          <w:p w14:paraId="26D54836" w14:textId="769AF6DD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630F23">
              <w:rPr>
                <w:rFonts w:ascii="黑体" w:eastAsia="黑体" w:hAnsi="黑体" w:cs="Times New Roman"/>
              </w:rPr>
              <w:t>reg[</w:t>
            </w:r>
            <w:proofErr w:type="gramEnd"/>
            <w:r w:rsidRPr="00630F23">
              <w:rPr>
                <w:rFonts w:ascii="黑体" w:eastAsia="黑体" w:hAnsi="黑体" w:cs="Times New Roman"/>
              </w:rPr>
              <w:t>31:0] IR_E,</w:t>
            </w:r>
          </w:p>
          <w:p w14:paraId="5F400BD1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630F23">
              <w:rPr>
                <w:rFonts w:ascii="黑体" w:eastAsia="黑体" w:hAnsi="黑体" w:cs="Times New Roman"/>
              </w:rPr>
              <w:t>reg[</w:t>
            </w:r>
            <w:proofErr w:type="gramEnd"/>
            <w:r w:rsidRPr="00630F23">
              <w:rPr>
                <w:rFonts w:ascii="黑体" w:eastAsia="黑体" w:hAnsi="黑体" w:cs="Times New Roman"/>
              </w:rPr>
              <w:t>31:0] PC_E,</w:t>
            </w:r>
          </w:p>
          <w:p w14:paraId="371246B7" w14:textId="00881BD1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 xml:space="preserve"> output </w:t>
            </w:r>
            <w:proofErr w:type="gramStart"/>
            <w:r w:rsidRPr="00630F23">
              <w:rPr>
                <w:rFonts w:ascii="黑体" w:eastAsia="黑体" w:hAnsi="黑体" w:cs="Times New Roman"/>
              </w:rPr>
              <w:t>reg[</w:t>
            </w:r>
            <w:proofErr w:type="gramEnd"/>
            <w:r w:rsidRPr="00630F23">
              <w:rPr>
                <w:rFonts w:ascii="黑体" w:eastAsia="黑体" w:hAnsi="黑体" w:cs="Times New Roman"/>
              </w:rPr>
              <w:t>31:0] PC4_E,</w:t>
            </w:r>
          </w:p>
          <w:p w14:paraId="532FA2A3" w14:textId="009FCA4A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630F23">
              <w:rPr>
                <w:rFonts w:ascii="黑体" w:eastAsia="黑体" w:hAnsi="黑体" w:cs="Times New Roman"/>
              </w:rPr>
              <w:t>reg[</w:t>
            </w:r>
            <w:proofErr w:type="gramEnd"/>
            <w:r w:rsidRPr="00630F23">
              <w:rPr>
                <w:rFonts w:ascii="黑体" w:eastAsia="黑体" w:hAnsi="黑体" w:cs="Times New Roman"/>
              </w:rPr>
              <w:t>31:0] PC8_E,</w:t>
            </w:r>
          </w:p>
          <w:p w14:paraId="657F1DFB" w14:textId="0D20368E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630F23">
              <w:rPr>
                <w:rFonts w:ascii="黑体" w:eastAsia="黑体" w:hAnsi="黑体" w:cs="Times New Roman"/>
              </w:rPr>
              <w:t>reg[</w:t>
            </w:r>
            <w:proofErr w:type="gramEnd"/>
            <w:r w:rsidRPr="00630F23">
              <w:rPr>
                <w:rFonts w:ascii="黑体" w:eastAsia="黑体" w:hAnsi="黑体" w:cs="Times New Roman"/>
              </w:rPr>
              <w:t>31:0] RS_E,</w:t>
            </w:r>
          </w:p>
          <w:p w14:paraId="58AE0D0F" w14:textId="27D99102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 xml:space="preserve"> output </w:t>
            </w:r>
            <w:proofErr w:type="gramStart"/>
            <w:r w:rsidRPr="00630F23">
              <w:rPr>
                <w:rFonts w:ascii="黑体" w:eastAsia="黑体" w:hAnsi="黑体" w:cs="Times New Roman"/>
              </w:rPr>
              <w:t>reg[</w:t>
            </w:r>
            <w:proofErr w:type="gramEnd"/>
            <w:r w:rsidRPr="00630F23">
              <w:rPr>
                <w:rFonts w:ascii="黑体" w:eastAsia="黑体" w:hAnsi="黑体" w:cs="Times New Roman"/>
              </w:rPr>
              <w:t>31:0] RT_E,</w:t>
            </w:r>
          </w:p>
          <w:p w14:paraId="2837E15A" w14:textId="609CB364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630F23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630F23">
              <w:rPr>
                <w:rFonts w:ascii="黑体" w:eastAsia="黑体" w:hAnsi="黑体" w:cs="Times New Roman"/>
              </w:rPr>
              <w:t>reg[</w:t>
            </w:r>
            <w:proofErr w:type="gramEnd"/>
            <w:r w:rsidRPr="00630F23">
              <w:rPr>
                <w:rFonts w:ascii="黑体" w:eastAsia="黑体" w:hAnsi="黑体" w:cs="Times New Roman"/>
              </w:rPr>
              <w:t>31:0] EXT_E,</w:t>
            </w:r>
          </w:p>
          <w:p w14:paraId="02CCF890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output [6:2] excode_E,</w:t>
            </w:r>
          </w:p>
          <w:p w14:paraId="0C686F01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output reg Zero_E,</w:t>
            </w:r>
          </w:p>
          <w:p w14:paraId="1D771FCE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output reg more_E,</w:t>
            </w:r>
          </w:p>
          <w:p w14:paraId="7E0BF345" w14:textId="77777777" w:rsidR="00630F23" w:rsidRPr="00630F2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ab/>
              <w:t xml:space="preserve"> output reg less_E</w:t>
            </w:r>
          </w:p>
          <w:p w14:paraId="11AEF1AC" w14:textId="2B80A008" w:rsidR="00246960" w:rsidRPr="002D6BB3" w:rsidRDefault="00630F23" w:rsidP="00630F23">
            <w:pPr>
              <w:jc w:val="left"/>
              <w:rPr>
                <w:rFonts w:ascii="黑体" w:eastAsia="黑体" w:hAnsi="黑体" w:cs="Times New Roman"/>
              </w:rPr>
            </w:pPr>
            <w:r w:rsidRPr="00630F23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659C210A" w14:textId="77777777" w:rsidR="00246960" w:rsidRPr="00C849F3" w:rsidRDefault="00246960" w:rsidP="00246960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1E7A42" w:rsidRPr="002F4CE3" w14:paraId="3DC511F7" w14:textId="77777777" w:rsidTr="00477BAC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7E3CAB80" w14:textId="77777777" w:rsidR="001E7A42" w:rsidRPr="002F4CE3" w:rsidRDefault="001E7A42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788C53FE" w14:textId="77777777" w:rsidR="001E7A42" w:rsidRPr="002F4CE3" w:rsidRDefault="001E7A42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3A7F3946" w14:textId="77777777" w:rsidR="001E7A42" w:rsidRPr="002F4CE3" w:rsidRDefault="001E7A42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1E7A42" w:rsidRPr="002F4CE3" w14:paraId="71030612" w14:textId="77777777" w:rsidTr="00477BAC">
        <w:trPr>
          <w:jc w:val="center"/>
        </w:trPr>
        <w:tc>
          <w:tcPr>
            <w:tcW w:w="1098" w:type="dxa"/>
            <w:vAlign w:val="center"/>
          </w:tcPr>
          <w:p w14:paraId="4C4EFAE9" w14:textId="77777777" w:rsidR="001E7A42" w:rsidRPr="002F4CE3" w:rsidRDefault="001E7A42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0CFC8FBE" w14:textId="0992ED59" w:rsidR="001E7A42" w:rsidRPr="002F4CE3" w:rsidRDefault="001E7A42" w:rsidP="001E7A42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ID/EX</w:t>
            </w:r>
            <w:r>
              <w:rPr>
                <w:rFonts w:ascii="黑体" w:eastAsia="黑体" w:hAnsi="黑体" w:cs="Times New Roman" w:hint="eastAsia"/>
              </w:rPr>
              <w:t>流水线寄存器</w:t>
            </w:r>
          </w:p>
        </w:tc>
        <w:tc>
          <w:tcPr>
            <w:tcW w:w="5712" w:type="dxa"/>
            <w:vAlign w:val="center"/>
          </w:tcPr>
          <w:p w14:paraId="5023305B" w14:textId="77777777" w:rsidR="001E7A42" w:rsidRPr="002F4CE3" w:rsidRDefault="001E7A42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保存P</w:t>
            </w:r>
            <w:r>
              <w:rPr>
                <w:rFonts w:ascii="黑体" w:eastAsia="黑体" w:hAnsi="黑体" w:cs="Times New Roman"/>
              </w:rPr>
              <w:t>C,IR</w:t>
            </w:r>
            <w:r>
              <w:rPr>
                <w:rFonts w:ascii="黑体" w:eastAsia="黑体" w:hAnsi="黑体" w:cs="Times New Roman" w:hint="eastAsia"/>
              </w:rPr>
              <w:t>等信号的值</w:t>
            </w:r>
          </w:p>
        </w:tc>
      </w:tr>
    </w:tbl>
    <w:p w14:paraId="57092561" w14:textId="14EBD820" w:rsidR="00B73BD3" w:rsidRDefault="004624FA" w:rsidP="00DC7C64">
      <w:pPr>
        <w:pStyle w:val="11"/>
        <w:spacing w:before="240" w:after="240"/>
        <w:rPr>
          <w:rFonts w:ascii="黑体" w:hAnsi="黑体" w:cs="Times New Roman"/>
          <w:sz w:val="28"/>
        </w:rPr>
      </w:pPr>
      <w:r>
        <w:rPr>
          <w:rFonts w:ascii="黑体" w:hAnsi="黑体" w:cs="Times New Roman" w:hint="eastAsia"/>
          <w:sz w:val="28"/>
        </w:rPr>
        <w:t>1</w:t>
      </w:r>
      <w:r>
        <w:rPr>
          <w:rFonts w:ascii="黑体" w:hAnsi="黑体" w:cs="Times New Roman"/>
          <w:sz w:val="28"/>
        </w:rPr>
        <w:t>0</w:t>
      </w:r>
      <w:r w:rsidR="000E29B9" w:rsidRPr="00CB7CB7">
        <w:rPr>
          <w:rFonts w:ascii="黑体" w:hAnsi="黑体" w:cs="Times New Roman"/>
          <w:sz w:val="28"/>
        </w:rPr>
        <w:t>.</w:t>
      </w:r>
      <w:r w:rsidR="00204AFE">
        <w:rPr>
          <w:rFonts w:ascii="黑体" w:hAnsi="黑体" w:cs="Times New Roman"/>
          <w:sz w:val="28"/>
        </w:rPr>
        <w:t>alu.v</w:t>
      </w:r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2D6BB3" w:rsidRPr="002D767C" w14:paraId="081936A8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6D5912E5" w14:textId="77777777" w:rsidR="002D6BB3" w:rsidRPr="002D767C" w:rsidRDefault="002D6BB3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0D36BDBA" w14:textId="77777777" w:rsidR="002D6BB3" w:rsidRPr="002D767C" w:rsidRDefault="002D6BB3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2D6BB3" w:rsidRPr="002D6BB3" w14:paraId="51CA444E" w14:textId="77777777" w:rsidTr="00477BAC">
        <w:tc>
          <w:tcPr>
            <w:tcW w:w="1625" w:type="dxa"/>
            <w:shd w:val="clear" w:color="auto" w:fill="FFFFFF" w:themeFill="background1"/>
          </w:tcPr>
          <w:p w14:paraId="4A527358" w14:textId="77777777" w:rsidR="002D6BB3" w:rsidRPr="002D6BB3" w:rsidRDefault="002D6BB3" w:rsidP="009E0D7E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alu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4B5AF2C3" w14:textId="777777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4624FA">
              <w:rPr>
                <w:rFonts w:ascii="黑体" w:eastAsia="黑体" w:hAnsi="黑体" w:cs="Times New Roman"/>
              </w:rPr>
              <w:t>alu(</w:t>
            </w:r>
            <w:proofErr w:type="gramEnd"/>
          </w:p>
          <w:p w14:paraId="7B1FFC4D" w14:textId="777777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input [31:0] A,</w:t>
            </w:r>
          </w:p>
          <w:p w14:paraId="151F1188" w14:textId="777777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input [31:0] B,</w:t>
            </w:r>
          </w:p>
          <w:p w14:paraId="63F0561C" w14:textId="547511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input [</w:t>
            </w:r>
            <w:r w:rsidR="000F389E">
              <w:rPr>
                <w:rFonts w:ascii="黑体" w:eastAsia="黑体" w:hAnsi="黑体" w:cs="Times New Roman"/>
              </w:rPr>
              <w:t>3</w:t>
            </w:r>
            <w:r w:rsidRPr="004624FA">
              <w:rPr>
                <w:rFonts w:ascii="黑体" w:eastAsia="黑体" w:hAnsi="黑体" w:cs="Times New Roman"/>
              </w:rPr>
              <w:t>:0] ALUCtrl,</w:t>
            </w:r>
          </w:p>
          <w:p w14:paraId="162469DC" w14:textId="777777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4624FA">
              <w:rPr>
                <w:rFonts w:ascii="黑体" w:eastAsia="黑体" w:hAnsi="黑体" w:cs="Times New Roman"/>
              </w:rPr>
              <w:t>reg[</w:t>
            </w:r>
            <w:proofErr w:type="gramEnd"/>
            <w:r w:rsidRPr="004624FA">
              <w:rPr>
                <w:rFonts w:ascii="黑体" w:eastAsia="黑体" w:hAnsi="黑体" w:cs="Times New Roman"/>
              </w:rPr>
              <w:t>31:0] Result</w:t>
            </w:r>
          </w:p>
          <w:p w14:paraId="4A9F0687" w14:textId="0DFDCFCD" w:rsidR="002D6BB3" w:rsidRPr="002D6BB3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57AB4751" w14:textId="77777777" w:rsidR="000E29B9" w:rsidRDefault="000E29B9" w:rsidP="00CB7CB7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76"/>
        <w:gridCol w:w="1508"/>
        <w:gridCol w:w="5646"/>
      </w:tblGrid>
      <w:tr w:rsidR="000E29B9" w:rsidRPr="00CB7CB7" w14:paraId="55ECCF74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0DBC63D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A510DDD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28DD337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0E29B9" w:rsidRPr="00CB7CB7" w14:paraId="3A2039EE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DF733F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A[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553D7C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2492CA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位输入数据 1</w:t>
            </w:r>
          </w:p>
        </w:tc>
      </w:tr>
      <w:tr w:rsidR="000E29B9" w:rsidRPr="00CB7CB7" w14:paraId="6D802C6C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5B44B1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B[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66FCFD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0442B6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位输入数据 2</w:t>
            </w:r>
          </w:p>
        </w:tc>
      </w:tr>
      <w:tr w:rsidR="000E29B9" w:rsidRPr="00CB7CB7" w14:paraId="68BEAB49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352DD5" w14:textId="730C3C0F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LUCtrl[</w:t>
            </w:r>
            <w:proofErr w:type="gramEnd"/>
            <w:r w:rsidR="000F389E">
              <w:rPr>
                <w:rFonts w:ascii="黑体" w:eastAsia="黑体" w:hAnsi="黑体" w:cs="Times New Roman"/>
              </w:rPr>
              <w:t>3</w:t>
            </w:r>
            <w:r w:rsidRPr="00CB7CB7">
              <w:rPr>
                <w:rFonts w:ascii="黑体" w:eastAsia="黑体" w:hAnsi="黑体" w:cs="Times New Roman"/>
              </w:rPr>
              <w:t>:0]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2C354C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057430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控制信号</w:t>
            </w:r>
          </w:p>
          <w:p w14:paraId="5347052A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0</w:t>
            </w:r>
            <w:r w:rsidRPr="00CB7CB7">
              <w:rPr>
                <w:rFonts w:ascii="黑体" w:eastAsia="黑体" w:hAnsi="黑体" w:cs="Times New Roman"/>
              </w:rPr>
              <w:t>00</w:t>
            </w:r>
            <w:r w:rsidRPr="00CB7CB7">
              <w:rPr>
                <w:rFonts w:ascii="黑体" w:eastAsia="黑体" w:hAnsi="黑体" w:cs="Times New Roman" w:hint="eastAsia"/>
              </w:rPr>
              <w:t>：与</w:t>
            </w:r>
          </w:p>
          <w:p w14:paraId="669E1125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0</w:t>
            </w:r>
            <w:r w:rsidRPr="00CB7CB7">
              <w:rPr>
                <w:rFonts w:ascii="黑体" w:eastAsia="黑体" w:hAnsi="黑体" w:cs="Times New Roman"/>
              </w:rPr>
              <w:t>01</w:t>
            </w:r>
            <w:r w:rsidRPr="00CB7CB7">
              <w:rPr>
                <w:rFonts w:ascii="黑体" w:eastAsia="黑体" w:hAnsi="黑体" w:cs="Times New Roman" w:hint="eastAsia"/>
              </w:rPr>
              <w:t>：或</w:t>
            </w:r>
          </w:p>
          <w:p w14:paraId="5904A011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0</w:t>
            </w:r>
            <w:r w:rsidRPr="00CB7CB7">
              <w:rPr>
                <w:rFonts w:ascii="黑体" w:eastAsia="黑体" w:hAnsi="黑体" w:cs="Times New Roman"/>
              </w:rPr>
              <w:t>10</w:t>
            </w:r>
            <w:r w:rsidRPr="00CB7CB7">
              <w:rPr>
                <w:rFonts w:ascii="黑体" w:eastAsia="黑体" w:hAnsi="黑体" w:cs="Times New Roman" w:hint="eastAsia"/>
              </w:rPr>
              <w:t>：加</w:t>
            </w:r>
          </w:p>
          <w:p w14:paraId="40572AAC" w14:textId="77777777" w:rsidR="000E29B9" w:rsidRDefault="000E29B9" w:rsidP="005010D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0</w:t>
            </w:r>
            <w:r w:rsidRPr="00CB7CB7">
              <w:rPr>
                <w:rFonts w:ascii="黑体" w:eastAsia="黑体" w:hAnsi="黑体" w:cs="Times New Roman"/>
              </w:rPr>
              <w:t>11</w:t>
            </w:r>
            <w:r w:rsidRPr="00CB7CB7">
              <w:rPr>
                <w:rFonts w:ascii="黑体" w:eastAsia="黑体" w:hAnsi="黑体" w:cs="Times New Roman" w:hint="eastAsia"/>
              </w:rPr>
              <w:t>：减</w:t>
            </w:r>
          </w:p>
          <w:p w14:paraId="217D8E09" w14:textId="220ABB7C" w:rsidR="00B73BD3" w:rsidRPr="00CB7CB7" w:rsidRDefault="00B73BD3" w:rsidP="005010D1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1</w:t>
            </w:r>
            <w:r>
              <w:rPr>
                <w:rFonts w:ascii="黑体" w:eastAsia="黑体" w:hAnsi="黑体" w:cs="Times New Roman"/>
              </w:rPr>
              <w:t>00</w:t>
            </w:r>
            <w:r>
              <w:rPr>
                <w:rFonts w:ascii="黑体" w:eastAsia="黑体" w:hAnsi="黑体" w:cs="Times New Roman" w:hint="eastAsia"/>
              </w:rPr>
              <w:t>：移位</w:t>
            </w:r>
          </w:p>
        </w:tc>
      </w:tr>
      <w:tr w:rsidR="000E29B9" w:rsidRPr="00CB7CB7" w14:paraId="6A74CD91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BDFC50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Result[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857F61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745885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位数据输出</w:t>
            </w:r>
          </w:p>
        </w:tc>
      </w:tr>
    </w:tbl>
    <w:p w14:paraId="14C911CC" w14:textId="77777777" w:rsidR="000E29B9" w:rsidRPr="00782066" w:rsidRDefault="000E29B9" w:rsidP="00CB7CB7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2158"/>
        <w:gridCol w:w="5255"/>
      </w:tblGrid>
      <w:tr w:rsidR="000E29B9" w:rsidRPr="00CB7CB7" w14:paraId="03BDFB4C" w14:textId="77777777" w:rsidTr="00E0488C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00BC7549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2158" w:type="dxa"/>
            <w:shd w:val="clear" w:color="auto" w:fill="D9E2F3" w:themeFill="accent1" w:themeFillTint="33"/>
          </w:tcPr>
          <w:p w14:paraId="58EC3182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255" w:type="dxa"/>
            <w:shd w:val="clear" w:color="auto" w:fill="D9E2F3" w:themeFill="accent1" w:themeFillTint="33"/>
          </w:tcPr>
          <w:p w14:paraId="783426B6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37148" w:rsidRPr="00CB7CB7" w14:paraId="696336AD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2A5E4ABB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2158" w:type="dxa"/>
            <w:shd w:val="clear" w:color="auto" w:fill="FFFFFF" w:themeFill="background1"/>
          </w:tcPr>
          <w:p w14:paraId="7E65C3A4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与</w:t>
            </w:r>
          </w:p>
        </w:tc>
        <w:tc>
          <w:tcPr>
            <w:tcW w:w="5255" w:type="dxa"/>
            <w:shd w:val="clear" w:color="auto" w:fill="FFFFFF" w:themeFill="background1"/>
          </w:tcPr>
          <w:p w14:paraId="210F775F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&amp;B</w:t>
            </w:r>
          </w:p>
        </w:tc>
      </w:tr>
      <w:tr w:rsidR="00C37148" w:rsidRPr="00CB7CB7" w14:paraId="30B96FD1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1E356969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2158" w:type="dxa"/>
            <w:shd w:val="clear" w:color="auto" w:fill="FFFFFF" w:themeFill="background1"/>
          </w:tcPr>
          <w:p w14:paraId="02199D77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或</w:t>
            </w:r>
          </w:p>
        </w:tc>
        <w:tc>
          <w:tcPr>
            <w:tcW w:w="5255" w:type="dxa"/>
            <w:shd w:val="clear" w:color="auto" w:fill="FFFFFF" w:themeFill="background1"/>
          </w:tcPr>
          <w:p w14:paraId="2BBA9A2D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|B</w:t>
            </w:r>
          </w:p>
        </w:tc>
      </w:tr>
      <w:tr w:rsidR="00C37148" w:rsidRPr="00CB7CB7" w14:paraId="43C37C53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550369A2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3</w:t>
            </w:r>
          </w:p>
        </w:tc>
        <w:tc>
          <w:tcPr>
            <w:tcW w:w="2158" w:type="dxa"/>
            <w:shd w:val="clear" w:color="auto" w:fill="FFFFFF" w:themeFill="background1"/>
          </w:tcPr>
          <w:p w14:paraId="7EF85B57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加</w:t>
            </w:r>
          </w:p>
        </w:tc>
        <w:tc>
          <w:tcPr>
            <w:tcW w:w="5255" w:type="dxa"/>
            <w:shd w:val="clear" w:color="auto" w:fill="FFFFFF" w:themeFill="background1"/>
          </w:tcPr>
          <w:p w14:paraId="18D5239A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+B</w:t>
            </w:r>
          </w:p>
        </w:tc>
      </w:tr>
      <w:tr w:rsidR="00C37148" w:rsidRPr="00CB7CB7" w14:paraId="04B46A8B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3D854A87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4</w:t>
            </w:r>
          </w:p>
        </w:tc>
        <w:tc>
          <w:tcPr>
            <w:tcW w:w="2158" w:type="dxa"/>
            <w:shd w:val="clear" w:color="auto" w:fill="FFFFFF" w:themeFill="background1"/>
          </w:tcPr>
          <w:p w14:paraId="3D88F6BC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减</w:t>
            </w:r>
          </w:p>
        </w:tc>
        <w:tc>
          <w:tcPr>
            <w:tcW w:w="5255" w:type="dxa"/>
            <w:shd w:val="clear" w:color="auto" w:fill="FFFFFF" w:themeFill="background1"/>
          </w:tcPr>
          <w:p w14:paraId="4A6E4E08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-B</w:t>
            </w:r>
          </w:p>
        </w:tc>
      </w:tr>
      <w:tr w:rsidR="000F389E" w:rsidRPr="00CB7CB7" w14:paraId="27DD0B09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08AE01DF" w14:textId="4BF73053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5</w:t>
            </w:r>
          </w:p>
        </w:tc>
        <w:tc>
          <w:tcPr>
            <w:tcW w:w="2158" w:type="dxa"/>
            <w:shd w:val="clear" w:color="auto" w:fill="FFFFFF" w:themeFill="background1"/>
          </w:tcPr>
          <w:p w14:paraId="168A775F" w14:textId="7C8DC56F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异或</w:t>
            </w:r>
          </w:p>
        </w:tc>
        <w:tc>
          <w:tcPr>
            <w:tcW w:w="5255" w:type="dxa"/>
            <w:shd w:val="clear" w:color="auto" w:fill="FFFFFF" w:themeFill="background1"/>
          </w:tcPr>
          <w:p w14:paraId="59122332" w14:textId="516F1C03" w:rsidR="000F389E" w:rsidRDefault="00E0488C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^B</w:t>
            </w:r>
          </w:p>
        </w:tc>
      </w:tr>
      <w:tr w:rsidR="000F389E" w:rsidRPr="00CB7CB7" w14:paraId="75F4EA8F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362A5EF5" w14:textId="6505CE25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6</w:t>
            </w:r>
          </w:p>
        </w:tc>
        <w:tc>
          <w:tcPr>
            <w:tcW w:w="2158" w:type="dxa"/>
            <w:shd w:val="clear" w:color="auto" w:fill="FFFFFF" w:themeFill="background1"/>
          </w:tcPr>
          <w:p w14:paraId="1289BAE4" w14:textId="65DC1F85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或非</w:t>
            </w:r>
          </w:p>
        </w:tc>
        <w:tc>
          <w:tcPr>
            <w:tcW w:w="5255" w:type="dxa"/>
            <w:shd w:val="clear" w:color="auto" w:fill="FFFFFF" w:themeFill="background1"/>
          </w:tcPr>
          <w:p w14:paraId="48D38728" w14:textId="1C97BCB0" w:rsidR="000F389E" w:rsidRDefault="00E0488C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E0488C">
              <w:rPr>
                <w:rFonts w:ascii="黑体" w:eastAsia="黑体" w:hAnsi="黑体" w:cs="Times New Roman"/>
              </w:rPr>
              <w:t>~(A|B)</w:t>
            </w:r>
          </w:p>
        </w:tc>
      </w:tr>
      <w:tr w:rsidR="000F389E" w:rsidRPr="00CB7CB7" w14:paraId="365E83A1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50FABF76" w14:textId="2AC25429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7</w:t>
            </w:r>
          </w:p>
        </w:tc>
        <w:tc>
          <w:tcPr>
            <w:tcW w:w="2158" w:type="dxa"/>
            <w:shd w:val="clear" w:color="auto" w:fill="FFFFFF" w:themeFill="background1"/>
          </w:tcPr>
          <w:p w14:paraId="3E8FEF61" w14:textId="70F6C114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0F389E">
              <w:rPr>
                <w:rFonts w:ascii="黑体" w:eastAsia="黑体" w:hAnsi="黑体" w:cs="Times New Roman" w:hint="eastAsia"/>
              </w:rPr>
              <w:t>逻辑左</w:t>
            </w:r>
          </w:p>
        </w:tc>
        <w:tc>
          <w:tcPr>
            <w:tcW w:w="5255" w:type="dxa"/>
            <w:shd w:val="clear" w:color="auto" w:fill="FFFFFF" w:themeFill="background1"/>
          </w:tcPr>
          <w:p w14:paraId="32DF2A17" w14:textId="49D976BF" w:rsidR="000F389E" w:rsidRDefault="00E0488C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E0488C">
              <w:rPr>
                <w:rFonts w:ascii="黑体" w:eastAsia="黑体" w:hAnsi="黑体" w:cs="Times New Roman"/>
              </w:rPr>
              <w:t xml:space="preserve">B &lt;&lt; </w:t>
            </w:r>
            <w:proofErr w:type="gramStart"/>
            <w:r w:rsidRPr="00E0488C">
              <w:rPr>
                <w:rFonts w:ascii="黑体" w:eastAsia="黑体" w:hAnsi="黑体" w:cs="Times New Roman"/>
              </w:rPr>
              <w:t>A[</w:t>
            </w:r>
            <w:proofErr w:type="gramEnd"/>
            <w:r w:rsidRPr="00E0488C">
              <w:rPr>
                <w:rFonts w:ascii="黑体" w:eastAsia="黑体" w:hAnsi="黑体" w:cs="Times New Roman"/>
              </w:rPr>
              <w:t>4:0]</w:t>
            </w:r>
          </w:p>
        </w:tc>
      </w:tr>
      <w:tr w:rsidR="000F389E" w:rsidRPr="00CB7CB7" w14:paraId="1D80BB01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7765E47D" w14:textId="7C235FE3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8</w:t>
            </w:r>
          </w:p>
        </w:tc>
        <w:tc>
          <w:tcPr>
            <w:tcW w:w="2158" w:type="dxa"/>
            <w:shd w:val="clear" w:color="auto" w:fill="FFFFFF" w:themeFill="background1"/>
          </w:tcPr>
          <w:p w14:paraId="1AFB77A3" w14:textId="6158988E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0F389E">
              <w:rPr>
                <w:rFonts w:ascii="黑体" w:eastAsia="黑体" w:hAnsi="黑体" w:cs="Times New Roman" w:hint="eastAsia"/>
              </w:rPr>
              <w:t>逻辑</w:t>
            </w:r>
            <w:r>
              <w:rPr>
                <w:rFonts w:ascii="黑体" w:eastAsia="黑体" w:hAnsi="黑体" w:cs="Times New Roman" w:hint="eastAsia"/>
              </w:rPr>
              <w:t>右</w:t>
            </w:r>
          </w:p>
        </w:tc>
        <w:tc>
          <w:tcPr>
            <w:tcW w:w="5255" w:type="dxa"/>
            <w:shd w:val="clear" w:color="auto" w:fill="FFFFFF" w:themeFill="background1"/>
          </w:tcPr>
          <w:p w14:paraId="3C29752B" w14:textId="06FE22DE" w:rsidR="000F389E" w:rsidRDefault="00E0488C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E0488C">
              <w:rPr>
                <w:rFonts w:ascii="黑体" w:eastAsia="黑体" w:hAnsi="黑体" w:cs="Times New Roman"/>
              </w:rPr>
              <w:t xml:space="preserve">B &gt;&gt; </w:t>
            </w:r>
            <w:proofErr w:type="gramStart"/>
            <w:r w:rsidRPr="00E0488C">
              <w:rPr>
                <w:rFonts w:ascii="黑体" w:eastAsia="黑体" w:hAnsi="黑体" w:cs="Times New Roman"/>
              </w:rPr>
              <w:t>A[</w:t>
            </w:r>
            <w:proofErr w:type="gramEnd"/>
            <w:r w:rsidRPr="00E0488C">
              <w:rPr>
                <w:rFonts w:ascii="黑体" w:eastAsia="黑体" w:hAnsi="黑体" w:cs="Times New Roman"/>
              </w:rPr>
              <w:t>4:0]</w:t>
            </w:r>
          </w:p>
        </w:tc>
      </w:tr>
      <w:tr w:rsidR="000F389E" w:rsidRPr="00CB7CB7" w14:paraId="3FD7918A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712CCFAF" w14:textId="7422941A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9</w:t>
            </w:r>
          </w:p>
        </w:tc>
        <w:tc>
          <w:tcPr>
            <w:tcW w:w="2158" w:type="dxa"/>
            <w:shd w:val="clear" w:color="auto" w:fill="FFFFFF" w:themeFill="background1"/>
          </w:tcPr>
          <w:p w14:paraId="5F28504D" w14:textId="1EE15F7F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算数右</w:t>
            </w:r>
          </w:p>
        </w:tc>
        <w:tc>
          <w:tcPr>
            <w:tcW w:w="5255" w:type="dxa"/>
            <w:shd w:val="clear" w:color="auto" w:fill="FFFFFF" w:themeFill="background1"/>
          </w:tcPr>
          <w:p w14:paraId="289D912F" w14:textId="6573EB86" w:rsidR="000F389E" w:rsidRDefault="00E0488C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E0488C">
              <w:rPr>
                <w:rFonts w:ascii="黑体" w:eastAsia="黑体" w:hAnsi="黑体" w:cs="Times New Roman"/>
              </w:rPr>
              <w:t xml:space="preserve">$signed($signed(B) &gt;&gt;&gt; </w:t>
            </w:r>
            <w:proofErr w:type="gramStart"/>
            <w:r w:rsidRPr="00E0488C">
              <w:rPr>
                <w:rFonts w:ascii="黑体" w:eastAsia="黑体" w:hAnsi="黑体" w:cs="Times New Roman"/>
              </w:rPr>
              <w:t>A[</w:t>
            </w:r>
            <w:proofErr w:type="gramEnd"/>
            <w:r w:rsidRPr="00E0488C">
              <w:rPr>
                <w:rFonts w:ascii="黑体" w:eastAsia="黑体" w:hAnsi="黑体" w:cs="Times New Roman"/>
              </w:rPr>
              <w:t>4:0]);</w:t>
            </w:r>
          </w:p>
        </w:tc>
      </w:tr>
      <w:tr w:rsidR="000F389E" w:rsidRPr="00CB7CB7" w14:paraId="5454FA00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5A1AB00E" w14:textId="145ADAEF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1</w:t>
            </w:r>
            <w:r>
              <w:rPr>
                <w:rFonts w:ascii="黑体" w:eastAsia="黑体" w:hAnsi="黑体" w:cs="Times New Roman"/>
              </w:rPr>
              <w:t>0</w:t>
            </w:r>
          </w:p>
        </w:tc>
        <w:tc>
          <w:tcPr>
            <w:tcW w:w="2158" w:type="dxa"/>
            <w:shd w:val="clear" w:color="auto" w:fill="FFFFFF" w:themeFill="background1"/>
          </w:tcPr>
          <w:p w14:paraId="4CE1010C" w14:textId="1800E1AD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符号数小于置</w:t>
            </w:r>
            <w:proofErr w:type="gramStart"/>
            <w:r>
              <w:rPr>
                <w:rFonts w:ascii="黑体" w:eastAsia="黑体" w:hAnsi="黑体" w:cs="Times New Roman" w:hint="eastAsia"/>
              </w:rPr>
              <w:t>一</w:t>
            </w:r>
            <w:proofErr w:type="gramEnd"/>
          </w:p>
        </w:tc>
        <w:tc>
          <w:tcPr>
            <w:tcW w:w="5255" w:type="dxa"/>
            <w:shd w:val="clear" w:color="auto" w:fill="FFFFFF" w:themeFill="background1"/>
          </w:tcPr>
          <w:p w14:paraId="6EF1FBC7" w14:textId="3A9A5FEA" w:rsidR="000F389E" w:rsidRDefault="00E0488C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E0488C">
              <w:rPr>
                <w:rFonts w:ascii="黑体" w:eastAsia="黑体" w:hAnsi="黑体" w:cs="Times New Roman"/>
              </w:rPr>
              <w:t>($signed(A)&lt;$signed(B)</w:t>
            </w:r>
            <w:proofErr w:type="gramStart"/>
            <w:r w:rsidRPr="00E0488C">
              <w:rPr>
                <w:rFonts w:ascii="黑体" w:eastAsia="黑体" w:hAnsi="黑体" w:cs="Times New Roman"/>
              </w:rPr>
              <w:t>) ?</w:t>
            </w:r>
            <w:proofErr w:type="gramEnd"/>
            <w:r w:rsidRPr="00E0488C">
              <w:rPr>
                <w:rFonts w:ascii="黑体" w:eastAsia="黑体" w:hAnsi="黑体" w:cs="Times New Roman"/>
              </w:rPr>
              <w:t xml:space="preserve"> 32'b</w:t>
            </w:r>
            <w:proofErr w:type="gramStart"/>
            <w:r w:rsidRPr="00E0488C">
              <w:rPr>
                <w:rFonts w:ascii="黑体" w:eastAsia="黑体" w:hAnsi="黑体" w:cs="Times New Roman"/>
              </w:rPr>
              <w:t>1 :</w:t>
            </w:r>
            <w:proofErr w:type="gramEnd"/>
            <w:r w:rsidRPr="00E0488C">
              <w:rPr>
                <w:rFonts w:ascii="黑体" w:eastAsia="黑体" w:hAnsi="黑体" w:cs="Times New Roman"/>
              </w:rPr>
              <w:t xml:space="preserve"> 32'b0;</w:t>
            </w:r>
          </w:p>
        </w:tc>
      </w:tr>
      <w:tr w:rsidR="000F389E" w:rsidRPr="00CB7CB7" w14:paraId="587ADD1E" w14:textId="77777777" w:rsidTr="00E0488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364D5093" w14:textId="163A6969" w:rsidR="000F389E" w:rsidRDefault="000F389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1</w:t>
            </w:r>
            <w:r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2158" w:type="dxa"/>
            <w:shd w:val="clear" w:color="auto" w:fill="FFFFFF" w:themeFill="background1"/>
          </w:tcPr>
          <w:p w14:paraId="4F18F656" w14:textId="1236484F" w:rsidR="000F389E" w:rsidRDefault="00E0488C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无符号数小于置</w:t>
            </w:r>
            <w:proofErr w:type="gramStart"/>
            <w:r>
              <w:rPr>
                <w:rFonts w:ascii="黑体" w:eastAsia="黑体" w:hAnsi="黑体" w:cs="Times New Roman" w:hint="eastAsia"/>
              </w:rPr>
              <w:t>一</w:t>
            </w:r>
            <w:proofErr w:type="gramEnd"/>
          </w:p>
        </w:tc>
        <w:tc>
          <w:tcPr>
            <w:tcW w:w="5255" w:type="dxa"/>
            <w:shd w:val="clear" w:color="auto" w:fill="FFFFFF" w:themeFill="background1"/>
          </w:tcPr>
          <w:p w14:paraId="0BAF2068" w14:textId="332DF342" w:rsidR="000F389E" w:rsidRDefault="00E0488C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E0488C">
              <w:rPr>
                <w:rFonts w:ascii="黑体" w:eastAsia="黑体" w:hAnsi="黑体" w:cs="Times New Roman"/>
              </w:rPr>
              <w:t>(A&lt;B</w:t>
            </w:r>
            <w:proofErr w:type="gramStart"/>
            <w:r w:rsidRPr="00E0488C">
              <w:rPr>
                <w:rFonts w:ascii="黑体" w:eastAsia="黑体" w:hAnsi="黑体" w:cs="Times New Roman"/>
              </w:rPr>
              <w:t>) ?</w:t>
            </w:r>
            <w:proofErr w:type="gramEnd"/>
            <w:r w:rsidRPr="00E0488C">
              <w:rPr>
                <w:rFonts w:ascii="黑体" w:eastAsia="黑体" w:hAnsi="黑体" w:cs="Times New Roman"/>
              </w:rPr>
              <w:t xml:space="preserve"> 32'b</w:t>
            </w:r>
            <w:proofErr w:type="gramStart"/>
            <w:r w:rsidRPr="00E0488C">
              <w:rPr>
                <w:rFonts w:ascii="黑体" w:eastAsia="黑体" w:hAnsi="黑体" w:cs="Times New Roman"/>
              </w:rPr>
              <w:t>1 :</w:t>
            </w:r>
            <w:proofErr w:type="gramEnd"/>
            <w:r w:rsidRPr="00E0488C">
              <w:rPr>
                <w:rFonts w:ascii="黑体" w:eastAsia="黑体" w:hAnsi="黑体" w:cs="Times New Roman"/>
              </w:rPr>
              <w:t xml:space="preserve"> 32'b0;</w:t>
            </w:r>
          </w:p>
        </w:tc>
      </w:tr>
    </w:tbl>
    <w:p w14:paraId="1D58CBEA" w14:textId="5ED4D083" w:rsidR="00316F4B" w:rsidRDefault="00316F4B" w:rsidP="00DC7C64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>
        <w:rPr>
          <w:rFonts w:ascii="黑体" w:hAnsi="黑体"/>
          <w:sz w:val="28"/>
        </w:rPr>
        <w:t>1.</w:t>
      </w:r>
      <w:r w:rsidRPr="00316F4B">
        <w:t xml:space="preserve"> </w:t>
      </w:r>
      <w:r w:rsidRPr="00316F4B">
        <w:rPr>
          <w:rFonts w:ascii="黑体" w:hAnsi="黑体"/>
          <w:sz w:val="28"/>
        </w:rPr>
        <w:t>Mult_Div</w:t>
      </w:r>
      <w:r>
        <w:rPr>
          <w:rFonts w:ascii="黑体" w:hAnsi="黑体"/>
          <w:sz w:val="28"/>
        </w:rPr>
        <w:t>.v</w:t>
      </w:r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316F4B" w:rsidRPr="002D767C" w14:paraId="6C111565" w14:textId="77777777" w:rsidTr="00E62B85">
        <w:tc>
          <w:tcPr>
            <w:tcW w:w="1625" w:type="dxa"/>
            <w:shd w:val="clear" w:color="auto" w:fill="D9E2F3" w:themeFill="accent1" w:themeFillTint="33"/>
          </w:tcPr>
          <w:p w14:paraId="13CD68C0" w14:textId="77777777" w:rsidR="00316F4B" w:rsidRPr="002D767C" w:rsidRDefault="00316F4B" w:rsidP="00E62B85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4A384738" w14:textId="77777777" w:rsidR="00316F4B" w:rsidRPr="002D767C" w:rsidRDefault="00316F4B" w:rsidP="00E62B85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316F4B" w:rsidRPr="002D6BB3" w14:paraId="26CC8055" w14:textId="77777777" w:rsidTr="00E62B85">
        <w:tc>
          <w:tcPr>
            <w:tcW w:w="1625" w:type="dxa"/>
            <w:shd w:val="clear" w:color="auto" w:fill="FFFFFF" w:themeFill="background1"/>
          </w:tcPr>
          <w:p w14:paraId="666EACAA" w14:textId="768DE4C7" w:rsidR="00316F4B" w:rsidRPr="002D6BB3" w:rsidRDefault="00316F4B" w:rsidP="00E62B85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>Mult_Div</w:t>
            </w:r>
            <w:r w:rsidRPr="002D6BB3">
              <w:rPr>
                <w:rFonts w:ascii="黑体" w:eastAsia="黑体" w:hAnsi="黑体" w:cs="Times New Roman"/>
              </w:rPr>
              <w:t>.v</w:t>
            </w:r>
          </w:p>
        </w:tc>
        <w:tc>
          <w:tcPr>
            <w:tcW w:w="3615" w:type="dxa"/>
            <w:shd w:val="clear" w:color="auto" w:fill="FFFFFF" w:themeFill="background1"/>
          </w:tcPr>
          <w:p w14:paraId="2791233E" w14:textId="77777777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>module Mult_</w:t>
            </w:r>
            <w:proofErr w:type="gramStart"/>
            <w:r w:rsidRPr="00316F4B">
              <w:rPr>
                <w:rFonts w:ascii="黑体" w:eastAsia="黑体" w:hAnsi="黑体" w:cs="Times New Roman"/>
              </w:rPr>
              <w:t>Div(</w:t>
            </w:r>
            <w:proofErr w:type="gramEnd"/>
          </w:p>
          <w:p w14:paraId="0601D526" w14:textId="77777777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ab/>
              <w:t xml:space="preserve"> input clk,</w:t>
            </w:r>
          </w:p>
          <w:p w14:paraId="0F5ABB32" w14:textId="77777777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ab/>
              <w:t xml:space="preserve"> input reset,</w:t>
            </w:r>
          </w:p>
          <w:p w14:paraId="26CC1CF8" w14:textId="2E3ABFB2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316F4B">
              <w:rPr>
                <w:rFonts w:ascii="黑体" w:eastAsia="黑体" w:hAnsi="黑体" w:cs="Times New Roman"/>
              </w:rPr>
              <w:t>input [31:0] A,</w:t>
            </w:r>
          </w:p>
          <w:p w14:paraId="7F802B95" w14:textId="1ED8D93F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316F4B">
              <w:rPr>
                <w:rFonts w:ascii="黑体" w:eastAsia="黑体" w:hAnsi="黑体" w:cs="Times New Roman"/>
              </w:rPr>
              <w:t>input [31:0] B,</w:t>
            </w:r>
          </w:p>
          <w:p w14:paraId="7314FCFF" w14:textId="77777777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ab/>
              <w:t xml:space="preserve"> input [1:0] op,</w:t>
            </w:r>
          </w:p>
          <w:p w14:paraId="073AA4DF" w14:textId="77777777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ab/>
              <w:t xml:space="preserve"> input start,</w:t>
            </w:r>
          </w:p>
          <w:p w14:paraId="6FD3B794" w14:textId="77777777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ab/>
              <w:t xml:space="preserve"> input if_mthi,</w:t>
            </w:r>
          </w:p>
          <w:p w14:paraId="2836AE4A" w14:textId="77777777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ab/>
              <w:t xml:space="preserve"> input if_mtlo,</w:t>
            </w:r>
          </w:p>
          <w:p w14:paraId="54C91ABB" w14:textId="0013079A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316F4B">
              <w:rPr>
                <w:rFonts w:ascii="黑体" w:eastAsia="黑体" w:hAnsi="黑体" w:cs="Times New Roman"/>
              </w:rPr>
              <w:t>output reg Busy,</w:t>
            </w:r>
          </w:p>
          <w:p w14:paraId="42136D92" w14:textId="75175DE2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316F4B">
              <w:rPr>
                <w:rFonts w:ascii="黑体" w:eastAsia="黑体" w:hAnsi="黑体" w:cs="Times New Roman"/>
              </w:rPr>
              <w:t>output [31:0] High,</w:t>
            </w:r>
          </w:p>
          <w:p w14:paraId="7E5F5A9E" w14:textId="1C799720" w:rsidR="00316F4B" w:rsidRPr="00316F4B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316F4B">
              <w:rPr>
                <w:rFonts w:ascii="黑体" w:eastAsia="黑体" w:hAnsi="黑体" w:cs="Times New Roman"/>
              </w:rPr>
              <w:t>output [31:0] Low</w:t>
            </w:r>
          </w:p>
          <w:p w14:paraId="2B0CD823" w14:textId="3C8EA0F3" w:rsidR="00316F4B" w:rsidRPr="002D6BB3" w:rsidRDefault="00316F4B" w:rsidP="00316F4B">
            <w:pPr>
              <w:jc w:val="left"/>
              <w:rPr>
                <w:rFonts w:ascii="黑体" w:eastAsia="黑体" w:hAnsi="黑体" w:cs="Times New Roman"/>
              </w:rPr>
            </w:pPr>
            <w:r w:rsidRPr="00316F4B">
              <w:rPr>
                <w:rFonts w:ascii="黑体" w:eastAsia="黑体" w:hAnsi="黑体" w:cs="Times New Roman"/>
              </w:rPr>
              <w:t xml:space="preserve">    );</w:t>
            </w:r>
            <w:r>
              <w:rPr>
                <w:rFonts w:ascii="黑体" w:eastAsia="黑体" w:hAnsi="黑体" w:cs="Times New Roman"/>
              </w:rPr>
              <w:t xml:space="preserve"> </w:t>
            </w:r>
          </w:p>
        </w:tc>
      </w:tr>
    </w:tbl>
    <w:p w14:paraId="0E641543" w14:textId="77777777" w:rsidR="00316F4B" w:rsidRDefault="00316F4B" w:rsidP="00316F4B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76"/>
        <w:gridCol w:w="1508"/>
        <w:gridCol w:w="5646"/>
      </w:tblGrid>
      <w:tr w:rsidR="00316F4B" w:rsidRPr="00CB7CB7" w14:paraId="16EE7B39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090550A" w14:textId="77777777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C1B2A7A" w14:textId="77777777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939513E" w14:textId="77777777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316F4B" w:rsidRPr="00CB7CB7" w14:paraId="410B5D4D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FA04AC" w14:textId="0F5DCD5B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Clk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921D33" w14:textId="324B65FA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772676" w14:textId="51BC5906" w:rsidR="00316F4B" w:rsidRPr="00CB7CB7" w:rsidRDefault="00D42360" w:rsidP="00D42360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时钟信号</w:t>
            </w:r>
          </w:p>
        </w:tc>
      </w:tr>
      <w:tr w:rsidR="00316F4B" w:rsidRPr="00CB7CB7" w14:paraId="3611CAAB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F56448" w14:textId="1C0EC816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Reset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14DCDF" w14:textId="1193E39E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6A321F" w14:textId="41B00FB3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复位信号</w:t>
            </w:r>
          </w:p>
        </w:tc>
      </w:tr>
      <w:tr w:rsidR="00316F4B" w:rsidRPr="00CB7CB7" w14:paraId="4F00B017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81B83D" w14:textId="432FD74B" w:rsidR="00316F4B" w:rsidRPr="00CB7CB7" w:rsidRDefault="00316F4B" w:rsidP="00316F4B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85B02A" w14:textId="718FD5EC" w:rsidR="00316F4B" w:rsidRPr="00CB7CB7" w:rsidRDefault="00316F4B" w:rsidP="00316F4B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C3F0FB" w14:textId="1ACD6091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输入A</w:t>
            </w:r>
          </w:p>
        </w:tc>
      </w:tr>
      <w:tr w:rsidR="00316F4B" w:rsidRPr="00CB7CB7" w14:paraId="3AE5D3CF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7240B" w14:textId="788189F9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B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8FEA85D" w14:textId="360EC169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DE70F" w14:textId="5E0EBF94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输入B</w:t>
            </w:r>
          </w:p>
        </w:tc>
      </w:tr>
      <w:tr w:rsidR="00316F4B" w:rsidRPr="00CB7CB7" w14:paraId="49A242C2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F204D5" w14:textId="047A48BA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Op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B02C42" w14:textId="6F1EAA97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9EA163" w14:textId="00248E05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运算方式选择</w:t>
            </w:r>
          </w:p>
        </w:tc>
      </w:tr>
      <w:tr w:rsidR="00316F4B" w:rsidRPr="00CB7CB7" w14:paraId="14940416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EB4747" w14:textId="600B4F6C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Start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1A6568" w14:textId="06834DB5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B10EDD" w14:textId="156903E6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开始信号</w:t>
            </w:r>
          </w:p>
        </w:tc>
      </w:tr>
      <w:tr w:rsidR="00316F4B" w:rsidRPr="00CB7CB7" w14:paraId="203CB26A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B1FB60" w14:textId="270312E9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If_mthi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05832A" w14:textId="7648CD20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85D4AC" w14:textId="459E7F87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判断是不是m</w:t>
            </w:r>
            <w:r>
              <w:rPr>
                <w:rFonts w:ascii="黑体" w:eastAsia="黑体" w:hAnsi="黑体" w:cs="Times New Roman"/>
              </w:rPr>
              <w:t>thi</w:t>
            </w:r>
          </w:p>
        </w:tc>
      </w:tr>
      <w:tr w:rsidR="00316F4B" w:rsidRPr="00CB7CB7" w14:paraId="4329752A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FB903B" w14:textId="036954A8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If_mtlo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D8EDB7" w14:textId="61F2438D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431FD7" w14:textId="4927F96C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判断是不是m</w:t>
            </w:r>
            <w:r>
              <w:rPr>
                <w:rFonts w:ascii="黑体" w:eastAsia="黑体" w:hAnsi="黑体" w:cs="Times New Roman"/>
              </w:rPr>
              <w:t>tlo</w:t>
            </w:r>
          </w:p>
        </w:tc>
      </w:tr>
      <w:tr w:rsidR="00316F4B" w:rsidRPr="00CB7CB7" w14:paraId="02F61725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80A20D" w14:textId="0B40F9C8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B</w:t>
            </w:r>
            <w:r>
              <w:rPr>
                <w:rFonts w:ascii="黑体" w:eastAsia="黑体" w:hAnsi="黑体" w:cs="Times New Roman"/>
              </w:rPr>
              <w:t>usy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D5A5BC" w14:textId="26166D0A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441568" w14:textId="1D987216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忙碌信号</w:t>
            </w:r>
          </w:p>
        </w:tc>
      </w:tr>
      <w:tr w:rsidR="00316F4B" w:rsidRPr="00CB7CB7" w14:paraId="1E8F482E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9B62CA" w14:textId="21226474" w:rsidR="00316F4B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H</w:t>
            </w:r>
            <w:r>
              <w:rPr>
                <w:rFonts w:ascii="黑体" w:eastAsia="黑体" w:hAnsi="黑体" w:cs="Times New Roman"/>
              </w:rPr>
              <w:t>igh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29A241" w14:textId="4561D2ED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428905" w14:textId="4A9D699A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High寄存器</w:t>
            </w:r>
          </w:p>
        </w:tc>
      </w:tr>
      <w:tr w:rsidR="00316F4B" w:rsidRPr="00CB7CB7" w14:paraId="662AFBA0" w14:textId="77777777" w:rsidTr="00E62B8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FCAB06" w14:textId="25C283EA" w:rsidR="00316F4B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L</w:t>
            </w:r>
            <w:r>
              <w:rPr>
                <w:rFonts w:ascii="黑体" w:eastAsia="黑体" w:hAnsi="黑体" w:cs="Times New Roman"/>
              </w:rPr>
              <w:t>ow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39F880" w14:textId="54E5B413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FEE884" w14:textId="3059FF98" w:rsidR="00316F4B" w:rsidRPr="00CB7CB7" w:rsidRDefault="00D42360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Low寄存器</w:t>
            </w:r>
          </w:p>
        </w:tc>
      </w:tr>
    </w:tbl>
    <w:p w14:paraId="35E28A2F" w14:textId="77777777" w:rsidR="00316F4B" w:rsidRPr="00782066" w:rsidRDefault="00316F4B" w:rsidP="00316F4B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316F4B" w:rsidRPr="00CB7CB7" w14:paraId="53A1D57F" w14:textId="77777777" w:rsidTr="00E62B85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4EDBF934" w14:textId="77777777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7F41F59" w14:textId="77777777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1B6382E9" w14:textId="77777777" w:rsidR="00316F4B" w:rsidRPr="00CB7CB7" w:rsidRDefault="00316F4B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316F4B" w:rsidRPr="00CB7CB7" w14:paraId="18CCDE19" w14:textId="77777777" w:rsidTr="00E62B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02885377" w14:textId="369A9F94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42F6A60A" w14:textId="34837646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无符号乘</w:t>
            </w:r>
          </w:p>
        </w:tc>
        <w:tc>
          <w:tcPr>
            <w:tcW w:w="5712" w:type="dxa"/>
            <w:shd w:val="clear" w:color="auto" w:fill="FFFFFF" w:themeFill="background1"/>
          </w:tcPr>
          <w:p w14:paraId="0B4CB51D" w14:textId="4BCFDD3F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无符号乘</w:t>
            </w:r>
          </w:p>
        </w:tc>
      </w:tr>
      <w:tr w:rsidR="00316F4B" w:rsidRPr="00CB7CB7" w14:paraId="1723B348" w14:textId="77777777" w:rsidTr="00E62B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06712047" w14:textId="64E8D2EB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shd w:val="clear" w:color="auto" w:fill="FFFFFF" w:themeFill="background1"/>
          </w:tcPr>
          <w:p w14:paraId="3CF00A4D" w14:textId="325D3CFD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符号乘</w:t>
            </w:r>
          </w:p>
        </w:tc>
        <w:tc>
          <w:tcPr>
            <w:tcW w:w="5712" w:type="dxa"/>
            <w:shd w:val="clear" w:color="auto" w:fill="FFFFFF" w:themeFill="background1"/>
          </w:tcPr>
          <w:p w14:paraId="5FC802E3" w14:textId="21D46A26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符号乘</w:t>
            </w:r>
          </w:p>
        </w:tc>
      </w:tr>
      <w:tr w:rsidR="00316F4B" w:rsidRPr="00CB7CB7" w14:paraId="2999E538" w14:textId="77777777" w:rsidTr="00E62B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4FA18B73" w14:textId="52F07FA0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3</w:t>
            </w:r>
          </w:p>
        </w:tc>
        <w:tc>
          <w:tcPr>
            <w:tcW w:w="1701" w:type="dxa"/>
            <w:shd w:val="clear" w:color="auto" w:fill="FFFFFF" w:themeFill="background1"/>
          </w:tcPr>
          <w:p w14:paraId="036FA0C2" w14:textId="3DF97C6B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无符号除</w:t>
            </w:r>
          </w:p>
        </w:tc>
        <w:tc>
          <w:tcPr>
            <w:tcW w:w="5712" w:type="dxa"/>
            <w:shd w:val="clear" w:color="auto" w:fill="FFFFFF" w:themeFill="background1"/>
          </w:tcPr>
          <w:p w14:paraId="6C76EE1E" w14:textId="3A375A04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无符号除</w:t>
            </w:r>
          </w:p>
        </w:tc>
      </w:tr>
      <w:tr w:rsidR="00316F4B" w:rsidRPr="00CB7CB7" w14:paraId="2EFCD4E7" w14:textId="77777777" w:rsidTr="00E62B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0FFB539D" w14:textId="6F5CF96F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4</w:t>
            </w:r>
          </w:p>
        </w:tc>
        <w:tc>
          <w:tcPr>
            <w:tcW w:w="1701" w:type="dxa"/>
            <w:shd w:val="clear" w:color="auto" w:fill="FFFFFF" w:themeFill="background1"/>
          </w:tcPr>
          <w:p w14:paraId="37C35F57" w14:textId="1B3072D6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符号除</w:t>
            </w:r>
          </w:p>
        </w:tc>
        <w:tc>
          <w:tcPr>
            <w:tcW w:w="5712" w:type="dxa"/>
            <w:shd w:val="clear" w:color="auto" w:fill="FFFFFF" w:themeFill="background1"/>
          </w:tcPr>
          <w:p w14:paraId="5D2D5403" w14:textId="24F1F712" w:rsidR="00316F4B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符号除</w:t>
            </w:r>
          </w:p>
        </w:tc>
      </w:tr>
    </w:tbl>
    <w:p w14:paraId="01DEC3CA" w14:textId="286159A4" w:rsidR="002426C6" w:rsidRDefault="002426C6" w:rsidP="00DC7C64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 w:rsidR="007C43BF">
        <w:rPr>
          <w:rFonts w:ascii="黑体" w:hAnsi="黑体"/>
          <w:sz w:val="28"/>
        </w:rPr>
        <w:t>2</w:t>
      </w:r>
      <w:r>
        <w:rPr>
          <w:rFonts w:ascii="黑体" w:hAnsi="黑体"/>
          <w:sz w:val="28"/>
        </w:rPr>
        <w:t>.MEM.v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2426C6" w:rsidRPr="002D767C" w14:paraId="6EF58486" w14:textId="77777777" w:rsidTr="0073417E">
        <w:tc>
          <w:tcPr>
            <w:tcW w:w="1625" w:type="dxa"/>
            <w:shd w:val="clear" w:color="auto" w:fill="D9E2F3" w:themeFill="accent1" w:themeFillTint="33"/>
          </w:tcPr>
          <w:p w14:paraId="381F9AD6" w14:textId="77777777" w:rsidR="002426C6" w:rsidRPr="002D767C" w:rsidRDefault="002426C6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2F83D0FF" w14:textId="77777777" w:rsidR="002426C6" w:rsidRPr="002D767C" w:rsidRDefault="002426C6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2426C6" w:rsidRPr="002D6BB3" w14:paraId="665276C4" w14:textId="77777777" w:rsidTr="0073417E">
        <w:tc>
          <w:tcPr>
            <w:tcW w:w="1625" w:type="dxa"/>
            <w:shd w:val="clear" w:color="auto" w:fill="FFFFFF" w:themeFill="background1"/>
          </w:tcPr>
          <w:p w14:paraId="5BEA0A3B" w14:textId="16EDFD25" w:rsidR="002426C6" w:rsidRPr="002D6BB3" w:rsidRDefault="002426C6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MEM</w:t>
            </w:r>
            <w:r w:rsidRPr="002D6BB3">
              <w:rPr>
                <w:rFonts w:ascii="黑体" w:eastAsia="黑体" w:hAnsi="黑体" w:cs="Times New Roman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401FA978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2F2CA9">
              <w:rPr>
                <w:rFonts w:ascii="黑体" w:eastAsia="黑体" w:hAnsi="黑体" w:cs="Times New Roman"/>
              </w:rPr>
              <w:t>MEM(</w:t>
            </w:r>
            <w:proofErr w:type="gramEnd"/>
          </w:p>
          <w:p w14:paraId="19B53BA2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input clk,</w:t>
            </w:r>
          </w:p>
          <w:p w14:paraId="58BD83ED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input reset,</w:t>
            </w:r>
          </w:p>
          <w:p w14:paraId="797AFF46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input en,</w:t>
            </w:r>
          </w:p>
          <w:p w14:paraId="7EA01B02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input [31:0] IR_E,</w:t>
            </w:r>
          </w:p>
          <w:p w14:paraId="5F392239" w14:textId="266F59FB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ab/>
              <w:t>input [31:0] PC_E,</w:t>
            </w:r>
          </w:p>
          <w:p w14:paraId="2DE2C059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input [31:0] PC4_E,</w:t>
            </w:r>
          </w:p>
          <w:p w14:paraId="6EF9CF6D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input [31:0] PC8_E,</w:t>
            </w:r>
          </w:p>
          <w:p w14:paraId="0097722D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input [31:0] ALU,</w:t>
            </w:r>
          </w:p>
          <w:p w14:paraId="4D03D946" w14:textId="62A9C820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ab/>
              <w:t>input [31:0] Mult_Div,</w:t>
            </w:r>
          </w:p>
          <w:p w14:paraId="27B343B9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input [31:0] RT_E,</w:t>
            </w:r>
          </w:p>
          <w:p w14:paraId="2339E7BA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F2CA9">
              <w:rPr>
                <w:rFonts w:ascii="黑体" w:eastAsia="黑体" w:hAnsi="黑体" w:cs="Times New Roman"/>
              </w:rPr>
              <w:t>reg[</w:t>
            </w:r>
            <w:proofErr w:type="gramEnd"/>
            <w:r w:rsidRPr="002F2CA9">
              <w:rPr>
                <w:rFonts w:ascii="黑体" w:eastAsia="黑体" w:hAnsi="黑体" w:cs="Times New Roman"/>
              </w:rPr>
              <w:t>31:0] IR_M,</w:t>
            </w:r>
          </w:p>
          <w:p w14:paraId="7F7B8409" w14:textId="18DBAA4F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ab/>
              <w:t xml:space="preserve">output </w:t>
            </w:r>
            <w:proofErr w:type="gramStart"/>
            <w:r w:rsidRPr="002F2CA9">
              <w:rPr>
                <w:rFonts w:ascii="黑体" w:eastAsia="黑体" w:hAnsi="黑体" w:cs="Times New Roman"/>
              </w:rPr>
              <w:t>reg[</w:t>
            </w:r>
            <w:proofErr w:type="gramEnd"/>
            <w:r w:rsidRPr="002F2CA9">
              <w:rPr>
                <w:rFonts w:ascii="黑体" w:eastAsia="黑体" w:hAnsi="黑体" w:cs="Times New Roman"/>
              </w:rPr>
              <w:t>31:0] PC_M,</w:t>
            </w:r>
          </w:p>
          <w:p w14:paraId="408559AF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F2CA9">
              <w:rPr>
                <w:rFonts w:ascii="黑体" w:eastAsia="黑体" w:hAnsi="黑体" w:cs="Times New Roman"/>
              </w:rPr>
              <w:t>reg[</w:t>
            </w:r>
            <w:proofErr w:type="gramEnd"/>
            <w:r w:rsidRPr="002F2CA9">
              <w:rPr>
                <w:rFonts w:ascii="黑体" w:eastAsia="黑体" w:hAnsi="黑体" w:cs="Times New Roman"/>
              </w:rPr>
              <w:t>31:0] PC4_M,</w:t>
            </w:r>
          </w:p>
          <w:p w14:paraId="56CE77B3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F2CA9">
              <w:rPr>
                <w:rFonts w:ascii="黑体" w:eastAsia="黑体" w:hAnsi="黑体" w:cs="Times New Roman"/>
              </w:rPr>
              <w:t>reg[</w:t>
            </w:r>
            <w:proofErr w:type="gramEnd"/>
            <w:r w:rsidRPr="002F2CA9">
              <w:rPr>
                <w:rFonts w:ascii="黑体" w:eastAsia="黑体" w:hAnsi="黑体" w:cs="Times New Roman"/>
              </w:rPr>
              <w:t>31:0] PC8_M,</w:t>
            </w:r>
          </w:p>
          <w:p w14:paraId="49D2E1CC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F2CA9">
              <w:rPr>
                <w:rFonts w:ascii="黑体" w:eastAsia="黑体" w:hAnsi="黑体" w:cs="Times New Roman"/>
              </w:rPr>
              <w:t>reg[</w:t>
            </w:r>
            <w:proofErr w:type="gramEnd"/>
            <w:r w:rsidRPr="002F2CA9">
              <w:rPr>
                <w:rFonts w:ascii="黑体" w:eastAsia="黑体" w:hAnsi="黑体" w:cs="Times New Roman"/>
              </w:rPr>
              <w:t>31:0] AO_M,</w:t>
            </w:r>
          </w:p>
          <w:p w14:paraId="3A2D2BCC" w14:textId="3E214E0C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ab/>
              <w:t xml:space="preserve">output </w:t>
            </w:r>
            <w:proofErr w:type="gramStart"/>
            <w:r w:rsidRPr="002F2CA9">
              <w:rPr>
                <w:rFonts w:ascii="黑体" w:eastAsia="黑体" w:hAnsi="黑体" w:cs="Times New Roman"/>
              </w:rPr>
              <w:t>reg[</w:t>
            </w:r>
            <w:proofErr w:type="gramEnd"/>
            <w:r w:rsidRPr="002F2CA9">
              <w:rPr>
                <w:rFonts w:ascii="黑体" w:eastAsia="黑体" w:hAnsi="黑体" w:cs="Times New Roman"/>
              </w:rPr>
              <w:t>31:0] MDO_M,</w:t>
            </w:r>
          </w:p>
          <w:p w14:paraId="71F5FF08" w14:textId="77777777" w:rsidR="002F2CA9" w:rsidRPr="002F2CA9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F2CA9">
              <w:rPr>
                <w:rFonts w:ascii="黑体" w:eastAsia="黑体" w:hAnsi="黑体" w:cs="Times New Roman"/>
              </w:rPr>
              <w:t>reg[</w:t>
            </w:r>
            <w:proofErr w:type="gramEnd"/>
            <w:r w:rsidRPr="002F2CA9">
              <w:rPr>
                <w:rFonts w:ascii="黑体" w:eastAsia="黑体" w:hAnsi="黑体" w:cs="Times New Roman"/>
              </w:rPr>
              <w:t>31:0] RT_M</w:t>
            </w:r>
          </w:p>
          <w:p w14:paraId="21982F12" w14:textId="0545D284" w:rsidR="002426C6" w:rsidRPr="002D6BB3" w:rsidRDefault="002F2CA9" w:rsidP="002F2CA9">
            <w:pPr>
              <w:jc w:val="left"/>
              <w:rPr>
                <w:rFonts w:ascii="黑体" w:eastAsia="黑体" w:hAnsi="黑体" w:cs="Times New Roman"/>
              </w:rPr>
            </w:pPr>
            <w:r w:rsidRPr="002F2CA9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04A32402" w14:textId="77777777" w:rsidR="002426C6" w:rsidRPr="00C849F3" w:rsidRDefault="002426C6" w:rsidP="002426C6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2426C6" w:rsidRPr="002F4CE3" w14:paraId="715121FA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01A91C4C" w14:textId="77777777" w:rsidR="002426C6" w:rsidRPr="002F4CE3" w:rsidRDefault="002426C6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FAF5298" w14:textId="77777777" w:rsidR="002426C6" w:rsidRPr="002F4CE3" w:rsidRDefault="002426C6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140079E6" w14:textId="77777777" w:rsidR="002426C6" w:rsidRPr="002F4CE3" w:rsidRDefault="002426C6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2426C6" w:rsidRPr="002F4CE3" w14:paraId="38C88CF9" w14:textId="77777777" w:rsidTr="0073417E">
        <w:trPr>
          <w:jc w:val="center"/>
        </w:trPr>
        <w:tc>
          <w:tcPr>
            <w:tcW w:w="1098" w:type="dxa"/>
            <w:vAlign w:val="center"/>
          </w:tcPr>
          <w:p w14:paraId="50916137" w14:textId="77777777" w:rsidR="002426C6" w:rsidRPr="002F4CE3" w:rsidRDefault="002426C6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744B5C4F" w14:textId="50CE4050" w:rsidR="002426C6" w:rsidRPr="002F4CE3" w:rsidRDefault="002426C6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EX</w:t>
            </w:r>
            <w:r w:rsidR="00A13ED4">
              <w:rPr>
                <w:rFonts w:ascii="黑体" w:eastAsia="黑体" w:hAnsi="黑体" w:cs="Times New Roman"/>
              </w:rPr>
              <w:t>/MEM</w:t>
            </w:r>
            <w:r>
              <w:rPr>
                <w:rFonts w:ascii="黑体" w:eastAsia="黑体" w:hAnsi="黑体" w:cs="Times New Roman" w:hint="eastAsia"/>
              </w:rPr>
              <w:t>流水线寄存器</w:t>
            </w:r>
          </w:p>
        </w:tc>
        <w:tc>
          <w:tcPr>
            <w:tcW w:w="5712" w:type="dxa"/>
            <w:vAlign w:val="center"/>
          </w:tcPr>
          <w:p w14:paraId="0A214108" w14:textId="77777777" w:rsidR="002426C6" w:rsidRPr="002F4CE3" w:rsidRDefault="002426C6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保存P</w:t>
            </w:r>
            <w:r>
              <w:rPr>
                <w:rFonts w:ascii="黑体" w:eastAsia="黑体" w:hAnsi="黑体" w:cs="Times New Roman"/>
              </w:rPr>
              <w:t>C,IR</w:t>
            </w:r>
            <w:r>
              <w:rPr>
                <w:rFonts w:ascii="黑体" w:eastAsia="黑体" w:hAnsi="黑体" w:cs="Times New Roman" w:hint="eastAsia"/>
              </w:rPr>
              <w:t>等信号的值</w:t>
            </w:r>
          </w:p>
        </w:tc>
      </w:tr>
    </w:tbl>
    <w:p w14:paraId="3E19788C" w14:textId="7FCDD720" w:rsidR="000E29B9" w:rsidRDefault="00650B5B" w:rsidP="00DC7C64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 w:rsidR="007C43BF">
        <w:rPr>
          <w:rFonts w:ascii="黑体" w:hAnsi="黑体"/>
          <w:sz w:val="28"/>
        </w:rPr>
        <w:t>3</w:t>
      </w:r>
      <w:r w:rsidR="00F058F1" w:rsidRPr="00CB7CB7">
        <w:rPr>
          <w:rFonts w:ascii="黑体" w:hAnsi="黑体"/>
          <w:sz w:val="28"/>
        </w:rPr>
        <w:t>.</w:t>
      </w:r>
      <w:proofErr w:type="gramStart"/>
      <w:r w:rsidR="00204AFE">
        <w:rPr>
          <w:rFonts w:ascii="黑体" w:hAnsi="黑体"/>
          <w:sz w:val="28"/>
        </w:rPr>
        <w:t>dm.v</w:t>
      </w:r>
      <w:proofErr w:type="gramEnd"/>
    </w:p>
    <w:tbl>
      <w:tblPr>
        <w:tblW w:w="5240" w:type="dxa"/>
        <w:tblLook w:val="04A0" w:firstRow="1" w:lastRow="0" w:firstColumn="1" w:lastColumn="0" w:noHBand="0" w:noVBand="1"/>
      </w:tblPr>
      <w:tblGrid>
        <w:gridCol w:w="1625"/>
        <w:gridCol w:w="3615"/>
      </w:tblGrid>
      <w:tr w:rsidR="00A549A6" w:rsidRPr="002D767C" w14:paraId="6A04A630" w14:textId="77777777" w:rsidTr="0073417E"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232661A" w14:textId="77777777" w:rsidR="00A549A6" w:rsidRPr="002D767C" w:rsidRDefault="00A549A6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283EC15" w14:textId="77777777" w:rsidR="00A549A6" w:rsidRPr="002D767C" w:rsidRDefault="00A549A6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A549A6" w:rsidRPr="002D6BB3" w14:paraId="6D1F074A" w14:textId="77777777" w:rsidTr="0073417E"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6860FE" w14:textId="77777777" w:rsidR="00A549A6" w:rsidRPr="002D6BB3" w:rsidRDefault="00A549A6" w:rsidP="009E0D7E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dm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470E5F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650B5B">
              <w:rPr>
                <w:rFonts w:ascii="黑体" w:eastAsia="黑体" w:hAnsi="黑体" w:cs="Times New Roman"/>
              </w:rPr>
              <w:t>dm(</w:t>
            </w:r>
            <w:proofErr w:type="gramEnd"/>
          </w:p>
          <w:p w14:paraId="4DFF496C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clk,</w:t>
            </w:r>
          </w:p>
          <w:p w14:paraId="55B09843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reset,</w:t>
            </w:r>
          </w:p>
          <w:p w14:paraId="72CE2EFC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MemWrite,</w:t>
            </w:r>
          </w:p>
          <w:p w14:paraId="6AED61EB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MemRead,</w:t>
            </w:r>
          </w:p>
          <w:p w14:paraId="2FD275A0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[31:0] MemAddr,</w:t>
            </w:r>
          </w:p>
          <w:p w14:paraId="37F73B57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[31:0] WD,</w:t>
            </w:r>
          </w:p>
          <w:p w14:paraId="22AC45A2" w14:textId="3BF0552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ab/>
              <w:t>input [31:0] PC,</w:t>
            </w:r>
          </w:p>
          <w:p w14:paraId="45F82733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output [31:0] RD</w:t>
            </w:r>
          </w:p>
          <w:p w14:paraId="03FF1D98" w14:textId="5C04B714" w:rsidR="00A549A6" w:rsidRPr="002D6BB3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5A678F21" w14:textId="77777777" w:rsidR="00F058F1" w:rsidRDefault="00F058F1" w:rsidP="00CB7CB7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1"/>
        <w:gridCol w:w="1489"/>
        <w:gridCol w:w="5560"/>
      </w:tblGrid>
      <w:tr w:rsidR="00F058F1" w:rsidRPr="00CB7CB7" w14:paraId="788A44B5" w14:textId="77777777" w:rsidTr="0073417E">
        <w:tc>
          <w:tcPr>
            <w:tcW w:w="1383" w:type="dxa"/>
            <w:shd w:val="clear" w:color="auto" w:fill="D9E2F3" w:themeFill="accent1" w:themeFillTint="33"/>
          </w:tcPr>
          <w:p w14:paraId="51EAB888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34B6278D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4B182683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F058F1" w:rsidRPr="00CB7CB7" w14:paraId="2E39CD05" w14:textId="77777777" w:rsidTr="0073417E">
        <w:tc>
          <w:tcPr>
            <w:tcW w:w="1383" w:type="dxa"/>
            <w:shd w:val="clear" w:color="auto" w:fill="FFFFFF" w:themeFill="background1"/>
          </w:tcPr>
          <w:p w14:paraId="6B7ABAC7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Clk</w:t>
            </w:r>
          </w:p>
        </w:tc>
        <w:tc>
          <w:tcPr>
            <w:tcW w:w="1522" w:type="dxa"/>
            <w:shd w:val="clear" w:color="auto" w:fill="FFFFFF" w:themeFill="background1"/>
          </w:tcPr>
          <w:p w14:paraId="5E5C5B34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823BDEC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时钟信号</w:t>
            </w:r>
          </w:p>
        </w:tc>
      </w:tr>
      <w:tr w:rsidR="00F058F1" w:rsidRPr="00CB7CB7" w14:paraId="0A287E4B" w14:textId="77777777" w:rsidTr="0073417E">
        <w:tc>
          <w:tcPr>
            <w:tcW w:w="1383" w:type="dxa"/>
            <w:shd w:val="clear" w:color="auto" w:fill="FFFFFF" w:themeFill="background1"/>
          </w:tcPr>
          <w:p w14:paraId="7A7AFAD3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Reset</w:t>
            </w:r>
          </w:p>
        </w:tc>
        <w:tc>
          <w:tcPr>
            <w:tcW w:w="1522" w:type="dxa"/>
            <w:shd w:val="clear" w:color="auto" w:fill="FFFFFF" w:themeFill="background1"/>
          </w:tcPr>
          <w:p w14:paraId="5AF571D4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51CB18D" w14:textId="77777777" w:rsidR="00EF7ECD" w:rsidRPr="00CB7CB7" w:rsidRDefault="00EF7ECD" w:rsidP="00EF7ECD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复位信号</w:t>
            </w:r>
          </w:p>
          <w:p w14:paraId="08D43868" w14:textId="77777777" w:rsidR="00EF7ECD" w:rsidRPr="00CB7CB7" w:rsidRDefault="00EF7ECD" w:rsidP="00EF7ECD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1：复位</w:t>
            </w:r>
          </w:p>
          <w:p w14:paraId="50849A83" w14:textId="77777777" w:rsidR="00F058F1" w:rsidRPr="00CB7CB7" w:rsidRDefault="00EF7ECD" w:rsidP="00EF7ECD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0：无效</w:t>
            </w:r>
          </w:p>
        </w:tc>
      </w:tr>
      <w:tr w:rsidR="00F058F1" w:rsidRPr="00CB7CB7" w14:paraId="65CAD9CA" w14:textId="77777777" w:rsidTr="0073417E">
        <w:tc>
          <w:tcPr>
            <w:tcW w:w="1383" w:type="dxa"/>
            <w:shd w:val="clear" w:color="auto" w:fill="FFFFFF" w:themeFill="background1"/>
          </w:tcPr>
          <w:p w14:paraId="4E81A989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MemWrite</w:t>
            </w:r>
          </w:p>
        </w:tc>
        <w:tc>
          <w:tcPr>
            <w:tcW w:w="1522" w:type="dxa"/>
            <w:shd w:val="clear" w:color="auto" w:fill="FFFFFF" w:themeFill="background1"/>
          </w:tcPr>
          <w:p w14:paraId="5F51BFA3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5E31CC5F" w14:textId="77777777" w:rsidR="00F058F1" w:rsidRPr="00CB7CB7" w:rsidRDefault="00F058F1" w:rsidP="00F058F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读写控制信号</w:t>
            </w:r>
          </w:p>
          <w:p w14:paraId="377A3187" w14:textId="77777777" w:rsidR="00F058F1" w:rsidRPr="00CB7CB7" w:rsidRDefault="00F058F1" w:rsidP="00F058F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1：写操作</w:t>
            </w:r>
          </w:p>
        </w:tc>
      </w:tr>
      <w:tr w:rsidR="00F058F1" w:rsidRPr="00CB7CB7" w14:paraId="7688D155" w14:textId="77777777" w:rsidTr="0073417E">
        <w:tc>
          <w:tcPr>
            <w:tcW w:w="1383" w:type="dxa"/>
            <w:shd w:val="clear" w:color="auto" w:fill="FFFFFF" w:themeFill="background1"/>
          </w:tcPr>
          <w:p w14:paraId="3211FABE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emRead</w:t>
            </w:r>
          </w:p>
        </w:tc>
        <w:tc>
          <w:tcPr>
            <w:tcW w:w="1522" w:type="dxa"/>
            <w:shd w:val="clear" w:color="auto" w:fill="FFFFFF" w:themeFill="background1"/>
          </w:tcPr>
          <w:p w14:paraId="76CD1520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4B05F1E" w14:textId="77777777" w:rsidR="00F058F1" w:rsidRPr="00CB7CB7" w:rsidRDefault="00F058F1" w:rsidP="00F058F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读写控制信号</w:t>
            </w:r>
          </w:p>
          <w:p w14:paraId="6D3DCA5A" w14:textId="77777777" w:rsidR="00F058F1" w:rsidRPr="00CB7CB7" w:rsidRDefault="00F058F1" w:rsidP="00F058F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1：</w:t>
            </w:r>
            <w:r w:rsidRPr="00CB7CB7">
              <w:rPr>
                <w:rFonts w:ascii="黑体" w:eastAsia="黑体" w:hAnsi="黑体" w:cs="Times New Roman" w:hint="eastAsia"/>
              </w:rPr>
              <w:t>读</w:t>
            </w:r>
            <w:r w:rsidRPr="00CB7CB7">
              <w:rPr>
                <w:rFonts w:ascii="黑体" w:eastAsia="黑体" w:hAnsi="黑体" w:cs="Times New Roman"/>
              </w:rPr>
              <w:t>操作</w:t>
            </w:r>
          </w:p>
        </w:tc>
      </w:tr>
      <w:tr w:rsidR="00F058F1" w:rsidRPr="00CB7CB7" w14:paraId="1CAA76DA" w14:textId="77777777" w:rsidTr="0073417E">
        <w:tc>
          <w:tcPr>
            <w:tcW w:w="1383" w:type="dxa"/>
            <w:shd w:val="clear" w:color="auto" w:fill="FFFFFF" w:themeFill="background1"/>
          </w:tcPr>
          <w:p w14:paraId="79D3A6C8" w14:textId="77777777" w:rsidR="00F058F1" w:rsidRPr="0053108F" w:rsidRDefault="0053108F" w:rsidP="00F058F1">
            <w:pPr>
              <w:rPr>
                <w:rFonts w:ascii="黑体" w:eastAsia="黑体" w:hAnsi="黑体" w:cs="Times New Roman"/>
              </w:rPr>
            </w:pPr>
            <w:proofErr w:type="gramStart"/>
            <w:r w:rsidRPr="0053108F">
              <w:rPr>
                <w:rFonts w:ascii="黑体" w:eastAsia="黑体" w:hAnsi="黑体"/>
              </w:rPr>
              <w:t>MemAddr</w:t>
            </w:r>
            <w:r w:rsidRPr="0053108F">
              <w:rPr>
                <w:rFonts w:ascii="黑体" w:eastAsia="黑体" w:hAnsi="黑体" w:hint="eastAsia"/>
              </w:rPr>
              <w:t>[</w:t>
            </w:r>
            <w:proofErr w:type="gramEnd"/>
            <w:r w:rsidRPr="0053108F">
              <w:rPr>
                <w:rFonts w:ascii="黑体" w:eastAsia="黑体" w:hAnsi="黑体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47B23F11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C2A451F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操作寄存器地址</w:t>
            </w:r>
          </w:p>
        </w:tc>
      </w:tr>
      <w:tr w:rsidR="00F058F1" w:rsidRPr="00CB7CB7" w14:paraId="6E12E692" w14:textId="77777777" w:rsidTr="0073417E">
        <w:tc>
          <w:tcPr>
            <w:tcW w:w="1383" w:type="dxa"/>
            <w:shd w:val="clear" w:color="auto" w:fill="FFFFFF" w:themeFill="background1"/>
          </w:tcPr>
          <w:p w14:paraId="529E52B3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W</w:t>
            </w:r>
            <w:r w:rsidRPr="00CB7CB7">
              <w:rPr>
                <w:rFonts w:ascii="黑体" w:eastAsia="黑体" w:hAnsi="黑体" w:cs="Times New Roman"/>
              </w:rPr>
              <w:t>D[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1ED77E23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4C0EC7C6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输入（写入内存）的3</w:t>
            </w:r>
            <w:r w:rsidRPr="00CB7CB7">
              <w:rPr>
                <w:rFonts w:ascii="黑体" w:eastAsia="黑体" w:hAnsi="黑体" w:cs="Times New Roman"/>
              </w:rPr>
              <w:t>2</w:t>
            </w:r>
            <w:r w:rsidRPr="00CB7CB7">
              <w:rPr>
                <w:rFonts w:ascii="黑体" w:eastAsia="黑体" w:hAnsi="黑体" w:cs="Times New Roman" w:hint="eastAsia"/>
              </w:rPr>
              <w:t>位数据</w:t>
            </w:r>
          </w:p>
        </w:tc>
      </w:tr>
      <w:tr w:rsidR="0053108F" w:rsidRPr="00CB7CB7" w14:paraId="79EB3CCC" w14:textId="77777777" w:rsidTr="0073417E">
        <w:tc>
          <w:tcPr>
            <w:tcW w:w="1383" w:type="dxa"/>
            <w:shd w:val="clear" w:color="auto" w:fill="FFFFFF" w:themeFill="background1"/>
          </w:tcPr>
          <w:p w14:paraId="6624619A" w14:textId="77777777" w:rsidR="0053108F" w:rsidRPr="00CB7CB7" w:rsidRDefault="0053108F" w:rsidP="00F058F1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C[</w:t>
            </w:r>
            <w:proofErr w:type="gramEnd"/>
            <w:r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1CC146CF" w14:textId="77777777" w:rsidR="0053108F" w:rsidRPr="00CB7CB7" w:rsidRDefault="0053108F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DC64253" w14:textId="77777777" w:rsidR="0053108F" w:rsidRPr="00CB7CB7" w:rsidRDefault="0053108F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当前P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</w:tr>
      <w:tr w:rsidR="00F058F1" w:rsidRPr="00CB7CB7" w14:paraId="00BE136D" w14:textId="77777777" w:rsidTr="0073417E">
        <w:tc>
          <w:tcPr>
            <w:tcW w:w="1383" w:type="dxa"/>
            <w:shd w:val="clear" w:color="auto" w:fill="FFFFFF" w:themeFill="background1"/>
          </w:tcPr>
          <w:p w14:paraId="5088455C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D[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</w:t>
            </w:r>
            <w:r w:rsidRPr="00CB7CB7">
              <w:rPr>
                <w:rFonts w:ascii="黑体" w:eastAsia="黑体" w:hAnsi="黑体" w:cs="Times New Roman" w:hint="eastAsia"/>
              </w:rPr>
              <w:t>]</w:t>
            </w:r>
          </w:p>
        </w:tc>
        <w:tc>
          <w:tcPr>
            <w:tcW w:w="1522" w:type="dxa"/>
            <w:shd w:val="clear" w:color="auto" w:fill="FFFFFF" w:themeFill="background1"/>
          </w:tcPr>
          <w:p w14:paraId="16D9BFF4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3AA5ABD6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位数据输出</w:t>
            </w:r>
          </w:p>
        </w:tc>
      </w:tr>
    </w:tbl>
    <w:p w14:paraId="16FBF88B" w14:textId="77777777" w:rsidR="00F058F1" w:rsidRPr="00EF7ECD" w:rsidRDefault="00F058F1" w:rsidP="00CB7CB7">
      <w:pPr>
        <w:pStyle w:val="a7"/>
        <w:spacing w:before="240" w:after="240"/>
        <w:ind w:firstLine="480"/>
      </w:pPr>
      <w:r>
        <w:rPr>
          <w:rFonts w:hint="eastAsia"/>
        </w:rPr>
        <w:t>功能定</w:t>
      </w:r>
      <w:r w:rsidR="00EF7ECD">
        <w:rPr>
          <w:rFonts w:hint="eastAsia"/>
        </w:rPr>
        <w:t>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F058F1" w:rsidRPr="00CB7CB7" w14:paraId="21B11231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5B7AABF6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C23DBF1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56B966FE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F058F1" w:rsidRPr="00CB7CB7" w14:paraId="22674DC9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21139534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074FB699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复位</w:t>
            </w:r>
          </w:p>
        </w:tc>
        <w:tc>
          <w:tcPr>
            <w:tcW w:w="5712" w:type="dxa"/>
            <w:shd w:val="clear" w:color="auto" w:fill="FFFFFF" w:themeFill="background1"/>
          </w:tcPr>
          <w:p w14:paraId="181CC2BB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当复位信号有效时，所有数据被设置为</w:t>
            </w:r>
            <w:r w:rsidRPr="00CB7CB7">
              <w:rPr>
                <w:rFonts w:ascii="黑体" w:eastAsia="黑体" w:hAnsi="黑体" w:cs="Times New Roman"/>
              </w:rPr>
              <w:t xml:space="preserve"> 0x00000000</w:t>
            </w:r>
          </w:p>
        </w:tc>
      </w:tr>
      <w:tr w:rsidR="00F058F1" w:rsidRPr="00CB7CB7" w14:paraId="530F882D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701FE74B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shd w:val="clear" w:color="auto" w:fill="FFFFFF" w:themeFill="background1"/>
          </w:tcPr>
          <w:p w14:paraId="12F908D5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读</w:t>
            </w:r>
          </w:p>
        </w:tc>
        <w:tc>
          <w:tcPr>
            <w:tcW w:w="5712" w:type="dxa"/>
            <w:shd w:val="clear" w:color="auto" w:fill="FFFFFF" w:themeFill="background1"/>
          </w:tcPr>
          <w:p w14:paraId="76D48C19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根据输入的寄存器地址读出数据</w:t>
            </w:r>
          </w:p>
        </w:tc>
      </w:tr>
      <w:tr w:rsidR="00F058F1" w:rsidRPr="00CB7CB7" w14:paraId="02F5ED35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15E8122C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3</w:t>
            </w:r>
          </w:p>
        </w:tc>
        <w:tc>
          <w:tcPr>
            <w:tcW w:w="1701" w:type="dxa"/>
            <w:shd w:val="clear" w:color="auto" w:fill="FFFFFF" w:themeFill="background1"/>
          </w:tcPr>
          <w:p w14:paraId="030DE413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写</w:t>
            </w:r>
          </w:p>
        </w:tc>
        <w:tc>
          <w:tcPr>
            <w:tcW w:w="5712" w:type="dxa"/>
            <w:shd w:val="clear" w:color="auto" w:fill="FFFFFF" w:themeFill="background1"/>
          </w:tcPr>
          <w:p w14:paraId="46F36852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根据输入的地址，把输入的数据写入</w:t>
            </w:r>
          </w:p>
        </w:tc>
      </w:tr>
    </w:tbl>
    <w:p w14:paraId="4E63F571" w14:textId="4EE75BB6" w:rsidR="00992F00" w:rsidRDefault="00992F00" w:rsidP="00992F00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1</w:t>
      </w:r>
      <w:r w:rsidR="007C43BF">
        <w:rPr>
          <w:rFonts w:ascii="黑体" w:hAnsi="黑体"/>
          <w:sz w:val="28"/>
        </w:rPr>
        <w:t>4</w:t>
      </w:r>
      <w:r>
        <w:rPr>
          <w:rFonts w:ascii="黑体" w:hAnsi="黑体"/>
          <w:sz w:val="28"/>
        </w:rPr>
        <w:t>.</w:t>
      </w:r>
      <w:proofErr w:type="gramStart"/>
      <w:r>
        <w:rPr>
          <w:rFonts w:ascii="黑体" w:hAnsi="黑体"/>
          <w:sz w:val="28"/>
        </w:rPr>
        <w:t>WB.v</w:t>
      </w:r>
      <w:proofErr w:type="gramEnd"/>
    </w:p>
    <w:p w14:paraId="224B0F11" w14:textId="348DD412" w:rsidR="00300ED2" w:rsidRDefault="00300ED2" w:rsidP="00300ED2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992F00" w:rsidRPr="002D767C" w14:paraId="6034E2AB" w14:textId="77777777" w:rsidTr="0073417E">
        <w:tc>
          <w:tcPr>
            <w:tcW w:w="1625" w:type="dxa"/>
            <w:shd w:val="clear" w:color="auto" w:fill="D9E2F3" w:themeFill="accent1" w:themeFillTint="33"/>
          </w:tcPr>
          <w:p w14:paraId="6BCBD67A" w14:textId="77777777" w:rsidR="00992F00" w:rsidRPr="002D767C" w:rsidRDefault="00992F0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05EFEBC7" w14:textId="77777777" w:rsidR="00992F00" w:rsidRPr="002D767C" w:rsidRDefault="00992F0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992F00" w:rsidRPr="002D6BB3" w14:paraId="5817E21E" w14:textId="77777777" w:rsidTr="0073417E">
        <w:tc>
          <w:tcPr>
            <w:tcW w:w="1625" w:type="dxa"/>
            <w:shd w:val="clear" w:color="auto" w:fill="FFFFFF" w:themeFill="background1"/>
          </w:tcPr>
          <w:p w14:paraId="67E8AEDB" w14:textId="1B08664B" w:rsidR="00992F00" w:rsidRPr="002D6BB3" w:rsidRDefault="00992F00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WB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6167" w:type="dxa"/>
            <w:shd w:val="clear" w:color="auto" w:fill="FFFFFF" w:themeFill="background1"/>
          </w:tcPr>
          <w:p w14:paraId="5540E814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226237">
              <w:rPr>
                <w:rFonts w:ascii="黑体" w:eastAsia="黑体" w:hAnsi="黑体" w:cs="Times New Roman"/>
              </w:rPr>
              <w:t>WB(</w:t>
            </w:r>
            <w:proofErr w:type="gramEnd"/>
          </w:p>
          <w:p w14:paraId="36143B2E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input clk,</w:t>
            </w:r>
          </w:p>
          <w:p w14:paraId="412F2D7A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input reset,</w:t>
            </w:r>
          </w:p>
          <w:p w14:paraId="49F06C06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input en,</w:t>
            </w:r>
          </w:p>
          <w:p w14:paraId="276CFFB1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input [31:0] IR_M,</w:t>
            </w:r>
          </w:p>
          <w:p w14:paraId="1B99F727" w14:textId="10D3CEBB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ab/>
              <w:t>input [31:0] PC_M,</w:t>
            </w:r>
          </w:p>
          <w:p w14:paraId="7CAB6270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input [31:0] PC4_M,</w:t>
            </w:r>
          </w:p>
          <w:p w14:paraId="55EC69A2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input [31:0] PC8_M,</w:t>
            </w:r>
          </w:p>
          <w:p w14:paraId="699D4AEF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input [31:0] AO_M,</w:t>
            </w:r>
          </w:p>
          <w:p w14:paraId="52509FEB" w14:textId="28AEA7D6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ab/>
              <w:t>input [31:0] MDO_M,</w:t>
            </w:r>
          </w:p>
          <w:p w14:paraId="7A13E631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input [31:0] DM,</w:t>
            </w:r>
          </w:p>
          <w:p w14:paraId="6872CE40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26237">
              <w:rPr>
                <w:rFonts w:ascii="黑体" w:eastAsia="黑体" w:hAnsi="黑体" w:cs="Times New Roman"/>
              </w:rPr>
              <w:t>reg[</w:t>
            </w:r>
            <w:proofErr w:type="gramEnd"/>
            <w:r w:rsidRPr="00226237">
              <w:rPr>
                <w:rFonts w:ascii="黑体" w:eastAsia="黑体" w:hAnsi="黑体" w:cs="Times New Roman"/>
              </w:rPr>
              <w:t>31:0] IR_W,</w:t>
            </w:r>
          </w:p>
          <w:p w14:paraId="175F4F2F" w14:textId="4F6996A8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ab/>
              <w:t xml:space="preserve">output </w:t>
            </w:r>
            <w:proofErr w:type="gramStart"/>
            <w:r w:rsidRPr="00226237">
              <w:rPr>
                <w:rFonts w:ascii="黑体" w:eastAsia="黑体" w:hAnsi="黑体" w:cs="Times New Roman"/>
              </w:rPr>
              <w:t>reg[</w:t>
            </w:r>
            <w:proofErr w:type="gramEnd"/>
            <w:r w:rsidRPr="00226237">
              <w:rPr>
                <w:rFonts w:ascii="黑体" w:eastAsia="黑体" w:hAnsi="黑体" w:cs="Times New Roman"/>
              </w:rPr>
              <w:t>31:0] PC_W,</w:t>
            </w:r>
          </w:p>
          <w:p w14:paraId="3E6D810F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26237">
              <w:rPr>
                <w:rFonts w:ascii="黑体" w:eastAsia="黑体" w:hAnsi="黑体" w:cs="Times New Roman"/>
              </w:rPr>
              <w:t>reg[</w:t>
            </w:r>
            <w:proofErr w:type="gramEnd"/>
            <w:r w:rsidRPr="00226237">
              <w:rPr>
                <w:rFonts w:ascii="黑体" w:eastAsia="黑体" w:hAnsi="黑体" w:cs="Times New Roman"/>
              </w:rPr>
              <w:t>31:0] PC4_W,</w:t>
            </w:r>
          </w:p>
          <w:p w14:paraId="09FD0521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26237">
              <w:rPr>
                <w:rFonts w:ascii="黑体" w:eastAsia="黑体" w:hAnsi="黑体" w:cs="Times New Roman"/>
              </w:rPr>
              <w:t>reg[</w:t>
            </w:r>
            <w:proofErr w:type="gramEnd"/>
            <w:r w:rsidRPr="00226237">
              <w:rPr>
                <w:rFonts w:ascii="黑体" w:eastAsia="黑体" w:hAnsi="黑体" w:cs="Times New Roman"/>
              </w:rPr>
              <w:t>31:0] PC8_W,</w:t>
            </w:r>
          </w:p>
          <w:p w14:paraId="4ABA6CF3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26237">
              <w:rPr>
                <w:rFonts w:ascii="黑体" w:eastAsia="黑体" w:hAnsi="黑体" w:cs="Times New Roman"/>
              </w:rPr>
              <w:t>reg[</w:t>
            </w:r>
            <w:proofErr w:type="gramEnd"/>
            <w:r w:rsidRPr="00226237">
              <w:rPr>
                <w:rFonts w:ascii="黑体" w:eastAsia="黑体" w:hAnsi="黑体" w:cs="Times New Roman"/>
              </w:rPr>
              <w:t>31:0] AO_W,</w:t>
            </w:r>
          </w:p>
          <w:p w14:paraId="6CF27553" w14:textId="20C583AC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ab/>
              <w:t xml:space="preserve">output </w:t>
            </w:r>
            <w:proofErr w:type="gramStart"/>
            <w:r w:rsidRPr="00226237">
              <w:rPr>
                <w:rFonts w:ascii="黑体" w:eastAsia="黑体" w:hAnsi="黑体" w:cs="Times New Roman"/>
              </w:rPr>
              <w:t>reg[</w:t>
            </w:r>
            <w:proofErr w:type="gramEnd"/>
            <w:r w:rsidRPr="00226237">
              <w:rPr>
                <w:rFonts w:ascii="黑体" w:eastAsia="黑体" w:hAnsi="黑体" w:cs="Times New Roman"/>
              </w:rPr>
              <w:t>31:0] MDO_W,</w:t>
            </w:r>
          </w:p>
          <w:p w14:paraId="2C8BE332" w14:textId="77777777" w:rsidR="00226237" w:rsidRPr="00226237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26237">
              <w:rPr>
                <w:rFonts w:ascii="黑体" w:eastAsia="黑体" w:hAnsi="黑体" w:cs="Times New Roman"/>
              </w:rPr>
              <w:t>reg[</w:t>
            </w:r>
            <w:proofErr w:type="gramEnd"/>
            <w:r w:rsidRPr="00226237">
              <w:rPr>
                <w:rFonts w:ascii="黑体" w:eastAsia="黑体" w:hAnsi="黑体" w:cs="Times New Roman"/>
              </w:rPr>
              <w:t>31:0] DR_W</w:t>
            </w:r>
          </w:p>
          <w:p w14:paraId="39D9156E" w14:textId="0D97BA54" w:rsidR="00992F00" w:rsidRPr="002D6BB3" w:rsidRDefault="00226237" w:rsidP="00226237">
            <w:pPr>
              <w:jc w:val="left"/>
              <w:rPr>
                <w:rFonts w:ascii="黑体" w:eastAsia="黑体" w:hAnsi="黑体" w:cs="Times New Roman"/>
              </w:rPr>
            </w:pPr>
            <w:r w:rsidRPr="00226237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274A8BD7" w14:textId="77777777" w:rsidR="00992F00" w:rsidRPr="00C849F3" w:rsidRDefault="00992F00" w:rsidP="00992F00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992F00" w:rsidRPr="002F4CE3" w14:paraId="42DFDA9D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71E38301" w14:textId="77777777" w:rsidR="00992F00" w:rsidRPr="002F4CE3" w:rsidRDefault="00992F0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025BDA4" w14:textId="77777777" w:rsidR="00992F00" w:rsidRPr="002F4CE3" w:rsidRDefault="00992F0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02E91539" w14:textId="77777777" w:rsidR="00992F00" w:rsidRPr="002F4CE3" w:rsidRDefault="00992F0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992F00" w:rsidRPr="002F4CE3" w14:paraId="5B6317FE" w14:textId="77777777" w:rsidTr="0073417E">
        <w:trPr>
          <w:jc w:val="center"/>
        </w:trPr>
        <w:tc>
          <w:tcPr>
            <w:tcW w:w="1098" w:type="dxa"/>
            <w:vAlign w:val="center"/>
          </w:tcPr>
          <w:p w14:paraId="20D287A4" w14:textId="77777777" w:rsidR="00992F00" w:rsidRPr="002F4CE3" w:rsidRDefault="00992F0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47AA5773" w14:textId="092A9FA9" w:rsidR="00992F00" w:rsidRPr="002F4CE3" w:rsidRDefault="00992F00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MEM</w:t>
            </w:r>
            <w:r w:rsidR="00E06E33">
              <w:rPr>
                <w:rFonts w:ascii="黑体" w:eastAsia="黑体" w:hAnsi="黑体" w:cs="Times New Roman"/>
              </w:rPr>
              <w:t>/WB</w:t>
            </w:r>
            <w:r>
              <w:rPr>
                <w:rFonts w:ascii="黑体" w:eastAsia="黑体" w:hAnsi="黑体" w:cs="Times New Roman" w:hint="eastAsia"/>
              </w:rPr>
              <w:t>流水线寄存器</w:t>
            </w:r>
          </w:p>
        </w:tc>
        <w:tc>
          <w:tcPr>
            <w:tcW w:w="5712" w:type="dxa"/>
            <w:vAlign w:val="center"/>
          </w:tcPr>
          <w:p w14:paraId="6CE9AB72" w14:textId="77777777" w:rsidR="00992F00" w:rsidRPr="002F4CE3" w:rsidRDefault="00992F00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保存P</w:t>
            </w:r>
            <w:r>
              <w:rPr>
                <w:rFonts w:ascii="黑体" w:eastAsia="黑体" w:hAnsi="黑体" w:cs="Times New Roman"/>
              </w:rPr>
              <w:t>C,IR</w:t>
            </w:r>
            <w:r>
              <w:rPr>
                <w:rFonts w:ascii="黑体" w:eastAsia="黑体" w:hAnsi="黑体" w:cs="Times New Roman" w:hint="eastAsia"/>
              </w:rPr>
              <w:t>等信号的值</w:t>
            </w:r>
          </w:p>
        </w:tc>
      </w:tr>
    </w:tbl>
    <w:p w14:paraId="1BFE7A18" w14:textId="289FB273" w:rsidR="007C43BF" w:rsidRDefault="007C43BF" w:rsidP="004444B9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>
        <w:rPr>
          <w:rFonts w:ascii="黑体" w:hAnsi="黑体"/>
          <w:sz w:val="28"/>
        </w:rPr>
        <w:t>5.</w:t>
      </w:r>
      <w:r w:rsidRPr="007C43BF">
        <w:t xml:space="preserve"> </w:t>
      </w:r>
      <w:r w:rsidRPr="007C43BF">
        <w:rPr>
          <w:rFonts w:ascii="黑体" w:hAnsi="黑体"/>
          <w:sz w:val="28"/>
        </w:rPr>
        <w:t>DataExt</w:t>
      </w:r>
      <w:r>
        <w:rPr>
          <w:rFonts w:ascii="黑体" w:hAnsi="黑体" w:hint="eastAsia"/>
          <w:sz w:val="28"/>
        </w:rPr>
        <w:t>.v</w:t>
      </w:r>
    </w:p>
    <w:tbl>
      <w:tblPr>
        <w:tblW w:w="5240" w:type="dxa"/>
        <w:tblLook w:val="04A0" w:firstRow="1" w:lastRow="0" w:firstColumn="1" w:lastColumn="0" w:noHBand="0" w:noVBand="1"/>
      </w:tblPr>
      <w:tblGrid>
        <w:gridCol w:w="1625"/>
        <w:gridCol w:w="3615"/>
      </w:tblGrid>
      <w:tr w:rsidR="007C43BF" w:rsidRPr="002D767C" w14:paraId="7CD75D3E" w14:textId="77777777" w:rsidTr="00E62B85"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556CC42" w14:textId="77777777" w:rsidR="007C43BF" w:rsidRPr="002D767C" w:rsidRDefault="007C43BF" w:rsidP="00E62B85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DE6DDC9" w14:textId="77777777" w:rsidR="007C43BF" w:rsidRPr="002D767C" w:rsidRDefault="007C43BF" w:rsidP="00E62B85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7C43BF" w:rsidRPr="002D6BB3" w14:paraId="19DE50C8" w14:textId="77777777" w:rsidTr="00E62B85"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21075C" w14:textId="6DEFB4E0" w:rsidR="007C43BF" w:rsidRPr="002D6BB3" w:rsidRDefault="007C43BF" w:rsidP="00E62B85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DataExt</w:t>
            </w:r>
            <w:r w:rsidRPr="002D6BB3">
              <w:rPr>
                <w:rFonts w:ascii="黑体" w:eastAsia="黑体" w:hAnsi="黑体" w:cs="Times New Roman"/>
              </w:rPr>
              <w:t>.v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042E93" w14:textId="77777777" w:rsidR="007C43BF" w:rsidRPr="007C43BF" w:rsidRDefault="007C43BF" w:rsidP="007C43BF">
            <w:pPr>
              <w:jc w:val="left"/>
              <w:rPr>
                <w:rFonts w:ascii="黑体" w:eastAsia="黑体" w:hAnsi="黑体" w:cs="Times New Roman"/>
              </w:rPr>
            </w:pPr>
            <w:r w:rsidRPr="007C43BF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7C43BF">
              <w:rPr>
                <w:rFonts w:ascii="黑体" w:eastAsia="黑体" w:hAnsi="黑体" w:cs="Times New Roman"/>
              </w:rPr>
              <w:t>DataExt(</w:t>
            </w:r>
            <w:proofErr w:type="gramEnd"/>
          </w:p>
          <w:p w14:paraId="597B7DB1" w14:textId="77777777" w:rsidR="007C43BF" w:rsidRPr="007C43BF" w:rsidRDefault="007C43BF" w:rsidP="007C43BF">
            <w:pPr>
              <w:jc w:val="left"/>
              <w:rPr>
                <w:rFonts w:ascii="黑体" w:eastAsia="黑体" w:hAnsi="黑体" w:cs="Times New Roman"/>
              </w:rPr>
            </w:pPr>
            <w:r w:rsidRPr="007C43BF">
              <w:rPr>
                <w:rFonts w:ascii="黑体" w:eastAsia="黑体" w:hAnsi="黑体" w:cs="Times New Roman"/>
              </w:rPr>
              <w:t xml:space="preserve">    input [31:0] Din,</w:t>
            </w:r>
          </w:p>
          <w:p w14:paraId="7191C34B" w14:textId="77777777" w:rsidR="007C43BF" w:rsidRPr="007C43BF" w:rsidRDefault="007C43BF" w:rsidP="007C43BF">
            <w:pPr>
              <w:jc w:val="left"/>
              <w:rPr>
                <w:rFonts w:ascii="黑体" w:eastAsia="黑体" w:hAnsi="黑体" w:cs="Times New Roman"/>
              </w:rPr>
            </w:pPr>
            <w:r w:rsidRPr="007C43BF">
              <w:rPr>
                <w:rFonts w:ascii="黑体" w:eastAsia="黑体" w:hAnsi="黑体" w:cs="Times New Roman"/>
              </w:rPr>
              <w:t xml:space="preserve">    input [2:0] dataOp,</w:t>
            </w:r>
          </w:p>
          <w:p w14:paraId="7FFE05D5" w14:textId="77777777" w:rsidR="007C43BF" w:rsidRPr="007C43BF" w:rsidRDefault="007C43BF" w:rsidP="007C43BF">
            <w:pPr>
              <w:jc w:val="left"/>
              <w:rPr>
                <w:rFonts w:ascii="黑体" w:eastAsia="黑体" w:hAnsi="黑体" w:cs="Times New Roman"/>
              </w:rPr>
            </w:pPr>
            <w:r w:rsidRPr="007C43BF">
              <w:rPr>
                <w:rFonts w:ascii="黑体" w:eastAsia="黑体" w:hAnsi="黑体" w:cs="Times New Roman"/>
              </w:rPr>
              <w:t xml:space="preserve">    input [1:0] Addr,</w:t>
            </w:r>
          </w:p>
          <w:p w14:paraId="4F32CAAB" w14:textId="77777777" w:rsidR="007C43BF" w:rsidRPr="007C43BF" w:rsidRDefault="007C43BF" w:rsidP="007C43BF">
            <w:pPr>
              <w:jc w:val="left"/>
              <w:rPr>
                <w:rFonts w:ascii="黑体" w:eastAsia="黑体" w:hAnsi="黑体" w:cs="Times New Roman"/>
              </w:rPr>
            </w:pPr>
            <w:r w:rsidRPr="007C43BF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7C43BF">
              <w:rPr>
                <w:rFonts w:ascii="黑体" w:eastAsia="黑体" w:hAnsi="黑体" w:cs="Times New Roman"/>
              </w:rPr>
              <w:t>reg[</w:t>
            </w:r>
            <w:proofErr w:type="gramEnd"/>
            <w:r w:rsidRPr="007C43BF">
              <w:rPr>
                <w:rFonts w:ascii="黑体" w:eastAsia="黑体" w:hAnsi="黑体" w:cs="Times New Roman"/>
              </w:rPr>
              <w:t>31:0] Dout</w:t>
            </w:r>
          </w:p>
          <w:p w14:paraId="29E6E4A5" w14:textId="6A95D98F" w:rsidR="007C43BF" w:rsidRPr="002D6BB3" w:rsidRDefault="007C43BF" w:rsidP="007C43BF">
            <w:pPr>
              <w:jc w:val="left"/>
              <w:rPr>
                <w:rFonts w:ascii="黑体" w:eastAsia="黑体" w:hAnsi="黑体" w:cs="Times New Roman"/>
              </w:rPr>
            </w:pPr>
            <w:r w:rsidRPr="007C43BF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00CDBD09" w14:textId="77777777" w:rsidR="007C43BF" w:rsidRDefault="007C43BF" w:rsidP="007C43BF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3"/>
        <w:gridCol w:w="1522"/>
        <w:gridCol w:w="5712"/>
      </w:tblGrid>
      <w:tr w:rsidR="007C43BF" w:rsidRPr="00CB7CB7" w14:paraId="258438D7" w14:textId="77777777" w:rsidTr="00E62B85">
        <w:tc>
          <w:tcPr>
            <w:tcW w:w="1383" w:type="dxa"/>
            <w:shd w:val="clear" w:color="auto" w:fill="D9E2F3" w:themeFill="accent1" w:themeFillTint="33"/>
          </w:tcPr>
          <w:p w14:paraId="6FD9B478" w14:textId="77777777" w:rsidR="007C43BF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0DED5443" w14:textId="77777777" w:rsidR="007C43BF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64C6464F" w14:textId="77777777" w:rsidR="007C43BF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7C43BF" w:rsidRPr="00CB7CB7" w14:paraId="06420DE3" w14:textId="77777777" w:rsidTr="00E62B85">
        <w:tc>
          <w:tcPr>
            <w:tcW w:w="1383" w:type="dxa"/>
            <w:shd w:val="clear" w:color="auto" w:fill="FFFFFF" w:themeFill="background1"/>
          </w:tcPr>
          <w:p w14:paraId="5C855869" w14:textId="6177F477" w:rsidR="007C43BF" w:rsidRPr="00CB7CB7" w:rsidRDefault="00322885" w:rsidP="00E62B85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D</w:t>
            </w:r>
            <w:r>
              <w:rPr>
                <w:rFonts w:ascii="黑体" w:eastAsia="黑体" w:hAnsi="黑体" w:cs="Times New Roman"/>
              </w:rPr>
              <w:t>in[</w:t>
            </w:r>
            <w:proofErr w:type="gramEnd"/>
            <w:r>
              <w:rPr>
                <w:rFonts w:ascii="黑体" w:eastAsia="黑体" w:hAnsi="黑体" w:cs="Times New Roman" w:hint="eastAsia"/>
              </w:rPr>
              <w:t>3</w:t>
            </w:r>
            <w:r>
              <w:rPr>
                <w:rFonts w:ascii="黑体" w:eastAsia="黑体" w:hAnsi="黑体" w:cs="Times New Roman"/>
              </w:rPr>
              <w:t>1</w:t>
            </w:r>
            <w:r>
              <w:rPr>
                <w:rFonts w:ascii="黑体" w:eastAsia="黑体" w:hAnsi="黑体" w:cs="Times New Roman" w:hint="eastAsia"/>
              </w:rPr>
              <w:t>:</w:t>
            </w:r>
            <w:r>
              <w:rPr>
                <w:rFonts w:ascii="黑体" w:eastAsia="黑体" w:hAnsi="黑体" w:cs="Times New Roman"/>
              </w:rPr>
              <w:t>0</w:t>
            </w:r>
            <w:r>
              <w:rPr>
                <w:rFonts w:ascii="黑体" w:eastAsia="黑体" w:hAnsi="黑体" w:cs="Times New Roman" w:hint="eastAsia"/>
              </w:rPr>
              <w:t>]</w:t>
            </w:r>
          </w:p>
        </w:tc>
        <w:tc>
          <w:tcPr>
            <w:tcW w:w="1522" w:type="dxa"/>
            <w:shd w:val="clear" w:color="auto" w:fill="FFFFFF" w:themeFill="background1"/>
          </w:tcPr>
          <w:p w14:paraId="029D98DA" w14:textId="0E88A782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72FD9B77" w14:textId="0FC5644D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3</w:t>
            </w:r>
            <w:r>
              <w:rPr>
                <w:rFonts w:ascii="黑体" w:eastAsia="黑体" w:hAnsi="黑体" w:cs="Times New Roman"/>
              </w:rPr>
              <w:t>2</w:t>
            </w:r>
            <w:r>
              <w:rPr>
                <w:rFonts w:ascii="黑体" w:eastAsia="黑体" w:hAnsi="黑体" w:cs="Times New Roman" w:hint="eastAsia"/>
              </w:rPr>
              <w:t>位输入</w:t>
            </w:r>
          </w:p>
        </w:tc>
      </w:tr>
      <w:tr w:rsidR="007C43BF" w:rsidRPr="00CB7CB7" w14:paraId="4B3057C7" w14:textId="77777777" w:rsidTr="00E62B85">
        <w:tc>
          <w:tcPr>
            <w:tcW w:w="1383" w:type="dxa"/>
            <w:shd w:val="clear" w:color="auto" w:fill="FFFFFF" w:themeFill="background1"/>
          </w:tcPr>
          <w:p w14:paraId="2F1B6601" w14:textId="0677E16D" w:rsidR="007C43BF" w:rsidRPr="00CB7CB7" w:rsidRDefault="00322885" w:rsidP="00E62B85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d</w:t>
            </w:r>
            <w:r>
              <w:rPr>
                <w:rFonts w:ascii="黑体" w:eastAsia="黑体" w:hAnsi="黑体" w:cs="Times New Roman"/>
              </w:rPr>
              <w:t>ataOp[</w:t>
            </w:r>
            <w:proofErr w:type="gramEnd"/>
            <w:r>
              <w:rPr>
                <w:rFonts w:ascii="黑体" w:eastAsia="黑体" w:hAnsi="黑体" w:cs="Times New Roman"/>
              </w:rPr>
              <w:t>2:0]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4924F21B" w14:textId="2B8EDFEC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0711A695" w14:textId="43796995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扩展方式控制信号</w:t>
            </w:r>
          </w:p>
        </w:tc>
      </w:tr>
      <w:tr w:rsidR="007C43BF" w:rsidRPr="00CB7CB7" w14:paraId="35EB7DA9" w14:textId="77777777" w:rsidTr="00E62B85">
        <w:tc>
          <w:tcPr>
            <w:tcW w:w="1383" w:type="dxa"/>
            <w:shd w:val="clear" w:color="auto" w:fill="FFFFFF" w:themeFill="background1"/>
          </w:tcPr>
          <w:p w14:paraId="18A4493C" w14:textId="43167D68" w:rsidR="007C43BF" w:rsidRPr="00CB7CB7" w:rsidRDefault="00322885" w:rsidP="00E62B85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ddr[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719A3166" w14:textId="23313555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E53F504" w14:textId="23D441F6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地址信号</w:t>
            </w:r>
          </w:p>
        </w:tc>
      </w:tr>
      <w:tr w:rsidR="007C43BF" w:rsidRPr="00CB7CB7" w14:paraId="21A65DBF" w14:textId="77777777" w:rsidTr="00E62B85">
        <w:tc>
          <w:tcPr>
            <w:tcW w:w="1383" w:type="dxa"/>
            <w:shd w:val="clear" w:color="auto" w:fill="FFFFFF" w:themeFill="background1"/>
          </w:tcPr>
          <w:p w14:paraId="264082C1" w14:textId="4867FC11" w:rsidR="007C43BF" w:rsidRPr="00CB7CB7" w:rsidRDefault="00322885" w:rsidP="00E62B85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D</w:t>
            </w:r>
            <w:r>
              <w:rPr>
                <w:rFonts w:ascii="黑体" w:eastAsia="黑体" w:hAnsi="黑体" w:cs="Times New Roman"/>
              </w:rPr>
              <w:t>out[</w:t>
            </w:r>
            <w:proofErr w:type="gramEnd"/>
            <w:r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13E4EF19" w14:textId="31D7B421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54C1960D" w14:textId="20F34320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扩展结果</w:t>
            </w:r>
          </w:p>
        </w:tc>
      </w:tr>
    </w:tbl>
    <w:p w14:paraId="0676E899" w14:textId="77777777" w:rsidR="007C43BF" w:rsidRPr="00EF7ECD" w:rsidRDefault="007C43BF" w:rsidP="007C43BF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2441"/>
        <w:gridCol w:w="4972"/>
      </w:tblGrid>
      <w:tr w:rsidR="007C43BF" w:rsidRPr="00CB7CB7" w14:paraId="192FC5C8" w14:textId="77777777" w:rsidTr="00322885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1AC5F0C7" w14:textId="77777777" w:rsidR="007C43BF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2441" w:type="dxa"/>
            <w:shd w:val="clear" w:color="auto" w:fill="D9E2F3" w:themeFill="accent1" w:themeFillTint="33"/>
          </w:tcPr>
          <w:p w14:paraId="36B2C8CD" w14:textId="77777777" w:rsidR="007C43BF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4972" w:type="dxa"/>
            <w:shd w:val="clear" w:color="auto" w:fill="D9E2F3" w:themeFill="accent1" w:themeFillTint="33"/>
          </w:tcPr>
          <w:p w14:paraId="03CE3765" w14:textId="77777777" w:rsidR="007C43BF" w:rsidRPr="00CB7CB7" w:rsidRDefault="007C43BF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7C43BF" w:rsidRPr="00CB7CB7" w14:paraId="40E67FB7" w14:textId="77777777" w:rsidTr="003228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58C343F3" w14:textId="122CF16B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2441" w:type="dxa"/>
            <w:shd w:val="clear" w:color="auto" w:fill="FFFFFF" w:themeFill="background1"/>
          </w:tcPr>
          <w:p w14:paraId="5612A741" w14:textId="6136527D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扩展</w:t>
            </w:r>
          </w:p>
        </w:tc>
        <w:tc>
          <w:tcPr>
            <w:tcW w:w="4972" w:type="dxa"/>
            <w:shd w:val="clear" w:color="auto" w:fill="FFFFFF" w:themeFill="background1"/>
          </w:tcPr>
          <w:p w14:paraId="24A74A9F" w14:textId="7C075D39" w:rsidR="007C43BF" w:rsidRPr="00CB7CB7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扩展</w:t>
            </w:r>
          </w:p>
        </w:tc>
      </w:tr>
      <w:tr w:rsidR="00322885" w:rsidRPr="00CB7CB7" w14:paraId="0AAEC3B8" w14:textId="77777777" w:rsidTr="003228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1CFB84E1" w14:textId="27B03559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2441" w:type="dxa"/>
            <w:shd w:val="clear" w:color="auto" w:fill="FFFFFF" w:themeFill="background1"/>
          </w:tcPr>
          <w:p w14:paraId="782564FB" w14:textId="45448F83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无扩展</w:t>
            </w:r>
          </w:p>
        </w:tc>
        <w:tc>
          <w:tcPr>
            <w:tcW w:w="4972" w:type="dxa"/>
            <w:shd w:val="clear" w:color="auto" w:fill="FFFFFF" w:themeFill="background1"/>
          </w:tcPr>
          <w:p w14:paraId="4D9FE8B2" w14:textId="64C824CF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无扩展</w:t>
            </w:r>
          </w:p>
        </w:tc>
      </w:tr>
      <w:tr w:rsidR="00322885" w:rsidRPr="00CB7CB7" w14:paraId="66C2F7CD" w14:textId="77777777" w:rsidTr="003228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1C4A87C1" w14:textId="2DFB62F0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3</w:t>
            </w:r>
          </w:p>
        </w:tc>
        <w:tc>
          <w:tcPr>
            <w:tcW w:w="2441" w:type="dxa"/>
            <w:shd w:val="clear" w:color="auto" w:fill="FFFFFF" w:themeFill="background1"/>
          </w:tcPr>
          <w:p w14:paraId="7246A5CB" w14:textId="74D3B496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无符号字节数据扩展</w:t>
            </w:r>
          </w:p>
        </w:tc>
        <w:tc>
          <w:tcPr>
            <w:tcW w:w="4972" w:type="dxa"/>
            <w:shd w:val="clear" w:color="auto" w:fill="FFFFFF" w:themeFill="background1"/>
          </w:tcPr>
          <w:p w14:paraId="1B5353CF" w14:textId="72426283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无符号字节数据扩展</w:t>
            </w:r>
          </w:p>
        </w:tc>
      </w:tr>
      <w:tr w:rsidR="00322885" w:rsidRPr="00CB7CB7" w14:paraId="602A6AD6" w14:textId="77777777" w:rsidTr="003228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47DA6AC1" w14:textId="200F4F3B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4</w:t>
            </w:r>
          </w:p>
        </w:tc>
        <w:tc>
          <w:tcPr>
            <w:tcW w:w="2441" w:type="dxa"/>
            <w:shd w:val="clear" w:color="auto" w:fill="FFFFFF" w:themeFill="background1"/>
          </w:tcPr>
          <w:p w14:paraId="213E3C0A" w14:textId="29BA5F71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符号字节数据扩展</w:t>
            </w:r>
          </w:p>
        </w:tc>
        <w:tc>
          <w:tcPr>
            <w:tcW w:w="4972" w:type="dxa"/>
            <w:shd w:val="clear" w:color="auto" w:fill="FFFFFF" w:themeFill="background1"/>
          </w:tcPr>
          <w:p w14:paraId="6B9221DF" w14:textId="23DAB2B4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符号字节数据扩展</w:t>
            </w:r>
          </w:p>
        </w:tc>
      </w:tr>
      <w:tr w:rsidR="00322885" w:rsidRPr="00CB7CB7" w14:paraId="7764B767" w14:textId="77777777" w:rsidTr="003228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6BD796EB" w14:textId="065F4D33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5</w:t>
            </w:r>
          </w:p>
        </w:tc>
        <w:tc>
          <w:tcPr>
            <w:tcW w:w="2441" w:type="dxa"/>
            <w:shd w:val="clear" w:color="auto" w:fill="FFFFFF" w:themeFill="background1"/>
          </w:tcPr>
          <w:p w14:paraId="48C5A863" w14:textId="51D1690D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无符号半字数据扩展</w:t>
            </w:r>
          </w:p>
        </w:tc>
        <w:tc>
          <w:tcPr>
            <w:tcW w:w="4972" w:type="dxa"/>
            <w:shd w:val="clear" w:color="auto" w:fill="FFFFFF" w:themeFill="background1"/>
          </w:tcPr>
          <w:p w14:paraId="61D9B0E9" w14:textId="2420121F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无符号半字数据扩展</w:t>
            </w:r>
          </w:p>
        </w:tc>
      </w:tr>
      <w:tr w:rsidR="00322885" w:rsidRPr="00CB7CB7" w14:paraId="115291CE" w14:textId="77777777" w:rsidTr="00322885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7C73A515" w14:textId="11214AF0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6</w:t>
            </w:r>
          </w:p>
        </w:tc>
        <w:tc>
          <w:tcPr>
            <w:tcW w:w="2441" w:type="dxa"/>
            <w:shd w:val="clear" w:color="auto" w:fill="FFFFFF" w:themeFill="background1"/>
          </w:tcPr>
          <w:p w14:paraId="7B91073E" w14:textId="52B4DC39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符号半字数据扩展</w:t>
            </w:r>
          </w:p>
        </w:tc>
        <w:tc>
          <w:tcPr>
            <w:tcW w:w="4972" w:type="dxa"/>
            <w:shd w:val="clear" w:color="auto" w:fill="FFFFFF" w:themeFill="background1"/>
          </w:tcPr>
          <w:p w14:paraId="05CFD608" w14:textId="39A4971A" w:rsidR="00322885" w:rsidRDefault="00322885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符号半字数据扩展</w:t>
            </w:r>
          </w:p>
        </w:tc>
      </w:tr>
    </w:tbl>
    <w:p w14:paraId="553759E9" w14:textId="7FE17C6A" w:rsidR="00992F00" w:rsidRDefault="00326E32" w:rsidP="004444B9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 w:rsidR="00322885">
        <w:rPr>
          <w:rFonts w:ascii="黑体" w:hAnsi="黑体"/>
          <w:sz w:val="28"/>
        </w:rPr>
        <w:t>6</w:t>
      </w:r>
      <w:r>
        <w:rPr>
          <w:rFonts w:ascii="黑体" w:hAnsi="黑体"/>
          <w:sz w:val="28"/>
        </w:rPr>
        <w:t>.mux.v</w:t>
      </w:r>
    </w:p>
    <w:p w14:paraId="64308E39" w14:textId="178032D2" w:rsidR="00300ED2" w:rsidRDefault="00300ED2" w:rsidP="00300ED2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326E32" w:rsidRPr="002D767C" w14:paraId="2AE68FB0" w14:textId="77777777" w:rsidTr="0073417E">
        <w:tc>
          <w:tcPr>
            <w:tcW w:w="1625" w:type="dxa"/>
            <w:shd w:val="clear" w:color="auto" w:fill="D9E2F3" w:themeFill="accent1" w:themeFillTint="33"/>
          </w:tcPr>
          <w:p w14:paraId="1E0265FC" w14:textId="77777777" w:rsidR="00326E32" w:rsidRPr="002D767C" w:rsidRDefault="00326E32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5D0F3163" w14:textId="77777777" w:rsidR="00326E32" w:rsidRPr="002D767C" w:rsidRDefault="00326E32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326E32" w:rsidRPr="002D6BB3" w14:paraId="0F09FA2F" w14:textId="77777777" w:rsidTr="0073417E">
        <w:tc>
          <w:tcPr>
            <w:tcW w:w="1625" w:type="dxa"/>
            <w:shd w:val="clear" w:color="auto" w:fill="FFFFFF" w:themeFill="background1"/>
          </w:tcPr>
          <w:p w14:paraId="6A231BEA" w14:textId="44C84945" w:rsidR="00326E32" w:rsidRPr="002D6BB3" w:rsidRDefault="00326E32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mux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6167" w:type="dxa"/>
            <w:shd w:val="clear" w:color="auto" w:fill="FFFFFF" w:themeFill="background1"/>
          </w:tcPr>
          <w:p w14:paraId="4CB1F6B0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0154D8">
              <w:rPr>
                <w:rFonts w:ascii="黑体" w:eastAsia="黑体" w:hAnsi="黑体" w:cs="Times New Roman"/>
              </w:rPr>
              <w:t>mux(</w:t>
            </w:r>
            <w:proofErr w:type="gramEnd"/>
          </w:p>
          <w:p w14:paraId="6251960D" w14:textId="53A6D00F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0154D8">
              <w:rPr>
                <w:rFonts w:ascii="黑体" w:eastAsia="黑体" w:hAnsi="黑体" w:cs="Times New Roman"/>
              </w:rPr>
              <w:t xml:space="preserve"> input [31:0] EXT_E,</w:t>
            </w:r>
          </w:p>
          <w:p w14:paraId="6EF661F0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[31:0] IR_E,</w:t>
            </w:r>
          </w:p>
          <w:p w14:paraId="7D181FA2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[31:0] IR_W,</w:t>
            </w:r>
          </w:p>
          <w:p w14:paraId="218275FA" w14:textId="34D7BE28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0154D8">
              <w:rPr>
                <w:rFonts w:ascii="黑体" w:eastAsia="黑体" w:hAnsi="黑体" w:cs="Times New Roman"/>
              </w:rPr>
              <w:t>input [31:0] DR_Wnew,</w:t>
            </w:r>
          </w:p>
          <w:p w14:paraId="24F4AF7E" w14:textId="010841FA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0154D8">
              <w:rPr>
                <w:rFonts w:ascii="黑体" w:eastAsia="黑体" w:hAnsi="黑体" w:cs="Times New Roman"/>
              </w:rPr>
              <w:t xml:space="preserve"> input [31:0] AO_W,</w:t>
            </w:r>
          </w:p>
          <w:p w14:paraId="59FD4D0A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[31:0] MDO_W,</w:t>
            </w:r>
          </w:p>
          <w:p w14:paraId="6581516C" w14:textId="6540C66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0154D8">
              <w:rPr>
                <w:rFonts w:ascii="黑体" w:eastAsia="黑体" w:hAnsi="黑体" w:cs="Times New Roman"/>
              </w:rPr>
              <w:t>input [31:0] PC8_W,</w:t>
            </w:r>
          </w:p>
          <w:p w14:paraId="2D1D7F71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[31:0] CP0_W,</w:t>
            </w:r>
          </w:p>
          <w:p w14:paraId="5FAED868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[31:0] MFRSE,</w:t>
            </w:r>
          </w:p>
          <w:p w14:paraId="51B0FD20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[31:0] MFRTE,</w:t>
            </w:r>
          </w:p>
          <w:p w14:paraId="0DEB8B52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[31:0] High,</w:t>
            </w:r>
          </w:p>
          <w:p w14:paraId="204C8256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[31:0] Low,</w:t>
            </w:r>
          </w:p>
          <w:p w14:paraId="3230E3E7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ALUasel,</w:t>
            </w:r>
          </w:p>
          <w:p w14:paraId="18A3D369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ALUbsel,</w:t>
            </w:r>
          </w:p>
          <w:p w14:paraId="5FF2295A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if_mfhi,</w:t>
            </w:r>
          </w:p>
          <w:p w14:paraId="6829431A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if_mflo,</w:t>
            </w:r>
          </w:p>
          <w:p w14:paraId="12001B62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[1:0] RegDst,</w:t>
            </w:r>
          </w:p>
          <w:p w14:paraId="29273766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input [2:0] MemtoReg,</w:t>
            </w:r>
          </w:p>
          <w:p w14:paraId="608511C1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0154D8">
              <w:rPr>
                <w:rFonts w:ascii="黑体" w:eastAsia="黑体" w:hAnsi="黑体" w:cs="Times New Roman"/>
              </w:rPr>
              <w:t>reg[</w:t>
            </w:r>
            <w:proofErr w:type="gramEnd"/>
            <w:r w:rsidRPr="000154D8">
              <w:rPr>
                <w:rFonts w:ascii="黑体" w:eastAsia="黑体" w:hAnsi="黑体" w:cs="Times New Roman"/>
              </w:rPr>
              <w:t>31:0] ALU_A,</w:t>
            </w:r>
          </w:p>
          <w:p w14:paraId="6C0700D0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0154D8">
              <w:rPr>
                <w:rFonts w:ascii="黑体" w:eastAsia="黑体" w:hAnsi="黑体" w:cs="Times New Roman"/>
              </w:rPr>
              <w:t>reg[</w:t>
            </w:r>
            <w:proofErr w:type="gramEnd"/>
            <w:r w:rsidRPr="000154D8">
              <w:rPr>
                <w:rFonts w:ascii="黑体" w:eastAsia="黑体" w:hAnsi="黑体" w:cs="Times New Roman"/>
              </w:rPr>
              <w:t>31:0] ALU_B,</w:t>
            </w:r>
          </w:p>
          <w:p w14:paraId="63B71463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0154D8">
              <w:rPr>
                <w:rFonts w:ascii="黑体" w:eastAsia="黑体" w:hAnsi="黑体" w:cs="Times New Roman"/>
              </w:rPr>
              <w:t>reg[</w:t>
            </w:r>
            <w:proofErr w:type="gramEnd"/>
            <w:r w:rsidRPr="000154D8">
              <w:rPr>
                <w:rFonts w:ascii="黑体" w:eastAsia="黑体" w:hAnsi="黑体" w:cs="Times New Roman"/>
              </w:rPr>
              <w:t>4:0] MUX_A3,</w:t>
            </w:r>
          </w:p>
          <w:p w14:paraId="0195F84E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0154D8">
              <w:rPr>
                <w:rFonts w:ascii="黑体" w:eastAsia="黑体" w:hAnsi="黑体" w:cs="Times New Roman"/>
              </w:rPr>
              <w:t>reg[</w:t>
            </w:r>
            <w:proofErr w:type="gramEnd"/>
            <w:r w:rsidRPr="000154D8">
              <w:rPr>
                <w:rFonts w:ascii="黑体" w:eastAsia="黑体" w:hAnsi="黑体" w:cs="Times New Roman"/>
              </w:rPr>
              <w:t>31:0] MUX_WD,</w:t>
            </w:r>
          </w:p>
          <w:p w14:paraId="71636FBF" w14:textId="77777777" w:rsidR="000154D8" w:rsidRPr="000154D8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0154D8">
              <w:rPr>
                <w:rFonts w:ascii="黑体" w:eastAsia="黑体" w:hAnsi="黑体" w:cs="Times New Roman"/>
              </w:rPr>
              <w:t>reg[</w:t>
            </w:r>
            <w:proofErr w:type="gramEnd"/>
            <w:r w:rsidRPr="000154D8">
              <w:rPr>
                <w:rFonts w:ascii="黑体" w:eastAsia="黑体" w:hAnsi="黑体" w:cs="Times New Roman"/>
              </w:rPr>
              <w:t>31:0] MD_out</w:t>
            </w:r>
          </w:p>
          <w:p w14:paraId="0C82BFEF" w14:textId="0EC2E10F" w:rsidR="00326E32" w:rsidRPr="002D6BB3" w:rsidRDefault="000154D8" w:rsidP="000154D8">
            <w:pPr>
              <w:jc w:val="left"/>
              <w:rPr>
                <w:rFonts w:ascii="黑体" w:eastAsia="黑体" w:hAnsi="黑体" w:cs="Times New Roman"/>
              </w:rPr>
            </w:pPr>
            <w:r w:rsidRPr="000154D8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52267181" w14:textId="77777777" w:rsidR="00DF6708" w:rsidRPr="00C849F3" w:rsidRDefault="00DF6708" w:rsidP="00DF6708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DF6708" w:rsidRPr="002F4CE3" w14:paraId="00D2F38F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7DD5268" w14:textId="77777777" w:rsidR="00DF6708" w:rsidRPr="002F4CE3" w:rsidRDefault="00DF6708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70AF32E0" w14:textId="77777777" w:rsidR="00DF6708" w:rsidRPr="002F4CE3" w:rsidRDefault="00DF6708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0C3FA614" w14:textId="77777777" w:rsidR="00DF6708" w:rsidRPr="002F4CE3" w:rsidRDefault="00DF6708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DF6708" w:rsidRPr="002F4CE3" w14:paraId="6BC81715" w14:textId="77777777" w:rsidTr="0073417E">
        <w:trPr>
          <w:jc w:val="center"/>
        </w:trPr>
        <w:tc>
          <w:tcPr>
            <w:tcW w:w="1098" w:type="dxa"/>
            <w:vAlign w:val="center"/>
          </w:tcPr>
          <w:p w14:paraId="37D66175" w14:textId="77777777" w:rsidR="00DF6708" w:rsidRPr="002F4CE3" w:rsidRDefault="00DF6708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6659B4D" w14:textId="56164EB7" w:rsidR="00DF6708" w:rsidRPr="002F4CE3" w:rsidRDefault="00DF6708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多路选择器</w:t>
            </w:r>
          </w:p>
        </w:tc>
        <w:tc>
          <w:tcPr>
            <w:tcW w:w="5712" w:type="dxa"/>
            <w:vAlign w:val="center"/>
          </w:tcPr>
          <w:p w14:paraId="31F463D7" w14:textId="77777777" w:rsidR="00DF6708" w:rsidRDefault="00DF6708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各级多路选择器</w:t>
            </w:r>
          </w:p>
          <w:p w14:paraId="73039716" w14:textId="382D63A6" w:rsidR="00242F5C" w:rsidRPr="002F4CE3" w:rsidRDefault="00242F5C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LU_</w:t>
            </w:r>
            <w:proofErr w:type="gramStart"/>
            <w:r>
              <w:rPr>
                <w:rFonts w:ascii="黑体" w:eastAsia="黑体" w:hAnsi="黑体" w:cs="Times New Roman"/>
              </w:rPr>
              <w:t>A,ALU</w:t>
            </w:r>
            <w:proofErr w:type="gramEnd"/>
            <w:r>
              <w:rPr>
                <w:rFonts w:ascii="黑体" w:eastAsia="黑体" w:hAnsi="黑体" w:cs="Times New Roman"/>
              </w:rPr>
              <w:t>_B,MUX_WD,MUX_A3</w:t>
            </w:r>
          </w:p>
        </w:tc>
      </w:tr>
    </w:tbl>
    <w:p w14:paraId="4AF46CE5" w14:textId="37D40E35" w:rsidR="00326E32" w:rsidRDefault="006436CD" w:rsidP="004444B9">
      <w:pPr>
        <w:pStyle w:val="11"/>
        <w:spacing w:before="240" w:after="240"/>
        <w:rPr>
          <w:rFonts w:ascii="黑体" w:hAnsi="黑体" w:cs="Times New Roman"/>
        </w:rPr>
      </w:pPr>
      <w:r>
        <w:rPr>
          <w:rFonts w:ascii="黑体" w:hAnsi="黑体" w:hint="eastAsia"/>
          <w:sz w:val="28"/>
        </w:rPr>
        <w:t>1</w:t>
      </w:r>
      <w:r w:rsidR="001C6911">
        <w:rPr>
          <w:rFonts w:ascii="黑体" w:hAnsi="黑体"/>
          <w:sz w:val="28"/>
        </w:rPr>
        <w:t>7</w:t>
      </w:r>
      <w:r>
        <w:rPr>
          <w:rFonts w:ascii="黑体" w:hAnsi="黑体"/>
          <w:sz w:val="28"/>
        </w:rPr>
        <w:t>.</w:t>
      </w:r>
      <w:r w:rsidR="00DF6708">
        <w:rPr>
          <w:rFonts w:ascii="黑体" w:hAnsi="黑体" w:cs="Times New Roman"/>
        </w:rPr>
        <w:t>f</w:t>
      </w:r>
      <w:r>
        <w:rPr>
          <w:rFonts w:ascii="黑体" w:hAnsi="黑体" w:cs="Times New Roman" w:hint="eastAsia"/>
        </w:rPr>
        <w:t>orward</w:t>
      </w:r>
      <w:r>
        <w:rPr>
          <w:rFonts w:ascii="黑体" w:hAnsi="黑体" w:cs="Times New Roman"/>
        </w:rPr>
        <w:t>_</w:t>
      </w:r>
      <w:proofErr w:type="gramStart"/>
      <w:r>
        <w:rPr>
          <w:rFonts w:ascii="黑体" w:hAnsi="黑体" w:cs="Times New Roman"/>
        </w:rPr>
        <w:t>mux</w:t>
      </w:r>
      <w:r w:rsidRPr="002D6BB3">
        <w:rPr>
          <w:rFonts w:ascii="黑体" w:hAnsi="黑体" w:cs="Times New Roman"/>
        </w:rPr>
        <w:t>.v</w:t>
      </w:r>
      <w:proofErr w:type="gramEnd"/>
    </w:p>
    <w:p w14:paraId="6240983B" w14:textId="41BAEF71" w:rsidR="00300ED2" w:rsidRDefault="00300ED2" w:rsidP="00300ED2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6436CD" w:rsidRPr="002D767C" w14:paraId="20A4E432" w14:textId="77777777" w:rsidTr="0073417E">
        <w:tc>
          <w:tcPr>
            <w:tcW w:w="1625" w:type="dxa"/>
            <w:shd w:val="clear" w:color="auto" w:fill="D9E2F3" w:themeFill="accent1" w:themeFillTint="33"/>
          </w:tcPr>
          <w:p w14:paraId="57DB5809" w14:textId="77777777" w:rsidR="006436CD" w:rsidRPr="002D767C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14CD3CDF" w14:textId="77777777" w:rsidR="006436CD" w:rsidRPr="002D767C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6436CD" w:rsidRPr="002D6BB3" w14:paraId="01722D4F" w14:textId="77777777" w:rsidTr="0073417E">
        <w:tc>
          <w:tcPr>
            <w:tcW w:w="1625" w:type="dxa"/>
            <w:shd w:val="clear" w:color="auto" w:fill="FFFFFF" w:themeFill="background1"/>
          </w:tcPr>
          <w:p w14:paraId="70D319F1" w14:textId="3FAE9A09" w:rsidR="006436CD" w:rsidRPr="002D6BB3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F</w:t>
            </w:r>
            <w:r>
              <w:rPr>
                <w:rFonts w:ascii="黑体" w:eastAsia="黑体" w:hAnsi="黑体" w:cs="Times New Roman" w:hint="eastAsia"/>
              </w:rPr>
              <w:t>orward</w:t>
            </w:r>
            <w:r>
              <w:rPr>
                <w:rFonts w:ascii="黑体" w:eastAsia="黑体" w:hAnsi="黑体" w:cs="Times New Roman"/>
              </w:rPr>
              <w:t>_</w:t>
            </w:r>
            <w:proofErr w:type="gramStart"/>
            <w:r>
              <w:rPr>
                <w:rFonts w:ascii="黑体" w:eastAsia="黑体" w:hAnsi="黑体" w:cs="Times New Roman"/>
              </w:rPr>
              <w:t>mux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6167" w:type="dxa"/>
            <w:shd w:val="clear" w:color="auto" w:fill="FFFFFF" w:themeFill="background1"/>
          </w:tcPr>
          <w:p w14:paraId="0A697FA9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>module forward_</w:t>
            </w:r>
            <w:proofErr w:type="gramStart"/>
            <w:r w:rsidRPr="001E6E2A">
              <w:rPr>
                <w:rFonts w:ascii="黑体" w:eastAsia="黑体" w:hAnsi="黑体" w:cs="Times New Roman"/>
              </w:rPr>
              <w:t>mux(</w:t>
            </w:r>
            <w:proofErr w:type="gramEnd"/>
          </w:p>
          <w:p w14:paraId="0C532664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RS_E,</w:t>
            </w:r>
          </w:p>
          <w:p w14:paraId="6CF477B2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RT_E,</w:t>
            </w:r>
          </w:p>
          <w:p w14:paraId="79A0D40B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RT_M,</w:t>
            </w:r>
          </w:p>
          <w:p w14:paraId="29F3B3A4" w14:textId="35A67C91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E6E2A">
              <w:rPr>
                <w:rFonts w:ascii="黑体" w:eastAsia="黑体" w:hAnsi="黑体" w:cs="Times New Roman"/>
              </w:rPr>
              <w:t>input [31:0] WD,</w:t>
            </w:r>
          </w:p>
          <w:p w14:paraId="053F67FC" w14:textId="34622EB4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E6E2A">
              <w:rPr>
                <w:rFonts w:ascii="黑体" w:eastAsia="黑体" w:hAnsi="黑体" w:cs="Times New Roman"/>
              </w:rPr>
              <w:t>input [31:0] AO_M,</w:t>
            </w:r>
          </w:p>
          <w:p w14:paraId="6C84D402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MDO_M,</w:t>
            </w:r>
          </w:p>
          <w:p w14:paraId="3EC64A09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CP0_M,</w:t>
            </w:r>
          </w:p>
          <w:p w14:paraId="5813181B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MD_out,</w:t>
            </w:r>
          </w:p>
          <w:p w14:paraId="6F909FAB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PC8_E,</w:t>
            </w:r>
          </w:p>
          <w:p w14:paraId="1A4A577D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PC8_M,</w:t>
            </w:r>
          </w:p>
          <w:p w14:paraId="310B0D55" w14:textId="6855887E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E6E2A">
              <w:rPr>
                <w:rFonts w:ascii="黑体" w:eastAsia="黑体" w:hAnsi="黑体" w:cs="Times New Roman"/>
              </w:rPr>
              <w:t>input [31:0] PC8_W,</w:t>
            </w:r>
          </w:p>
          <w:p w14:paraId="100B5531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RF_RD1,</w:t>
            </w:r>
          </w:p>
          <w:p w14:paraId="1DCFEE14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RF_RD2,</w:t>
            </w:r>
          </w:p>
          <w:p w14:paraId="4CED2E5C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[31:0] EPCout,</w:t>
            </w:r>
          </w:p>
          <w:p w14:paraId="421868FF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[2:0] ForwardRSD,</w:t>
            </w:r>
            <w:r w:rsidRPr="001E6E2A">
              <w:rPr>
                <w:rFonts w:ascii="黑体" w:eastAsia="黑体" w:hAnsi="黑体" w:cs="Times New Roman"/>
              </w:rPr>
              <w:tab/>
            </w:r>
          </w:p>
          <w:p w14:paraId="3D80D5DB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[2:0] ForwardRTD,</w:t>
            </w:r>
            <w:r w:rsidRPr="001E6E2A">
              <w:rPr>
                <w:rFonts w:ascii="黑体" w:eastAsia="黑体" w:hAnsi="黑体" w:cs="Times New Roman"/>
              </w:rPr>
              <w:tab/>
            </w:r>
          </w:p>
          <w:p w14:paraId="1298F686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[2:0] ForwardRSE,</w:t>
            </w:r>
            <w:r w:rsidRPr="001E6E2A">
              <w:rPr>
                <w:rFonts w:ascii="黑体" w:eastAsia="黑体" w:hAnsi="黑体" w:cs="Times New Roman"/>
              </w:rPr>
              <w:tab/>
            </w:r>
          </w:p>
          <w:p w14:paraId="11361C7E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[2:0] ForwardRTE,</w:t>
            </w:r>
            <w:r w:rsidRPr="001E6E2A">
              <w:rPr>
                <w:rFonts w:ascii="黑体" w:eastAsia="黑体" w:hAnsi="黑体" w:cs="Times New Roman"/>
              </w:rPr>
              <w:tab/>
            </w:r>
          </w:p>
          <w:p w14:paraId="63EFCEE2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[2:0] ForwardRTM,</w:t>
            </w:r>
          </w:p>
          <w:p w14:paraId="01E0AE63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input [2:0] ForwardERET,</w:t>
            </w:r>
          </w:p>
          <w:p w14:paraId="238ED03A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1E6E2A">
              <w:rPr>
                <w:rFonts w:ascii="黑体" w:eastAsia="黑体" w:hAnsi="黑体" w:cs="Times New Roman"/>
              </w:rPr>
              <w:t>reg[</w:t>
            </w:r>
            <w:proofErr w:type="gramEnd"/>
            <w:r w:rsidRPr="001E6E2A">
              <w:rPr>
                <w:rFonts w:ascii="黑体" w:eastAsia="黑体" w:hAnsi="黑体" w:cs="Times New Roman"/>
              </w:rPr>
              <w:t>31:0] MFRSD,</w:t>
            </w:r>
          </w:p>
          <w:p w14:paraId="38D706C2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1E6E2A">
              <w:rPr>
                <w:rFonts w:ascii="黑体" w:eastAsia="黑体" w:hAnsi="黑体" w:cs="Times New Roman"/>
              </w:rPr>
              <w:t>reg[</w:t>
            </w:r>
            <w:proofErr w:type="gramEnd"/>
            <w:r w:rsidRPr="001E6E2A">
              <w:rPr>
                <w:rFonts w:ascii="黑体" w:eastAsia="黑体" w:hAnsi="黑体" w:cs="Times New Roman"/>
              </w:rPr>
              <w:t>31:0] MFRTD,</w:t>
            </w:r>
          </w:p>
          <w:p w14:paraId="2C2B081C" w14:textId="23934BBB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E6E2A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1E6E2A">
              <w:rPr>
                <w:rFonts w:ascii="黑体" w:eastAsia="黑体" w:hAnsi="黑体" w:cs="Times New Roman"/>
              </w:rPr>
              <w:t>reg[</w:t>
            </w:r>
            <w:proofErr w:type="gramEnd"/>
            <w:r w:rsidRPr="001E6E2A">
              <w:rPr>
                <w:rFonts w:ascii="黑体" w:eastAsia="黑体" w:hAnsi="黑体" w:cs="Times New Roman"/>
              </w:rPr>
              <w:t>31:0] MFRSE,</w:t>
            </w:r>
          </w:p>
          <w:p w14:paraId="09E2E687" w14:textId="64CD049F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E6E2A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1E6E2A">
              <w:rPr>
                <w:rFonts w:ascii="黑体" w:eastAsia="黑体" w:hAnsi="黑体" w:cs="Times New Roman"/>
              </w:rPr>
              <w:t>reg[</w:t>
            </w:r>
            <w:proofErr w:type="gramEnd"/>
            <w:r w:rsidRPr="001E6E2A">
              <w:rPr>
                <w:rFonts w:ascii="黑体" w:eastAsia="黑体" w:hAnsi="黑体" w:cs="Times New Roman"/>
              </w:rPr>
              <w:t>31:0] MFRTE,</w:t>
            </w:r>
          </w:p>
          <w:p w14:paraId="60B2800A" w14:textId="283730BD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E6E2A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1E6E2A">
              <w:rPr>
                <w:rFonts w:ascii="黑体" w:eastAsia="黑体" w:hAnsi="黑体" w:cs="Times New Roman"/>
              </w:rPr>
              <w:t>reg[</w:t>
            </w:r>
            <w:proofErr w:type="gramEnd"/>
            <w:r w:rsidRPr="001E6E2A">
              <w:rPr>
                <w:rFonts w:ascii="黑体" w:eastAsia="黑体" w:hAnsi="黑体" w:cs="Times New Roman"/>
              </w:rPr>
              <w:t>31:0] MFRTM,</w:t>
            </w:r>
          </w:p>
          <w:p w14:paraId="3AE6E5E9" w14:textId="77777777" w:rsidR="001E6E2A" w:rsidRPr="001E6E2A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1E6E2A">
              <w:rPr>
                <w:rFonts w:ascii="黑体" w:eastAsia="黑体" w:hAnsi="黑体" w:cs="Times New Roman"/>
              </w:rPr>
              <w:t>reg[</w:t>
            </w:r>
            <w:proofErr w:type="gramEnd"/>
            <w:r w:rsidRPr="001E6E2A">
              <w:rPr>
                <w:rFonts w:ascii="黑体" w:eastAsia="黑体" w:hAnsi="黑体" w:cs="Times New Roman"/>
              </w:rPr>
              <w:t>31:0] MFERET</w:t>
            </w:r>
          </w:p>
          <w:p w14:paraId="0A6C8D37" w14:textId="470EF329" w:rsidR="006436CD" w:rsidRPr="002D6BB3" w:rsidRDefault="001E6E2A" w:rsidP="001E6E2A">
            <w:pPr>
              <w:jc w:val="left"/>
              <w:rPr>
                <w:rFonts w:ascii="黑体" w:eastAsia="黑体" w:hAnsi="黑体" w:cs="Times New Roman"/>
              </w:rPr>
            </w:pPr>
            <w:r w:rsidRPr="001E6E2A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6FE7FA97" w14:textId="77777777" w:rsidR="00122E39" w:rsidRPr="00C849F3" w:rsidRDefault="00122E39" w:rsidP="00122E39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122E39" w:rsidRPr="002F4CE3" w14:paraId="07AA78D6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31855C35" w14:textId="77777777" w:rsidR="00122E39" w:rsidRPr="002F4CE3" w:rsidRDefault="00122E3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42F1FB7" w14:textId="77777777" w:rsidR="00122E39" w:rsidRPr="002F4CE3" w:rsidRDefault="00122E3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7EE08DBD" w14:textId="77777777" w:rsidR="00122E39" w:rsidRPr="002F4CE3" w:rsidRDefault="00122E3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122E39" w:rsidRPr="002F4CE3" w14:paraId="12AD099B" w14:textId="77777777" w:rsidTr="0073417E">
        <w:trPr>
          <w:jc w:val="center"/>
        </w:trPr>
        <w:tc>
          <w:tcPr>
            <w:tcW w:w="1098" w:type="dxa"/>
            <w:vAlign w:val="center"/>
          </w:tcPr>
          <w:p w14:paraId="31EA4FE2" w14:textId="77777777" w:rsidR="00122E39" w:rsidRPr="002F4CE3" w:rsidRDefault="00122E3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0507560A" w14:textId="17C43629" w:rsidR="00122E39" w:rsidRPr="002F4CE3" w:rsidRDefault="00122E39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各级转发M</w:t>
            </w:r>
            <w:r>
              <w:rPr>
                <w:rFonts w:ascii="黑体" w:eastAsia="黑体" w:hAnsi="黑体" w:cs="Times New Roman"/>
              </w:rPr>
              <w:t>UX</w:t>
            </w:r>
          </w:p>
        </w:tc>
        <w:tc>
          <w:tcPr>
            <w:tcW w:w="5712" w:type="dxa"/>
            <w:vAlign w:val="center"/>
          </w:tcPr>
          <w:p w14:paraId="3E2C8B4B" w14:textId="77777777" w:rsidR="00122E39" w:rsidRDefault="00122E39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转发信号的选择</w:t>
            </w:r>
          </w:p>
          <w:p w14:paraId="057C754F" w14:textId="6D6F7CD7" w:rsidR="00122E39" w:rsidRPr="002F4CE3" w:rsidRDefault="00122E39" w:rsidP="00122E39">
            <w:pPr>
              <w:keepNext/>
              <w:rPr>
                <w:rFonts w:ascii="黑体" w:eastAsia="黑体" w:hAnsi="黑体" w:cs="Times New Roman"/>
              </w:rPr>
            </w:pPr>
            <w:proofErr w:type="gramStart"/>
            <w:r w:rsidRPr="00122E39">
              <w:rPr>
                <w:rFonts w:ascii="黑体" w:eastAsia="黑体" w:hAnsi="黑体" w:cs="Times New Roman"/>
              </w:rPr>
              <w:t>MFRSD,MFRTD</w:t>
            </w:r>
            <w:proofErr w:type="gramEnd"/>
            <w:r w:rsidRPr="00122E39">
              <w:rPr>
                <w:rFonts w:ascii="黑体" w:eastAsia="黑体" w:hAnsi="黑体" w:cs="Times New Roman"/>
              </w:rPr>
              <w:t>,MFRSE,MFRTE,MFRTM</w:t>
            </w:r>
          </w:p>
        </w:tc>
      </w:tr>
    </w:tbl>
    <w:p w14:paraId="1B3192D9" w14:textId="5D6CE933" w:rsidR="006436CD" w:rsidRDefault="006436CD" w:rsidP="004444B9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 w:rsidR="001C6911">
        <w:rPr>
          <w:rFonts w:ascii="黑体" w:hAnsi="黑体"/>
          <w:sz w:val="28"/>
        </w:rPr>
        <w:t>8</w:t>
      </w:r>
      <w:r>
        <w:rPr>
          <w:rFonts w:ascii="黑体" w:hAnsi="黑体"/>
          <w:sz w:val="28"/>
        </w:rPr>
        <w:t>.</w:t>
      </w:r>
      <w:r w:rsidRPr="006436CD">
        <w:t xml:space="preserve"> </w:t>
      </w:r>
      <w:r w:rsidRPr="006436CD">
        <w:rPr>
          <w:rFonts w:ascii="黑体" w:hAnsi="黑体"/>
          <w:sz w:val="28"/>
        </w:rPr>
        <w:t>hazardUnit</w:t>
      </w:r>
      <w:r>
        <w:rPr>
          <w:rFonts w:ascii="黑体" w:hAnsi="黑体"/>
          <w:sz w:val="28"/>
        </w:rPr>
        <w:t>.v</w:t>
      </w:r>
    </w:p>
    <w:p w14:paraId="50CC6148" w14:textId="4BBCF440" w:rsidR="00300ED2" w:rsidRDefault="00300ED2" w:rsidP="00300ED2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6436CD" w:rsidRPr="002D767C" w14:paraId="0F44317C" w14:textId="77777777" w:rsidTr="00E304AF">
        <w:tc>
          <w:tcPr>
            <w:tcW w:w="1625" w:type="dxa"/>
            <w:shd w:val="clear" w:color="auto" w:fill="D9E2F3" w:themeFill="accent1" w:themeFillTint="33"/>
          </w:tcPr>
          <w:p w14:paraId="5A6BA7B8" w14:textId="77777777" w:rsidR="006436CD" w:rsidRPr="002D767C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6F0E3640" w14:textId="77777777" w:rsidR="006436CD" w:rsidRPr="002D767C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6436CD" w:rsidRPr="002D6BB3" w14:paraId="05F5F953" w14:textId="77777777" w:rsidTr="00E304AF">
        <w:tc>
          <w:tcPr>
            <w:tcW w:w="1625" w:type="dxa"/>
            <w:shd w:val="clear" w:color="auto" w:fill="FFFFFF" w:themeFill="background1"/>
          </w:tcPr>
          <w:p w14:paraId="462B1BD1" w14:textId="12ACFC14" w:rsidR="006436CD" w:rsidRPr="002D6BB3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 w:rsidRPr="006436CD">
              <w:rPr>
                <w:rFonts w:ascii="黑体" w:eastAsia="黑体" w:hAnsi="黑体" w:cs="Times New Roman"/>
              </w:rPr>
              <w:t>hazardUnit</w:t>
            </w:r>
            <w:r w:rsidRPr="002D6BB3">
              <w:rPr>
                <w:rFonts w:ascii="黑体" w:eastAsia="黑体" w:hAnsi="黑体" w:cs="Times New Roman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6112C1E4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5F45A0">
              <w:rPr>
                <w:rFonts w:ascii="黑体" w:eastAsia="黑体" w:hAnsi="黑体" w:cs="Times New Roman"/>
              </w:rPr>
              <w:t>hazardUnit(</w:t>
            </w:r>
            <w:proofErr w:type="gramEnd"/>
          </w:p>
          <w:p w14:paraId="27A5226B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input [31:0] IR_D,</w:t>
            </w:r>
          </w:p>
          <w:p w14:paraId="05262D81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input [31:0] IR_E,</w:t>
            </w:r>
          </w:p>
          <w:p w14:paraId="24AC5E0B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input [31:0] IR_M,</w:t>
            </w:r>
          </w:p>
          <w:p w14:paraId="03A09DF9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input [31:0] IR_W,</w:t>
            </w:r>
          </w:p>
          <w:p w14:paraId="43D901FE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input Busy,</w:t>
            </w:r>
          </w:p>
          <w:p w14:paraId="772E5160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input start,</w:t>
            </w:r>
          </w:p>
          <w:p w14:paraId="46F4C37D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output IR_D_en,</w:t>
            </w:r>
          </w:p>
          <w:p w14:paraId="36FC76BD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output IR_E_clr,</w:t>
            </w:r>
          </w:p>
          <w:p w14:paraId="0E6412D2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output PC_en,</w:t>
            </w:r>
          </w:p>
          <w:p w14:paraId="3032B3D1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5F45A0">
              <w:rPr>
                <w:rFonts w:ascii="黑体" w:eastAsia="黑体" w:hAnsi="黑体" w:cs="Times New Roman"/>
              </w:rPr>
              <w:t>2:0]ForwardRSD</w:t>
            </w:r>
            <w:proofErr w:type="gramEnd"/>
            <w:r w:rsidRPr="005F45A0">
              <w:rPr>
                <w:rFonts w:ascii="黑体" w:eastAsia="黑体" w:hAnsi="黑体" w:cs="Times New Roman"/>
              </w:rPr>
              <w:t>,</w:t>
            </w:r>
            <w:r w:rsidRPr="005F45A0">
              <w:rPr>
                <w:rFonts w:ascii="黑体" w:eastAsia="黑体" w:hAnsi="黑体" w:cs="Times New Roman"/>
              </w:rPr>
              <w:tab/>
            </w:r>
          </w:p>
          <w:p w14:paraId="2429353D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5F45A0">
              <w:rPr>
                <w:rFonts w:ascii="黑体" w:eastAsia="黑体" w:hAnsi="黑体" w:cs="Times New Roman"/>
              </w:rPr>
              <w:t>2:0]ForwardRTD</w:t>
            </w:r>
            <w:proofErr w:type="gramEnd"/>
            <w:r w:rsidRPr="005F45A0">
              <w:rPr>
                <w:rFonts w:ascii="黑体" w:eastAsia="黑体" w:hAnsi="黑体" w:cs="Times New Roman"/>
              </w:rPr>
              <w:t>,</w:t>
            </w:r>
          </w:p>
          <w:p w14:paraId="5BEC369B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5F45A0">
              <w:rPr>
                <w:rFonts w:ascii="黑体" w:eastAsia="黑体" w:hAnsi="黑体" w:cs="Times New Roman"/>
              </w:rPr>
              <w:t>2:0]ForwardRSE</w:t>
            </w:r>
            <w:proofErr w:type="gramEnd"/>
            <w:r w:rsidRPr="005F45A0">
              <w:rPr>
                <w:rFonts w:ascii="黑体" w:eastAsia="黑体" w:hAnsi="黑体" w:cs="Times New Roman"/>
              </w:rPr>
              <w:t>,</w:t>
            </w:r>
            <w:r w:rsidRPr="005F45A0">
              <w:rPr>
                <w:rFonts w:ascii="黑体" w:eastAsia="黑体" w:hAnsi="黑体" w:cs="Times New Roman"/>
              </w:rPr>
              <w:tab/>
            </w:r>
          </w:p>
          <w:p w14:paraId="0FF7C329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5F45A0">
              <w:rPr>
                <w:rFonts w:ascii="黑体" w:eastAsia="黑体" w:hAnsi="黑体" w:cs="Times New Roman"/>
              </w:rPr>
              <w:t>2:0]ForwardRTE</w:t>
            </w:r>
            <w:proofErr w:type="gramEnd"/>
            <w:r w:rsidRPr="005F45A0">
              <w:rPr>
                <w:rFonts w:ascii="黑体" w:eastAsia="黑体" w:hAnsi="黑体" w:cs="Times New Roman"/>
              </w:rPr>
              <w:t>,</w:t>
            </w:r>
            <w:r w:rsidRPr="005F45A0">
              <w:rPr>
                <w:rFonts w:ascii="黑体" w:eastAsia="黑体" w:hAnsi="黑体" w:cs="Times New Roman"/>
              </w:rPr>
              <w:tab/>
            </w:r>
          </w:p>
          <w:p w14:paraId="2F06B01F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5F45A0">
              <w:rPr>
                <w:rFonts w:ascii="黑体" w:eastAsia="黑体" w:hAnsi="黑体" w:cs="Times New Roman"/>
              </w:rPr>
              <w:t>2:0]ForwardRTM</w:t>
            </w:r>
            <w:proofErr w:type="gramEnd"/>
            <w:r w:rsidRPr="005F45A0">
              <w:rPr>
                <w:rFonts w:ascii="黑体" w:eastAsia="黑体" w:hAnsi="黑体" w:cs="Times New Roman"/>
              </w:rPr>
              <w:t>,</w:t>
            </w:r>
          </w:p>
          <w:p w14:paraId="2E9F5FE4" w14:textId="77777777" w:rsidR="005F45A0" w:rsidRPr="005F45A0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5F45A0">
              <w:rPr>
                <w:rFonts w:ascii="黑体" w:eastAsia="黑体" w:hAnsi="黑体" w:cs="Times New Roman"/>
              </w:rPr>
              <w:t>2:0]ForwardERET</w:t>
            </w:r>
            <w:proofErr w:type="gramEnd"/>
          </w:p>
          <w:p w14:paraId="37C7C5A4" w14:textId="332E845F" w:rsidR="006436CD" w:rsidRPr="002D6BB3" w:rsidRDefault="005F45A0" w:rsidP="005F45A0">
            <w:pPr>
              <w:jc w:val="left"/>
              <w:rPr>
                <w:rFonts w:ascii="黑体" w:eastAsia="黑体" w:hAnsi="黑体" w:cs="Times New Roman"/>
              </w:rPr>
            </w:pPr>
            <w:r w:rsidRPr="005F45A0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8EF7B21" w14:textId="77777777" w:rsidR="00BB27B3" w:rsidRPr="00C849F3" w:rsidRDefault="00BB27B3" w:rsidP="00BB27B3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BB27B3" w:rsidRPr="002F4CE3" w14:paraId="1582FB46" w14:textId="77777777" w:rsidTr="00E304AF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6537E5A" w14:textId="77777777" w:rsidR="00BB27B3" w:rsidRPr="002F4CE3" w:rsidRDefault="00BB27B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C23029B" w14:textId="77777777" w:rsidR="00BB27B3" w:rsidRPr="002F4CE3" w:rsidRDefault="00BB27B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1627F231" w14:textId="77777777" w:rsidR="00BB27B3" w:rsidRPr="002F4CE3" w:rsidRDefault="00BB27B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B27B3" w:rsidRPr="002F4CE3" w14:paraId="50F01440" w14:textId="77777777" w:rsidTr="00E304AF">
        <w:trPr>
          <w:jc w:val="center"/>
        </w:trPr>
        <w:tc>
          <w:tcPr>
            <w:tcW w:w="1098" w:type="dxa"/>
            <w:vAlign w:val="center"/>
          </w:tcPr>
          <w:p w14:paraId="5CEE6C1E" w14:textId="77777777" w:rsidR="00BB27B3" w:rsidRPr="002F4CE3" w:rsidRDefault="00BB27B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41B6A3E0" w14:textId="6D2CCED4" w:rsidR="00BB27B3" w:rsidRPr="002F4CE3" w:rsidRDefault="00BB27B3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冒险控制单元</w:t>
            </w:r>
          </w:p>
        </w:tc>
        <w:tc>
          <w:tcPr>
            <w:tcW w:w="5712" w:type="dxa"/>
            <w:vAlign w:val="center"/>
          </w:tcPr>
          <w:p w14:paraId="67916C2E" w14:textId="7205276F" w:rsidR="00BB27B3" w:rsidRPr="002F4CE3" w:rsidRDefault="00BB27B3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产生转发和暂停的控制信号</w:t>
            </w:r>
          </w:p>
        </w:tc>
      </w:tr>
    </w:tbl>
    <w:p w14:paraId="27B57656" w14:textId="5684C631" w:rsidR="006525B0" w:rsidRDefault="006525B0" w:rsidP="006525B0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>
        <w:rPr>
          <w:rFonts w:ascii="黑体" w:hAnsi="黑体"/>
          <w:sz w:val="28"/>
        </w:rPr>
        <w:t>9.</w:t>
      </w:r>
      <w:r w:rsidRPr="006436CD">
        <w:t xml:space="preserve"> </w:t>
      </w:r>
      <w:r>
        <w:rPr>
          <w:rFonts w:ascii="黑体" w:hAnsi="黑体"/>
          <w:sz w:val="28"/>
        </w:rPr>
        <w:t>E</w:t>
      </w:r>
      <w:r>
        <w:rPr>
          <w:rFonts w:ascii="黑体" w:hAnsi="黑体" w:hint="eastAsia"/>
          <w:sz w:val="28"/>
        </w:rPr>
        <w:t>xc</w:t>
      </w:r>
      <w:r>
        <w:rPr>
          <w:rFonts w:ascii="黑体" w:hAnsi="黑体"/>
          <w:sz w:val="28"/>
        </w:rPr>
        <w:t>Code.v</w:t>
      </w:r>
    </w:p>
    <w:p w14:paraId="77898F2A" w14:textId="77777777" w:rsidR="006525B0" w:rsidRDefault="006525B0" w:rsidP="006525B0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6525B0" w:rsidRPr="002D767C" w14:paraId="6EF1BAB7" w14:textId="77777777" w:rsidTr="006525B0">
        <w:tc>
          <w:tcPr>
            <w:tcW w:w="1625" w:type="dxa"/>
            <w:shd w:val="clear" w:color="auto" w:fill="D9E2F3" w:themeFill="accent1" w:themeFillTint="33"/>
          </w:tcPr>
          <w:p w14:paraId="73463ADC" w14:textId="77777777" w:rsidR="006525B0" w:rsidRPr="002D767C" w:rsidRDefault="006525B0" w:rsidP="006525B0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684D0CD2" w14:textId="77777777" w:rsidR="006525B0" w:rsidRPr="002D767C" w:rsidRDefault="006525B0" w:rsidP="006525B0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6525B0" w:rsidRPr="002D6BB3" w14:paraId="74A1261E" w14:textId="77777777" w:rsidTr="006525B0">
        <w:tc>
          <w:tcPr>
            <w:tcW w:w="1625" w:type="dxa"/>
            <w:shd w:val="clear" w:color="auto" w:fill="FFFFFF" w:themeFill="background1"/>
          </w:tcPr>
          <w:p w14:paraId="4A94E3EF" w14:textId="4F72FEBC" w:rsidR="006525B0" w:rsidRPr="002D6BB3" w:rsidRDefault="00061305" w:rsidP="006525B0">
            <w:pPr>
              <w:jc w:val="left"/>
              <w:rPr>
                <w:rFonts w:ascii="黑体" w:eastAsia="黑体" w:hAnsi="黑体" w:cs="Times New Roman"/>
              </w:rPr>
            </w:pPr>
            <w:r w:rsidRPr="00061305">
              <w:rPr>
                <w:rFonts w:ascii="黑体" w:hAnsi="黑体"/>
                <w:sz w:val="22"/>
              </w:rPr>
              <w:t>E</w:t>
            </w:r>
            <w:r w:rsidRPr="00061305">
              <w:rPr>
                <w:rFonts w:ascii="黑体" w:hAnsi="黑体" w:hint="eastAsia"/>
                <w:sz w:val="22"/>
              </w:rPr>
              <w:t>xc</w:t>
            </w:r>
            <w:r w:rsidRPr="00061305">
              <w:rPr>
                <w:rFonts w:ascii="黑体" w:hAnsi="黑体"/>
                <w:sz w:val="22"/>
              </w:rPr>
              <w:t>Code.v</w:t>
            </w:r>
          </w:p>
        </w:tc>
        <w:tc>
          <w:tcPr>
            <w:tcW w:w="6167" w:type="dxa"/>
            <w:shd w:val="clear" w:color="auto" w:fill="FFFFFF" w:themeFill="background1"/>
          </w:tcPr>
          <w:p w14:paraId="45A4B20A" w14:textId="77777777" w:rsidR="00E0073D" w:rsidRPr="00E0073D" w:rsidRDefault="00E0073D" w:rsidP="00E0073D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E0073D">
              <w:rPr>
                <w:rFonts w:ascii="黑体" w:eastAsia="黑体" w:hAnsi="黑体" w:cs="Times New Roman"/>
              </w:rPr>
              <w:t>ExcCode(</w:t>
            </w:r>
            <w:proofErr w:type="gramEnd"/>
          </w:p>
          <w:p w14:paraId="5A4F1501" w14:textId="77777777" w:rsidR="00E0073D" w:rsidRPr="00E0073D" w:rsidRDefault="00E0073D" w:rsidP="00E0073D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input clk,</w:t>
            </w:r>
          </w:p>
          <w:p w14:paraId="26E5AC5E" w14:textId="77777777" w:rsidR="00E0073D" w:rsidRPr="00E0073D" w:rsidRDefault="00E0073D" w:rsidP="00E0073D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input reset,</w:t>
            </w:r>
          </w:p>
          <w:p w14:paraId="5412664B" w14:textId="6B315334" w:rsidR="00E0073D" w:rsidRPr="00E0073D" w:rsidRDefault="00E0073D" w:rsidP="00E0073D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ab/>
              <w:t>input en,</w:t>
            </w:r>
          </w:p>
          <w:p w14:paraId="60EB2469" w14:textId="77777777" w:rsidR="00E0073D" w:rsidRPr="00E0073D" w:rsidRDefault="00E0073D" w:rsidP="00E0073D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input [4:0] ExcCodeIn,</w:t>
            </w:r>
          </w:p>
          <w:p w14:paraId="37E0AFD4" w14:textId="77777777" w:rsidR="00E0073D" w:rsidRPr="00E0073D" w:rsidRDefault="00E0073D" w:rsidP="00E0073D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0073D">
              <w:rPr>
                <w:rFonts w:ascii="黑体" w:eastAsia="黑体" w:hAnsi="黑体" w:cs="Times New Roman"/>
              </w:rPr>
              <w:t>reg[</w:t>
            </w:r>
            <w:proofErr w:type="gramEnd"/>
            <w:r w:rsidRPr="00E0073D">
              <w:rPr>
                <w:rFonts w:ascii="黑体" w:eastAsia="黑体" w:hAnsi="黑体" w:cs="Times New Roman"/>
              </w:rPr>
              <w:t>4:0] ExcCodeOut</w:t>
            </w:r>
          </w:p>
          <w:p w14:paraId="405AC0BF" w14:textId="41C63022" w:rsidR="006525B0" w:rsidRPr="002D6BB3" w:rsidRDefault="00E0073D" w:rsidP="00E0073D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654038B8" w14:textId="77777777" w:rsidR="006525B0" w:rsidRPr="00C849F3" w:rsidRDefault="006525B0" w:rsidP="006525B0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6525B0" w:rsidRPr="002F4CE3" w14:paraId="4185F280" w14:textId="77777777" w:rsidTr="006525B0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6BCCD35E" w14:textId="77777777" w:rsidR="006525B0" w:rsidRPr="002F4CE3" w:rsidRDefault="006525B0" w:rsidP="006525B0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BD5A5E6" w14:textId="77777777" w:rsidR="006525B0" w:rsidRPr="002F4CE3" w:rsidRDefault="006525B0" w:rsidP="006525B0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3E4A3FFF" w14:textId="77777777" w:rsidR="006525B0" w:rsidRPr="002F4CE3" w:rsidRDefault="006525B0" w:rsidP="006525B0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EC147E" w:rsidRPr="002F4CE3" w14:paraId="49BB3B81" w14:textId="77777777" w:rsidTr="006525B0">
        <w:trPr>
          <w:jc w:val="center"/>
        </w:trPr>
        <w:tc>
          <w:tcPr>
            <w:tcW w:w="1098" w:type="dxa"/>
            <w:vAlign w:val="center"/>
          </w:tcPr>
          <w:p w14:paraId="4AB502AC" w14:textId="77777777" w:rsidR="00EC147E" w:rsidRPr="002F4CE3" w:rsidRDefault="00EC147E" w:rsidP="00EC147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1D346916" w14:textId="35EFB5F8" w:rsidR="00EC147E" w:rsidRPr="002F4CE3" w:rsidRDefault="00EC147E" w:rsidP="00EC147E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异常代码传递</w:t>
            </w:r>
          </w:p>
        </w:tc>
        <w:tc>
          <w:tcPr>
            <w:tcW w:w="5712" w:type="dxa"/>
            <w:vAlign w:val="center"/>
          </w:tcPr>
          <w:p w14:paraId="7EB03A58" w14:textId="7C07F954" w:rsidR="00EC147E" w:rsidRPr="002F4CE3" w:rsidRDefault="00EC147E" w:rsidP="00EC147E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异常代码传递</w:t>
            </w:r>
          </w:p>
        </w:tc>
      </w:tr>
    </w:tbl>
    <w:p w14:paraId="06E559DF" w14:textId="0665494F" w:rsidR="006525B0" w:rsidRDefault="00BE227E" w:rsidP="00BE227E">
      <w:pPr>
        <w:pStyle w:val="11"/>
        <w:spacing w:before="240" w:after="240"/>
        <w:rPr>
          <w:rFonts w:ascii="黑体" w:hAnsi="黑体"/>
          <w:sz w:val="28"/>
        </w:rPr>
      </w:pPr>
      <w:r w:rsidRPr="00BE227E">
        <w:rPr>
          <w:rFonts w:ascii="黑体" w:hAnsi="黑体" w:hint="eastAsia"/>
          <w:sz w:val="28"/>
        </w:rPr>
        <w:t>2</w:t>
      </w:r>
      <w:r w:rsidRPr="00BE227E">
        <w:rPr>
          <w:rFonts w:ascii="黑体" w:hAnsi="黑体"/>
          <w:sz w:val="28"/>
        </w:rPr>
        <w:t>0.</w:t>
      </w:r>
      <w:r>
        <w:rPr>
          <w:rFonts w:ascii="黑体" w:hAnsi="黑体"/>
          <w:sz w:val="28"/>
        </w:rPr>
        <w:t>CP0.</w:t>
      </w:r>
      <w:r>
        <w:rPr>
          <w:rFonts w:ascii="黑体" w:hAnsi="黑体" w:hint="eastAsia"/>
          <w:sz w:val="28"/>
        </w:rPr>
        <w:t>v</w:t>
      </w:r>
    </w:p>
    <w:p w14:paraId="1BE13EAE" w14:textId="77777777" w:rsidR="00BE227E" w:rsidRDefault="00BE227E" w:rsidP="00BE227E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BE227E" w:rsidRPr="002D767C" w14:paraId="2E77DA99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2B2E553B" w14:textId="77777777" w:rsidR="00BE227E" w:rsidRPr="002D767C" w:rsidRDefault="00BE227E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2B887EDE" w14:textId="77777777" w:rsidR="00BE227E" w:rsidRPr="002D767C" w:rsidRDefault="00BE227E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BE227E" w:rsidRPr="002D6BB3" w14:paraId="151CAEF6" w14:textId="77777777" w:rsidTr="00733A04">
        <w:tc>
          <w:tcPr>
            <w:tcW w:w="1625" w:type="dxa"/>
            <w:shd w:val="clear" w:color="auto" w:fill="FFFFFF" w:themeFill="background1"/>
          </w:tcPr>
          <w:p w14:paraId="4709F227" w14:textId="664A9062" w:rsidR="00BE227E" w:rsidRPr="002D6BB3" w:rsidRDefault="00BE227E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hAnsi="黑体"/>
                <w:sz w:val="22"/>
              </w:rPr>
              <w:t>CP0</w:t>
            </w:r>
            <w:r w:rsidRPr="00061305">
              <w:rPr>
                <w:rFonts w:ascii="黑体" w:hAnsi="黑体"/>
                <w:sz w:val="22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1942FE40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>module CP0(</w:t>
            </w:r>
          </w:p>
          <w:p w14:paraId="3A208BDB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input[4:0] A1,//读CP0寄存器编号 执行MFC0指令时产生</w:t>
            </w:r>
          </w:p>
          <w:p w14:paraId="0DA229A7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input[4:0] A2,//写CP0寄存器编号 执行MTC0指令时产生</w:t>
            </w:r>
          </w:p>
          <w:p w14:paraId="21249E06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input[31:0] DIn,//CP0寄存器的写入数据 执行MTC0指令时产生 数据来自GPR</w:t>
            </w:r>
          </w:p>
          <w:p w14:paraId="14CF020E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input[31:0] PC,//中断/异常时的PC </w:t>
            </w:r>
          </w:p>
          <w:p w14:paraId="648E9D90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input[31:0] IR_M,//指令</w:t>
            </w:r>
          </w:p>
          <w:p w14:paraId="4E3F8C48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Zero,</w:t>
            </w:r>
          </w:p>
          <w:p w14:paraId="76F5805E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more,</w:t>
            </w:r>
          </w:p>
          <w:p w14:paraId="434A8AA9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less,</w:t>
            </w:r>
          </w:p>
          <w:p w14:paraId="1DB6609F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if_bd,</w:t>
            </w:r>
          </w:p>
          <w:p w14:paraId="78A56476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input[6:2] ExcCode,//中断/异常的类型 </w:t>
            </w:r>
          </w:p>
          <w:p w14:paraId="7C0C059D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input[5:0] HWInt,//6个设备中断 </w:t>
            </w:r>
          </w:p>
          <w:p w14:paraId="744056E3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We,//CP0写使能 执行MTC0指令时产生</w:t>
            </w:r>
          </w:p>
          <w:p w14:paraId="6352303C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EXLSet,//用于置位SR的EXL(EXL为1) 流水线在M阶段产生</w:t>
            </w:r>
          </w:p>
          <w:p w14:paraId="63114BAE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EXLClr,//用于清除SR的EXL(EXL为0) 执行ERET指令时产生</w:t>
            </w:r>
          </w:p>
          <w:p w14:paraId="299142E8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 xml:space="preserve">    input clk,</w:t>
            </w:r>
          </w:p>
          <w:p w14:paraId="44C078F3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 xml:space="preserve">    input reset,</w:t>
            </w:r>
          </w:p>
          <w:p w14:paraId="26ECE4BC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output Interrupt,//中断和异常 是HWInt/IM/EXL/IE的函数</w:t>
            </w:r>
          </w:p>
          <w:p w14:paraId="690FCDB2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output[31:0] EPC,//EPC寄存器输出至NPC</w:t>
            </w:r>
          </w:p>
          <w:p w14:paraId="1E5317DB" w14:textId="77777777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output[31:0] DOut //CP0寄存器的输出数据 执行MFC0指令时产生，输出数据至GRF</w:t>
            </w:r>
          </w:p>
          <w:p w14:paraId="52C971B9" w14:textId="74C6FF80" w:rsidR="00BE227E" w:rsidRPr="00BE227E" w:rsidRDefault="00BE227E" w:rsidP="00BE227E">
            <w:pPr>
              <w:jc w:val="left"/>
              <w:rPr>
                <w:rFonts w:ascii="黑体" w:eastAsia="黑体" w:hAnsi="黑体" w:cs="Times New Roman"/>
                <w:i/>
              </w:rPr>
            </w:pPr>
            <w:r w:rsidRPr="00BE227E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0870C44D" w14:textId="77777777" w:rsidR="00BE227E" w:rsidRPr="00C849F3" w:rsidRDefault="00BE227E" w:rsidP="00BE227E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BE227E" w:rsidRPr="002F4CE3" w14:paraId="0A0AF280" w14:textId="77777777" w:rsidTr="00733A04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69276289" w14:textId="77777777" w:rsidR="00BE227E" w:rsidRPr="002F4CE3" w:rsidRDefault="00BE227E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6FC1430" w14:textId="77777777" w:rsidR="00BE227E" w:rsidRPr="002F4CE3" w:rsidRDefault="00BE227E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2F9F36ED" w14:textId="77777777" w:rsidR="00BE227E" w:rsidRPr="002F4CE3" w:rsidRDefault="00BE227E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E227E" w:rsidRPr="002F4CE3" w14:paraId="717F8D24" w14:textId="77777777" w:rsidTr="00733A04">
        <w:trPr>
          <w:jc w:val="center"/>
        </w:trPr>
        <w:tc>
          <w:tcPr>
            <w:tcW w:w="1098" w:type="dxa"/>
            <w:vAlign w:val="center"/>
          </w:tcPr>
          <w:p w14:paraId="6105C827" w14:textId="77777777" w:rsidR="00BE227E" w:rsidRPr="002F4CE3" w:rsidRDefault="00BE227E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5DC6E17" w14:textId="14E2FFCF" w:rsidR="00BE227E" w:rsidRPr="002F4CE3" w:rsidRDefault="00BE227E" w:rsidP="00733A04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C</w:t>
            </w:r>
            <w:r>
              <w:rPr>
                <w:rFonts w:ascii="黑体" w:eastAsia="黑体" w:hAnsi="黑体" w:cs="Times New Roman"/>
              </w:rPr>
              <w:t>P0</w:t>
            </w:r>
          </w:p>
        </w:tc>
        <w:tc>
          <w:tcPr>
            <w:tcW w:w="5712" w:type="dxa"/>
            <w:vAlign w:val="center"/>
          </w:tcPr>
          <w:p w14:paraId="64782DBD" w14:textId="182515B0" w:rsidR="00BE227E" w:rsidRPr="002F4CE3" w:rsidRDefault="00BE227E" w:rsidP="00733A04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C</w:t>
            </w:r>
            <w:r>
              <w:rPr>
                <w:rFonts w:ascii="黑体" w:eastAsia="黑体" w:hAnsi="黑体" w:cs="Times New Roman"/>
              </w:rPr>
              <w:t>P0</w:t>
            </w:r>
          </w:p>
        </w:tc>
      </w:tr>
    </w:tbl>
    <w:p w14:paraId="49F01EFA" w14:textId="677574FE" w:rsidR="00BE227E" w:rsidRDefault="006615F1" w:rsidP="00BE227E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2</w:t>
      </w:r>
      <w:r>
        <w:rPr>
          <w:rFonts w:ascii="黑体" w:hAnsi="黑体"/>
          <w:sz w:val="28"/>
        </w:rPr>
        <w:t>1.CPU</w:t>
      </w:r>
      <w:r>
        <w:rPr>
          <w:rFonts w:ascii="黑体" w:hAnsi="黑体" w:hint="eastAsia"/>
          <w:sz w:val="28"/>
        </w:rPr>
        <w:t>.v</w:t>
      </w:r>
    </w:p>
    <w:p w14:paraId="4EE0A035" w14:textId="77777777" w:rsidR="006615F1" w:rsidRDefault="006615F1" w:rsidP="006615F1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6615F1" w:rsidRPr="002D767C" w14:paraId="286237D7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1A6EE21B" w14:textId="77777777" w:rsidR="006615F1" w:rsidRPr="002D767C" w:rsidRDefault="006615F1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2AE4D8E9" w14:textId="77777777" w:rsidR="006615F1" w:rsidRPr="002D767C" w:rsidRDefault="006615F1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6615F1" w:rsidRPr="002D6BB3" w14:paraId="0B5E61A4" w14:textId="77777777" w:rsidTr="00733A04">
        <w:tc>
          <w:tcPr>
            <w:tcW w:w="1625" w:type="dxa"/>
            <w:shd w:val="clear" w:color="auto" w:fill="FFFFFF" w:themeFill="background1"/>
          </w:tcPr>
          <w:p w14:paraId="5B04FABC" w14:textId="17188905" w:rsidR="006615F1" w:rsidRPr="002D6BB3" w:rsidRDefault="006615F1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hAnsi="黑体"/>
                <w:sz w:val="22"/>
              </w:rPr>
              <w:t>CPU</w:t>
            </w:r>
            <w:r w:rsidRPr="00061305">
              <w:rPr>
                <w:rFonts w:ascii="黑体" w:hAnsi="黑体"/>
                <w:sz w:val="22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2477B091" w14:textId="77777777" w:rsidR="006615F1" w:rsidRPr="006615F1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6615F1">
              <w:rPr>
                <w:rFonts w:ascii="黑体" w:eastAsia="黑体" w:hAnsi="黑体" w:cs="Times New Roman"/>
              </w:rPr>
              <w:t>CPU(</w:t>
            </w:r>
            <w:proofErr w:type="gramEnd"/>
          </w:p>
          <w:p w14:paraId="1EBD783B" w14:textId="77777777" w:rsidR="006615F1" w:rsidRPr="006615F1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ab/>
              <w:t xml:space="preserve"> input clk,</w:t>
            </w:r>
          </w:p>
          <w:p w14:paraId="65BA22D5" w14:textId="77777777" w:rsidR="006615F1" w:rsidRPr="006615F1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 xml:space="preserve">    input reset,</w:t>
            </w:r>
          </w:p>
          <w:p w14:paraId="30D73672" w14:textId="77777777" w:rsidR="006615F1" w:rsidRPr="006615F1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ab/>
              <w:t xml:space="preserve"> input [7:2] HWInt,</w:t>
            </w:r>
          </w:p>
          <w:p w14:paraId="4B5090ED" w14:textId="77777777" w:rsidR="006615F1" w:rsidRPr="006615F1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ab/>
              <w:t xml:space="preserve"> input [31:0] PrRD,</w:t>
            </w:r>
          </w:p>
          <w:p w14:paraId="6CD4A1F2" w14:textId="77777777" w:rsidR="006615F1" w:rsidRPr="006615F1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ab/>
              <w:t xml:space="preserve"> input [6:2] ExcCode,</w:t>
            </w:r>
          </w:p>
          <w:p w14:paraId="3455B68D" w14:textId="77777777" w:rsidR="006615F1" w:rsidRPr="006615F1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ab/>
              <w:t xml:space="preserve"> output [31:0] PrAddr,</w:t>
            </w:r>
          </w:p>
          <w:p w14:paraId="57491FF4" w14:textId="77777777" w:rsidR="006615F1" w:rsidRPr="006615F1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ab/>
              <w:t xml:space="preserve"> output [31:0] PrWD,</w:t>
            </w:r>
          </w:p>
          <w:p w14:paraId="2B5BC097" w14:textId="77777777" w:rsidR="006615F1" w:rsidRPr="006615F1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ab/>
              <w:t xml:space="preserve"> output PrWe</w:t>
            </w:r>
          </w:p>
          <w:p w14:paraId="5B7AA6D0" w14:textId="79F81860" w:rsidR="006615F1" w:rsidRPr="002D6BB3" w:rsidRDefault="006615F1" w:rsidP="006615F1">
            <w:pPr>
              <w:jc w:val="left"/>
              <w:rPr>
                <w:rFonts w:ascii="黑体" w:eastAsia="黑体" w:hAnsi="黑体" w:cs="Times New Roman"/>
              </w:rPr>
            </w:pPr>
            <w:r w:rsidRPr="006615F1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3ED48F85" w14:textId="77777777" w:rsidR="006615F1" w:rsidRPr="00C849F3" w:rsidRDefault="006615F1" w:rsidP="006615F1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6615F1" w:rsidRPr="002F4CE3" w14:paraId="3BDC3753" w14:textId="77777777" w:rsidTr="00733A04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7B92AAF8" w14:textId="77777777" w:rsidR="006615F1" w:rsidRPr="002F4CE3" w:rsidRDefault="006615F1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4B5DB23" w14:textId="77777777" w:rsidR="006615F1" w:rsidRPr="002F4CE3" w:rsidRDefault="006615F1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0FA4AF0D" w14:textId="77777777" w:rsidR="006615F1" w:rsidRPr="002F4CE3" w:rsidRDefault="006615F1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6615F1" w:rsidRPr="002F4CE3" w14:paraId="7C4D7E1B" w14:textId="77777777" w:rsidTr="00733A04">
        <w:trPr>
          <w:jc w:val="center"/>
        </w:trPr>
        <w:tc>
          <w:tcPr>
            <w:tcW w:w="1098" w:type="dxa"/>
            <w:vAlign w:val="center"/>
          </w:tcPr>
          <w:p w14:paraId="0A434E70" w14:textId="77777777" w:rsidR="006615F1" w:rsidRPr="002F4CE3" w:rsidRDefault="006615F1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5324C5A6" w14:textId="77A90F2A" w:rsidR="006615F1" w:rsidRPr="002F4CE3" w:rsidRDefault="006615F1" w:rsidP="00733A04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C</w:t>
            </w:r>
            <w:r>
              <w:rPr>
                <w:rFonts w:ascii="黑体" w:eastAsia="黑体" w:hAnsi="黑体" w:cs="Times New Roman"/>
              </w:rPr>
              <w:t>PU</w:t>
            </w:r>
          </w:p>
        </w:tc>
        <w:tc>
          <w:tcPr>
            <w:tcW w:w="5712" w:type="dxa"/>
            <w:vAlign w:val="center"/>
          </w:tcPr>
          <w:p w14:paraId="44BF5C87" w14:textId="46FA2FC9" w:rsidR="006615F1" w:rsidRPr="002F4CE3" w:rsidRDefault="006615F1" w:rsidP="00733A04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C</w:t>
            </w:r>
            <w:r>
              <w:rPr>
                <w:rFonts w:ascii="黑体" w:eastAsia="黑体" w:hAnsi="黑体" w:cs="Times New Roman"/>
              </w:rPr>
              <w:t>PU</w:t>
            </w:r>
          </w:p>
        </w:tc>
      </w:tr>
    </w:tbl>
    <w:p w14:paraId="201616A8" w14:textId="6E7D4694" w:rsidR="006615F1" w:rsidRDefault="008A5B51" w:rsidP="00BE227E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2</w:t>
      </w:r>
      <w:r>
        <w:rPr>
          <w:rFonts w:ascii="黑体" w:hAnsi="黑体"/>
          <w:sz w:val="28"/>
        </w:rPr>
        <w:t>2.Bridge.v</w:t>
      </w:r>
    </w:p>
    <w:p w14:paraId="191C4D44" w14:textId="77777777" w:rsidR="008A5B51" w:rsidRDefault="008A5B51" w:rsidP="008A5B51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8A5B51" w:rsidRPr="002D767C" w14:paraId="70CF4356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6DCCF3A8" w14:textId="77777777" w:rsidR="008A5B51" w:rsidRPr="002D767C" w:rsidRDefault="008A5B51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6AAC5895" w14:textId="77777777" w:rsidR="008A5B51" w:rsidRPr="002D767C" w:rsidRDefault="008A5B51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8A5B51" w:rsidRPr="002D6BB3" w14:paraId="211C7741" w14:textId="77777777" w:rsidTr="00733A04">
        <w:tc>
          <w:tcPr>
            <w:tcW w:w="1625" w:type="dxa"/>
            <w:shd w:val="clear" w:color="auto" w:fill="FFFFFF" w:themeFill="background1"/>
          </w:tcPr>
          <w:p w14:paraId="5A573A12" w14:textId="443A5852" w:rsidR="008A5B51" w:rsidRPr="002D6BB3" w:rsidRDefault="008A5B51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hAnsi="黑体"/>
                <w:sz w:val="22"/>
              </w:rPr>
              <w:t>Bridge</w:t>
            </w:r>
            <w:r w:rsidRPr="00061305">
              <w:rPr>
                <w:rFonts w:ascii="黑体" w:hAnsi="黑体"/>
                <w:sz w:val="22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16557041" w14:textId="77777777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8A5B51">
              <w:rPr>
                <w:rFonts w:ascii="黑体" w:eastAsia="黑体" w:hAnsi="黑体" w:cs="Times New Roman"/>
              </w:rPr>
              <w:t>Bridge(</w:t>
            </w:r>
            <w:proofErr w:type="gramEnd"/>
          </w:p>
          <w:p w14:paraId="66C03086" w14:textId="77777777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input [31:0] PrAddr,</w:t>
            </w:r>
          </w:p>
          <w:p w14:paraId="76126662" w14:textId="56D8790B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ab/>
              <w:t>input PrWE,</w:t>
            </w:r>
          </w:p>
          <w:p w14:paraId="3AEEB869" w14:textId="77777777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output [31:0] PrRD,</w:t>
            </w:r>
          </w:p>
          <w:p w14:paraId="732562E4" w14:textId="77777777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input [31:0] PrWD,</w:t>
            </w:r>
          </w:p>
          <w:p w14:paraId="7C4FC15B" w14:textId="77777777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output [31:0] DEV_Addr,</w:t>
            </w:r>
          </w:p>
          <w:p w14:paraId="1AB9BC11" w14:textId="77777777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output [31:0] DEV_WD,</w:t>
            </w:r>
          </w:p>
          <w:p w14:paraId="6270A354" w14:textId="77777777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input [31:0] DEV0_RD,</w:t>
            </w:r>
          </w:p>
          <w:p w14:paraId="1636AE7A" w14:textId="77777777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input [31:0] DEV1_RD,</w:t>
            </w:r>
          </w:p>
          <w:p w14:paraId="4AD03372" w14:textId="49A88C5D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ab/>
              <w:t>output WeDEV0,</w:t>
            </w:r>
          </w:p>
          <w:p w14:paraId="30526DF0" w14:textId="621D9ECE" w:rsidR="008A5B51" w:rsidRPr="008A5B51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ab/>
              <w:t>output WeDEV1</w:t>
            </w:r>
          </w:p>
          <w:p w14:paraId="6C4B5583" w14:textId="65505BA3" w:rsidR="008A5B51" w:rsidRPr="002D6BB3" w:rsidRDefault="008A5B51" w:rsidP="008A5B51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5C17CB68" w14:textId="77777777" w:rsidR="008A5B51" w:rsidRPr="00C849F3" w:rsidRDefault="008A5B51" w:rsidP="008A5B51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8A5B51" w:rsidRPr="002F4CE3" w14:paraId="5EE4B6B7" w14:textId="77777777" w:rsidTr="00733A04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17E349F9" w14:textId="77777777" w:rsidR="008A5B51" w:rsidRPr="002F4CE3" w:rsidRDefault="008A5B51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5998C3C" w14:textId="77777777" w:rsidR="008A5B51" w:rsidRPr="002F4CE3" w:rsidRDefault="008A5B51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6EA584CE" w14:textId="77777777" w:rsidR="008A5B51" w:rsidRPr="002F4CE3" w:rsidRDefault="008A5B51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8A5B51" w:rsidRPr="002F4CE3" w14:paraId="3A1BEE96" w14:textId="77777777" w:rsidTr="00733A04">
        <w:trPr>
          <w:jc w:val="center"/>
        </w:trPr>
        <w:tc>
          <w:tcPr>
            <w:tcW w:w="1098" w:type="dxa"/>
            <w:vAlign w:val="center"/>
          </w:tcPr>
          <w:p w14:paraId="07426945" w14:textId="77777777" w:rsidR="008A5B51" w:rsidRPr="008A5B51" w:rsidRDefault="008A5B51" w:rsidP="00733A04">
            <w:pPr>
              <w:jc w:val="center"/>
              <w:rPr>
                <w:rFonts w:ascii="黑体" w:eastAsia="黑体" w:hAnsi="黑体" w:cs="Times New Roman"/>
                <w:sz w:val="20"/>
              </w:rPr>
            </w:pPr>
            <w:r w:rsidRPr="008A5B51">
              <w:rPr>
                <w:rFonts w:ascii="黑体" w:eastAsia="黑体" w:hAnsi="黑体" w:cs="Times New Roman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19CD26EE" w14:textId="315F9FA1" w:rsidR="008A5B51" w:rsidRPr="008A5B51" w:rsidRDefault="008A5B51" w:rsidP="00733A04">
            <w:pPr>
              <w:rPr>
                <w:rFonts w:ascii="黑体" w:eastAsia="黑体" w:hAnsi="黑体" w:cs="Times New Roman"/>
                <w:sz w:val="20"/>
              </w:rPr>
            </w:pPr>
            <w:r w:rsidRPr="008A5B51">
              <w:rPr>
                <w:rFonts w:ascii="黑体" w:hAnsi="黑体"/>
                <w:sz w:val="20"/>
              </w:rPr>
              <w:t>Bridge</w:t>
            </w:r>
          </w:p>
        </w:tc>
        <w:tc>
          <w:tcPr>
            <w:tcW w:w="5712" w:type="dxa"/>
            <w:vAlign w:val="center"/>
          </w:tcPr>
          <w:p w14:paraId="6E5B280A" w14:textId="6DBCE37E" w:rsidR="008A5B51" w:rsidRPr="008A5B51" w:rsidRDefault="008A5B51" w:rsidP="00733A04">
            <w:pPr>
              <w:keepNext/>
              <w:rPr>
                <w:rFonts w:ascii="黑体" w:eastAsia="黑体" w:hAnsi="黑体" w:cs="Times New Roman"/>
                <w:sz w:val="20"/>
              </w:rPr>
            </w:pPr>
            <w:r w:rsidRPr="008A5B51">
              <w:rPr>
                <w:rFonts w:ascii="黑体" w:hAnsi="黑体"/>
                <w:sz w:val="20"/>
              </w:rPr>
              <w:t>Bridge</w:t>
            </w:r>
          </w:p>
        </w:tc>
      </w:tr>
    </w:tbl>
    <w:p w14:paraId="57099C44" w14:textId="3A65FCA1" w:rsidR="008A5B51" w:rsidRDefault="00861D77" w:rsidP="00BE227E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2</w:t>
      </w:r>
      <w:r>
        <w:rPr>
          <w:rFonts w:ascii="黑体" w:hAnsi="黑体"/>
          <w:sz w:val="28"/>
        </w:rPr>
        <w:t>3.DEV0.</w:t>
      </w:r>
      <w:r>
        <w:rPr>
          <w:rFonts w:ascii="黑体" w:hAnsi="黑体" w:hint="eastAsia"/>
          <w:sz w:val="28"/>
        </w:rPr>
        <w:t>v</w:t>
      </w:r>
    </w:p>
    <w:p w14:paraId="05E0D51D" w14:textId="77777777" w:rsidR="00861D77" w:rsidRDefault="00861D77" w:rsidP="00861D77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861D77" w:rsidRPr="002D767C" w14:paraId="3F5D2112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1D5C6645" w14:textId="77777777" w:rsidR="00861D77" w:rsidRPr="002D767C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7CCC2966" w14:textId="77777777" w:rsidR="00861D77" w:rsidRPr="002D767C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861D77" w:rsidRPr="002D6BB3" w14:paraId="7188DA4D" w14:textId="77777777" w:rsidTr="00733A04">
        <w:tc>
          <w:tcPr>
            <w:tcW w:w="1625" w:type="dxa"/>
            <w:shd w:val="clear" w:color="auto" w:fill="FFFFFF" w:themeFill="background1"/>
          </w:tcPr>
          <w:p w14:paraId="72CA827B" w14:textId="6AF59F9C" w:rsidR="00861D77" w:rsidRPr="002D6BB3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hAnsi="黑体"/>
              </w:rPr>
              <w:t>DEV0.v</w:t>
            </w:r>
          </w:p>
        </w:tc>
        <w:tc>
          <w:tcPr>
            <w:tcW w:w="6167" w:type="dxa"/>
            <w:shd w:val="clear" w:color="auto" w:fill="FFFFFF" w:themeFill="background1"/>
          </w:tcPr>
          <w:p w14:paraId="4E8E110F" w14:textId="77777777" w:rsidR="00861D77" w:rsidRPr="00861D77" w:rsidRDefault="00861D77" w:rsidP="00861D77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>module DEV0(</w:t>
            </w:r>
          </w:p>
          <w:p w14:paraId="3B313D13" w14:textId="77777777" w:rsidR="00861D77" w:rsidRPr="00861D77" w:rsidRDefault="00861D77" w:rsidP="00861D77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clk,</w:t>
            </w:r>
          </w:p>
          <w:p w14:paraId="6B00C676" w14:textId="77777777" w:rsidR="00861D77" w:rsidRPr="00861D77" w:rsidRDefault="00861D77" w:rsidP="00861D77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reset,</w:t>
            </w:r>
          </w:p>
          <w:p w14:paraId="17CA7E6D" w14:textId="77777777" w:rsidR="00861D77" w:rsidRPr="00861D77" w:rsidRDefault="00861D77" w:rsidP="00861D77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[31:0] Addr,</w:t>
            </w:r>
          </w:p>
          <w:p w14:paraId="4E60E241" w14:textId="77777777" w:rsidR="00861D77" w:rsidRPr="00861D77" w:rsidRDefault="00861D77" w:rsidP="00861D77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WE,</w:t>
            </w:r>
          </w:p>
          <w:p w14:paraId="75D4BC77" w14:textId="77777777" w:rsidR="00861D77" w:rsidRPr="00861D77" w:rsidRDefault="00861D77" w:rsidP="00861D77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[31:0] DataIn,</w:t>
            </w:r>
          </w:p>
          <w:p w14:paraId="7D4F0DCC" w14:textId="77777777" w:rsidR="00861D77" w:rsidRPr="00861D77" w:rsidRDefault="00861D77" w:rsidP="00861D77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output [31:0] DataOut,</w:t>
            </w:r>
          </w:p>
          <w:p w14:paraId="5CD152F4" w14:textId="77777777" w:rsidR="00861D77" w:rsidRPr="00861D77" w:rsidRDefault="00861D77" w:rsidP="00861D77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output IRQ</w:t>
            </w:r>
          </w:p>
          <w:p w14:paraId="6C396948" w14:textId="6568409E" w:rsidR="00861D77" w:rsidRPr="002D6BB3" w:rsidRDefault="00861D77" w:rsidP="00861D77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2A2BB296" w14:textId="77777777" w:rsidR="00861D77" w:rsidRPr="00C849F3" w:rsidRDefault="00861D77" w:rsidP="00861D77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861D77" w:rsidRPr="002F4CE3" w14:paraId="2DBFAB69" w14:textId="77777777" w:rsidTr="00733A04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696EECA5" w14:textId="77777777" w:rsidR="00861D77" w:rsidRPr="002F4CE3" w:rsidRDefault="00861D77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5F797312" w14:textId="77777777" w:rsidR="00861D77" w:rsidRPr="002F4CE3" w:rsidRDefault="00861D77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5140606A" w14:textId="77777777" w:rsidR="00861D77" w:rsidRPr="002F4CE3" w:rsidRDefault="00861D77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861D77" w:rsidRPr="002F4CE3" w14:paraId="5593DB86" w14:textId="77777777" w:rsidTr="00733A04">
        <w:trPr>
          <w:jc w:val="center"/>
        </w:trPr>
        <w:tc>
          <w:tcPr>
            <w:tcW w:w="1098" w:type="dxa"/>
            <w:vAlign w:val="center"/>
          </w:tcPr>
          <w:p w14:paraId="2D1F9A03" w14:textId="77777777" w:rsidR="00861D77" w:rsidRPr="008A5B51" w:rsidRDefault="00861D77" w:rsidP="00733A04">
            <w:pPr>
              <w:jc w:val="center"/>
              <w:rPr>
                <w:rFonts w:ascii="黑体" w:eastAsia="黑体" w:hAnsi="黑体" w:cs="Times New Roman"/>
                <w:sz w:val="20"/>
              </w:rPr>
            </w:pPr>
            <w:r w:rsidRPr="008A5B51">
              <w:rPr>
                <w:rFonts w:ascii="黑体" w:eastAsia="黑体" w:hAnsi="黑体" w:cs="Times New Roman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306427C7" w14:textId="7C0DFC3E" w:rsidR="00861D77" w:rsidRPr="008A5B51" w:rsidRDefault="00861D77" w:rsidP="00733A04">
            <w:pPr>
              <w:rPr>
                <w:rFonts w:ascii="黑体" w:eastAsia="黑体" w:hAnsi="黑体" w:cs="Times New Roman"/>
                <w:sz w:val="20"/>
              </w:rPr>
            </w:pPr>
            <w:r>
              <w:rPr>
                <w:rFonts w:ascii="黑体" w:hAnsi="黑体"/>
                <w:sz w:val="20"/>
              </w:rPr>
              <w:t>DEV0</w:t>
            </w:r>
          </w:p>
        </w:tc>
        <w:tc>
          <w:tcPr>
            <w:tcW w:w="5712" w:type="dxa"/>
            <w:vAlign w:val="center"/>
          </w:tcPr>
          <w:p w14:paraId="0D56CA19" w14:textId="7CA6AD86" w:rsidR="00861D77" w:rsidRPr="008A5B51" w:rsidRDefault="00861D77" w:rsidP="00733A04">
            <w:pPr>
              <w:keepNext/>
              <w:rPr>
                <w:rFonts w:ascii="黑体" w:eastAsia="黑体" w:hAnsi="黑体" w:cs="Times New Roman"/>
                <w:sz w:val="20"/>
              </w:rPr>
            </w:pPr>
            <w:r>
              <w:rPr>
                <w:rFonts w:ascii="黑体" w:eastAsia="黑体" w:hAnsi="黑体" w:cs="Times New Roman" w:hint="eastAsia"/>
                <w:sz w:val="20"/>
              </w:rPr>
              <w:t>计时器</w:t>
            </w:r>
          </w:p>
        </w:tc>
      </w:tr>
    </w:tbl>
    <w:p w14:paraId="63FE544D" w14:textId="79A61F0C" w:rsidR="00861D77" w:rsidRDefault="00861D77" w:rsidP="00861D77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2</w:t>
      </w:r>
      <w:r>
        <w:rPr>
          <w:rFonts w:ascii="黑体" w:hAnsi="黑体"/>
          <w:sz w:val="28"/>
        </w:rPr>
        <w:t>4.DEV1.</w:t>
      </w:r>
      <w:r>
        <w:rPr>
          <w:rFonts w:ascii="黑体" w:hAnsi="黑体" w:hint="eastAsia"/>
          <w:sz w:val="28"/>
        </w:rPr>
        <w:t>v</w:t>
      </w:r>
    </w:p>
    <w:p w14:paraId="2EF4F0F4" w14:textId="77777777" w:rsidR="00861D77" w:rsidRDefault="00861D77" w:rsidP="00861D77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861D77" w:rsidRPr="002D767C" w14:paraId="78DE7B66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05CC9876" w14:textId="77777777" w:rsidR="00861D77" w:rsidRPr="002D767C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150195DA" w14:textId="77777777" w:rsidR="00861D77" w:rsidRPr="002D767C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861D77" w:rsidRPr="002D6BB3" w14:paraId="4FDF8B7F" w14:textId="77777777" w:rsidTr="00733A04">
        <w:tc>
          <w:tcPr>
            <w:tcW w:w="1625" w:type="dxa"/>
            <w:shd w:val="clear" w:color="auto" w:fill="FFFFFF" w:themeFill="background1"/>
          </w:tcPr>
          <w:p w14:paraId="0A30E288" w14:textId="6B07B9E3" w:rsidR="00861D77" w:rsidRPr="002D6BB3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hAnsi="黑体"/>
              </w:rPr>
              <w:t>DEV</w:t>
            </w:r>
            <w:r>
              <w:rPr>
                <w:rFonts w:ascii="黑体" w:hAnsi="黑体"/>
              </w:rPr>
              <w:t>1</w:t>
            </w:r>
            <w:r w:rsidRPr="00861D77">
              <w:rPr>
                <w:rFonts w:ascii="黑体" w:hAnsi="黑体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106F333B" w14:textId="37FCB7F1" w:rsidR="00861D77" w:rsidRPr="00861D77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>module DEV</w:t>
            </w:r>
            <w:r>
              <w:rPr>
                <w:rFonts w:ascii="黑体" w:eastAsia="黑体" w:hAnsi="黑体" w:cs="Times New Roman"/>
              </w:rPr>
              <w:t>1</w:t>
            </w:r>
            <w:r w:rsidRPr="00861D77">
              <w:rPr>
                <w:rFonts w:ascii="黑体" w:eastAsia="黑体" w:hAnsi="黑体" w:cs="Times New Roman"/>
              </w:rPr>
              <w:t>(</w:t>
            </w:r>
          </w:p>
          <w:p w14:paraId="150D1E47" w14:textId="77777777" w:rsidR="00861D77" w:rsidRPr="00861D77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clk,</w:t>
            </w:r>
          </w:p>
          <w:p w14:paraId="334F33FB" w14:textId="77777777" w:rsidR="00861D77" w:rsidRPr="00861D77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reset,</w:t>
            </w:r>
          </w:p>
          <w:p w14:paraId="0089E1C7" w14:textId="77777777" w:rsidR="00861D77" w:rsidRPr="00861D77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[31:0] Addr,</w:t>
            </w:r>
          </w:p>
          <w:p w14:paraId="44A74E9B" w14:textId="77777777" w:rsidR="00861D77" w:rsidRPr="00861D77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WE,</w:t>
            </w:r>
          </w:p>
          <w:p w14:paraId="617F7CCE" w14:textId="77777777" w:rsidR="00861D77" w:rsidRPr="00861D77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[31:0] DataIn,</w:t>
            </w:r>
          </w:p>
          <w:p w14:paraId="72E3D0BC" w14:textId="77777777" w:rsidR="00861D77" w:rsidRPr="00861D77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output [31:0] DataOut,</w:t>
            </w:r>
          </w:p>
          <w:p w14:paraId="28CBBDB3" w14:textId="77777777" w:rsidR="00861D77" w:rsidRPr="00861D77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output IRQ</w:t>
            </w:r>
          </w:p>
          <w:p w14:paraId="2B394A2E" w14:textId="77777777" w:rsidR="00861D77" w:rsidRPr="002D6BB3" w:rsidRDefault="00861D7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DF7573C" w14:textId="77777777" w:rsidR="00861D77" w:rsidRPr="00C849F3" w:rsidRDefault="00861D77" w:rsidP="00861D77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861D77" w:rsidRPr="002F4CE3" w14:paraId="7DE1B2FA" w14:textId="77777777" w:rsidTr="00733A04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4DA794E" w14:textId="77777777" w:rsidR="00861D77" w:rsidRPr="002F4CE3" w:rsidRDefault="00861D77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C6C7D60" w14:textId="77777777" w:rsidR="00861D77" w:rsidRPr="002F4CE3" w:rsidRDefault="00861D77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1912B620" w14:textId="77777777" w:rsidR="00861D77" w:rsidRPr="002F4CE3" w:rsidRDefault="00861D77" w:rsidP="00733A0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861D77" w:rsidRPr="002F4CE3" w14:paraId="37FD8274" w14:textId="77777777" w:rsidTr="00733A04">
        <w:trPr>
          <w:jc w:val="center"/>
        </w:trPr>
        <w:tc>
          <w:tcPr>
            <w:tcW w:w="1098" w:type="dxa"/>
            <w:vAlign w:val="center"/>
          </w:tcPr>
          <w:p w14:paraId="569C1A5A" w14:textId="77777777" w:rsidR="00861D77" w:rsidRPr="008A5B51" w:rsidRDefault="00861D77" w:rsidP="00733A04">
            <w:pPr>
              <w:jc w:val="center"/>
              <w:rPr>
                <w:rFonts w:ascii="黑体" w:eastAsia="黑体" w:hAnsi="黑体" w:cs="Times New Roman"/>
                <w:sz w:val="20"/>
              </w:rPr>
            </w:pPr>
            <w:r w:rsidRPr="008A5B51">
              <w:rPr>
                <w:rFonts w:ascii="黑体" w:eastAsia="黑体" w:hAnsi="黑体" w:cs="Times New Roman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3DABE083" w14:textId="75C20752" w:rsidR="00861D77" w:rsidRPr="008A5B51" w:rsidRDefault="00861D77" w:rsidP="00733A04">
            <w:pPr>
              <w:rPr>
                <w:rFonts w:ascii="黑体" w:eastAsia="黑体" w:hAnsi="黑体" w:cs="Times New Roman"/>
                <w:sz w:val="20"/>
              </w:rPr>
            </w:pPr>
            <w:r>
              <w:rPr>
                <w:rFonts w:ascii="黑体" w:hAnsi="黑体"/>
                <w:sz w:val="20"/>
              </w:rPr>
              <w:t>DEV</w:t>
            </w:r>
            <w:r w:rsidR="0047783F">
              <w:rPr>
                <w:rFonts w:ascii="黑体" w:hAnsi="黑体"/>
                <w:sz w:val="20"/>
              </w:rPr>
              <w:t>1</w:t>
            </w:r>
          </w:p>
        </w:tc>
        <w:tc>
          <w:tcPr>
            <w:tcW w:w="5712" w:type="dxa"/>
            <w:vAlign w:val="center"/>
          </w:tcPr>
          <w:p w14:paraId="05D0D810" w14:textId="77777777" w:rsidR="00861D77" w:rsidRPr="008A5B51" w:rsidRDefault="00861D77" w:rsidP="00733A04">
            <w:pPr>
              <w:keepNext/>
              <w:rPr>
                <w:rFonts w:ascii="黑体" w:eastAsia="黑体" w:hAnsi="黑体" w:cs="Times New Roman"/>
                <w:sz w:val="20"/>
              </w:rPr>
            </w:pPr>
            <w:r>
              <w:rPr>
                <w:rFonts w:ascii="黑体" w:eastAsia="黑体" w:hAnsi="黑体" w:cs="Times New Roman" w:hint="eastAsia"/>
                <w:sz w:val="20"/>
              </w:rPr>
              <w:t>计时器</w:t>
            </w:r>
          </w:p>
        </w:tc>
      </w:tr>
    </w:tbl>
    <w:p w14:paraId="4789CF6F" w14:textId="18F4EAEE" w:rsidR="00D9216B" w:rsidRPr="00AB7DFC" w:rsidRDefault="002C571A" w:rsidP="00AB7DFC">
      <w:pPr>
        <w:pStyle w:val="4"/>
        <w:rPr>
          <w:rFonts w:ascii="黑体" w:eastAsia="黑体" w:hAnsi="黑体"/>
          <w:b w:val="0"/>
          <w:sz w:val="32"/>
        </w:rPr>
      </w:pPr>
      <w:r w:rsidRPr="00AB7DFC">
        <w:rPr>
          <w:rFonts w:ascii="黑体" w:eastAsia="黑体" w:hAnsi="黑体" w:hint="eastAsia"/>
          <w:b w:val="0"/>
          <w:sz w:val="32"/>
        </w:rPr>
        <w:t>三．</w:t>
      </w:r>
      <w:r w:rsidR="00DD59AC" w:rsidRPr="00AB7DFC">
        <w:rPr>
          <w:rFonts w:ascii="黑体" w:eastAsia="黑体" w:hAnsi="黑体" w:hint="eastAsia"/>
          <w:b w:val="0"/>
          <w:sz w:val="32"/>
        </w:rPr>
        <w:t>控制器设计</w:t>
      </w:r>
    </w:p>
    <w:p w14:paraId="0D55BDE7" w14:textId="2D62F85F" w:rsidR="00D9216B" w:rsidRDefault="00D9216B" w:rsidP="00D9216B">
      <w:pPr>
        <w:pStyle w:val="a7"/>
        <w:spacing w:before="240" w:after="240"/>
        <w:ind w:firstLine="480"/>
      </w:pPr>
      <w:r>
        <w:rPr>
          <w:rFonts w:hint="eastAsia"/>
        </w:rPr>
        <w:t>数据通路如下</w:t>
      </w:r>
    </w:p>
    <w:p w14:paraId="30FB8D24" w14:textId="1AD68C82" w:rsidR="00D9216B" w:rsidRDefault="00661F72" w:rsidP="00D9216B">
      <w:pPr>
        <w:pStyle w:val="11"/>
        <w:spacing w:before="240" w:after="240"/>
      </w:pPr>
      <w:r w:rsidRPr="00661F72">
        <w:rPr>
          <w:noProof/>
        </w:rPr>
        <w:drawing>
          <wp:inline distT="0" distB="0" distL="0" distR="0" wp14:anchorId="6302FBCC" wp14:editId="1D162F19">
            <wp:extent cx="5481955" cy="2108200"/>
            <wp:effectExtent l="0" t="0" r="4445" b="6350"/>
            <wp:docPr id="2" name="图片 2" descr="C:\Users\dell\AppData\Local\Temp\WeChat Files\9705452f344b64cb1e66e84793e45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WeChat Files\9705452f344b64cb1e66e84793e451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216B">
        <w:t xml:space="preserve"> </w:t>
      </w:r>
    </w:p>
    <w:p w14:paraId="26564149" w14:textId="77777777" w:rsidR="00DD59AC" w:rsidRPr="007C7681" w:rsidRDefault="00DD59AC" w:rsidP="007C7681">
      <w:pPr>
        <w:pStyle w:val="a7"/>
        <w:spacing w:before="240" w:after="240"/>
        <w:ind w:firstLine="480"/>
      </w:pPr>
      <w:r w:rsidRPr="007C7681">
        <w:rPr>
          <w:rFonts w:hint="eastAsia"/>
        </w:rPr>
        <w:t>由此可见需要以下几个</w:t>
      </w:r>
      <w:r w:rsidRPr="007C7681">
        <w:rPr>
          <w:rFonts w:hint="eastAsia"/>
        </w:rPr>
        <w:t>M</w:t>
      </w:r>
      <w:r w:rsidRPr="007C7681">
        <w:t>UX</w:t>
      </w:r>
      <w:r w:rsidRPr="007C7681">
        <w:rPr>
          <w:rFonts w:hint="eastAsia"/>
        </w:rPr>
        <w:t>多路选择器</w:t>
      </w:r>
    </w:p>
    <w:p w14:paraId="3E6EA8C1" w14:textId="6FEFFA2C" w:rsidR="00DF333C" w:rsidRPr="007C7681" w:rsidRDefault="00680EC2" w:rsidP="007C7681">
      <w:pPr>
        <w:pStyle w:val="a7"/>
        <w:spacing w:before="240" w:after="240"/>
        <w:ind w:firstLine="480"/>
      </w:pPr>
      <w:r>
        <w:t>1</w:t>
      </w:r>
      <w:r w:rsidR="007C7681" w:rsidRPr="007C7681">
        <w:t>.</w:t>
      </w:r>
      <w:r w:rsidR="00DF333C" w:rsidRPr="007C7681">
        <w:t>GRF</w:t>
      </w:r>
      <w:r w:rsidR="00DF333C" w:rsidRPr="007C7681">
        <w:rPr>
          <w:rFonts w:hint="eastAsia"/>
        </w:rPr>
        <w:t>的</w:t>
      </w:r>
      <w:r w:rsidR="00DF333C" w:rsidRPr="007C7681">
        <w:t>WA</w:t>
      </w:r>
      <w:proofErr w:type="gramStart"/>
      <w:r w:rsidR="00DF333C" w:rsidRPr="007C7681">
        <w:rPr>
          <w:rFonts w:hint="eastAsia"/>
        </w:rPr>
        <w:t>端选择</w:t>
      </w:r>
      <w:proofErr w:type="gramEnd"/>
      <w:r w:rsidR="00DF333C" w:rsidRPr="007C7681">
        <w:rPr>
          <w:rFonts w:hint="eastAsia"/>
        </w:rPr>
        <w:t>Rd</w:t>
      </w:r>
      <w:r w:rsidR="00DF333C" w:rsidRPr="007C7681">
        <w:t>,Rt</w:t>
      </w:r>
      <w:r w:rsidR="00DF333C" w:rsidRPr="007C7681">
        <w:rPr>
          <w:rFonts w:hint="eastAsia"/>
        </w:rPr>
        <w:t>需要一个</w:t>
      </w:r>
      <w:r w:rsidR="00DF333C" w:rsidRPr="007C7681">
        <w:rPr>
          <w:rFonts w:hint="eastAsia"/>
        </w:rPr>
        <w:t>M</w:t>
      </w:r>
      <w:r w:rsidR="00DF333C" w:rsidRPr="007C7681">
        <w:t>UX</w:t>
      </w:r>
      <w:r w:rsidR="00DF333C" w:rsidRPr="007C7681">
        <w:rPr>
          <w:rFonts w:hint="eastAsia"/>
        </w:rPr>
        <w:t>，控制信号</w:t>
      </w:r>
      <w:r w:rsidR="00DF333C" w:rsidRPr="007C7681">
        <w:rPr>
          <w:rFonts w:hint="eastAsia"/>
        </w:rPr>
        <w:t>Reg</w:t>
      </w:r>
      <w:r w:rsidR="00DF333C" w:rsidRPr="007C7681">
        <w:t>Dst</w:t>
      </w:r>
      <w:r w:rsidR="005119C4">
        <w:t>[1:0]</w:t>
      </w:r>
    </w:p>
    <w:p w14:paraId="364CC569" w14:textId="6F270087" w:rsidR="00DD59AC" w:rsidRPr="007C7681" w:rsidRDefault="00680EC2" w:rsidP="007C7681">
      <w:pPr>
        <w:pStyle w:val="a7"/>
        <w:spacing w:before="240" w:after="240"/>
        <w:ind w:firstLine="480"/>
      </w:pPr>
      <w:r>
        <w:t>2</w:t>
      </w:r>
      <w:r w:rsidR="007C7681" w:rsidRPr="007C7681">
        <w:t>.</w:t>
      </w:r>
      <w:r w:rsidR="00DF333C" w:rsidRPr="007C7681">
        <w:t>GRF</w:t>
      </w:r>
      <w:r w:rsidR="00DF333C" w:rsidRPr="007C7681">
        <w:rPr>
          <w:rFonts w:hint="eastAsia"/>
        </w:rPr>
        <w:t>的</w:t>
      </w:r>
      <w:r w:rsidR="00DF333C" w:rsidRPr="007C7681">
        <w:t>WD</w:t>
      </w:r>
      <w:r w:rsidR="00DF333C" w:rsidRPr="007C7681">
        <w:rPr>
          <w:rFonts w:hint="eastAsia"/>
        </w:rPr>
        <w:t>输入端，有三种选择：</w:t>
      </w:r>
      <w:r w:rsidR="00DF333C" w:rsidRPr="007C7681">
        <w:rPr>
          <w:rFonts w:hint="eastAsia"/>
        </w:rPr>
        <w:t>R</w:t>
      </w:r>
      <w:r w:rsidR="00DF333C" w:rsidRPr="007C7681">
        <w:t>F.RD2</w:t>
      </w:r>
      <w:r w:rsidR="00DF333C" w:rsidRPr="007C7681">
        <w:rPr>
          <w:rFonts w:hint="eastAsia"/>
        </w:rPr>
        <w:t>，</w:t>
      </w:r>
      <w:r w:rsidR="00DF333C" w:rsidRPr="007C7681">
        <w:t>ALU</w:t>
      </w:r>
      <w:r w:rsidR="00DF333C" w:rsidRPr="007C7681">
        <w:rPr>
          <w:rFonts w:hint="eastAsia"/>
        </w:rPr>
        <w:t>的输出，</w:t>
      </w:r>
      <w:r w:rsidR="00DF333C" w:rsidRPr="007C7681">
        <w:rPr>
          <w:rFonts w:hint="eastAsia"/>
        </w:rPr>
        <w:t>l</w:t>
      </w:r>
      <w:r w:rsidR="00DF333C" w:rsidRPr="007C7681">
        <w:t>ui</w:t>
      </w:r>
      <w:r w:rsidR="00DF333C" w:rsidRPr="007C7681">
        <w:rPr>
          <w:rFonts w:hint="eastAsia"/>
        </w:rPr>
        <w:t>指令直接对</w:t>
      </w:r>
      <w:r w:rsidR="00DF333C" w:rsidRPr="007C7681">
        <w:rPr>
          <w:rFonts w:hint="eastAsia"/>
        </w:rPr>
        <w:t>i</w:t>
      </w:r>
      <w:r w:rsidR="00DF333C" w:rsidRPr="007C7681">
        <w:t>mm16</w:t>
      </w:r>
      <w:r w:rsidR="00DF333C" w:rsidRPr="007C7681">
        <w:rPr>
          <w:rFonts w:hint="eastAsia"/>
        </w:rPr>
        <w:t>后边补</w:t>
      </w:r>
      <w:r w:rsidR="00DF333C" w:rsidRPr="007C7681">
        <w:rPr>
          <w:rFonts w:hint="eastAsia"/>
        </w:rPr>
        <w:t>1</w:t>
      </w:r>
      <w:r w:rsidR="00DF333C" w:rsidRPr="007C7681">
        <w:t>6</w:t>
      </w:r>
      <w:r w:rsidR="00DF333C" w:rsidRPr="007C7681">
        <w:rPr>
          <w:rFonts w:hint="eastAsia"/>
        </w:rPr>
        <w:t>位</w:t>
      </w:r>
      <w:r w:rsidR="00DF333C" w:rsidRPr="007C7681">
        <w:rPr>
          <w:rFonts w:hint="eastAsia"/>
        </w:rPr>
        <w:t>0</w:t>
      </w:r>
      <w:r w:rsidR="00DF333C" w:rsidRPr="007C7681">
        <w:rPr>
          <w:rFonts w:hint="eastAsia"/>
        </w:rPr>
        <w:t>，需要</w:t>
      </w:r>
      <w:r w:rsidR="00DF333C" w:rsidRPr="007C7681">
        <w:rPr>
          <w:rFonts w:hint="eastAsia"/>
        </w:rPr>
        <w:t>2</w:t>
      </w:r>
      <w:r w:rsidR="00DF333C" w:rsidRPr="007C7681">
        <w:rPr>
          <w:rFonts w:hint="eastAsia"/>
        </w:rPr>
        <w:t>选</w:t>
      </w:r>
      <w:r w:rsidR="00DF333C" w:rsidRPr="007C7681">
        <w:rPr>
          <w:rFonts w:hint="eastAsia"/>
        </w:rPr>
        <w:t>4</w:t>
      </w:r>
      <w:r w:rsidR="00DF333C" w:rsidRPr="007C7681">
        <w:t>MUX,</w:t>
      </w:r>
      <w:r w:rsidR="00DF333C" w:rsidRPr="007C7681">
        <w:rPr>
          <w:rFonts w:hint="eastAsia"/>
        </w:rPr>
        <w:t>选择信号</w:t>
      </w:r>
      <w:r w:rsidR="00DF333C" w:rsidRPr="007C7681">
        <w:rPr>
          <w:rFonts w:hint="eastAsia"/>
        </w:rPr>
        <w:t>Mem</w:t>
      </w:r>
      <w:r w:rsidR="00DF333C" w:rsidRPr="007C7681">
        <w:t>ToReg[1:0]</w:t>
      </w:r>
    </w:p>
    <w:p w14:paraId="3A3E2A0E" w14:textId="17A3D578" w:rsidR="00DF333C" w:rsidRPr="007C7681" w:rsidRDefault="00680EC2" w:rsidP="007C7681">
      <w:pPr>
        <w:pStyle w:val="a7"/>
        <w:spacing w:before="240" w:after="240"/>
        <w:ind w:firstLine="480"/>
      </w:pPr>
      <w:r>
        <w:t>3</w:t>
      </w:r>
      <w:r w:rsidR="007C7681" w:rsidRPr="007C7681">
        <w:t>.</w:t>
      </w:r>
      <w:r w:rsidR="00CE1F05" w:rsidRPr="007C7681">
        <w:rPr>
          <w:rFonts w:hint="eastAsia"/>
        </w:rPr>
        <w:t>扩展方式的选择（符号扩展，</w:t>
      </w:r>
      <w:r w:rsidR="00CE1F05" w:rsidRPr="007C7681">
        <w:rPr>
          <w:rFonts w:hint="eastAsia"/>
        </w:rPr>
        <w:t>0</w:t>
      </w:r>
      <w:r w:rsidR="00CE1F05" w:rsidRPr="007C7681">
        <w:t>扩展</w:t>
      </w:r>
      <w:r w:rsidR="00CE1F05" w:rsidRPr="007C7681">
        <w:rPr>
          <w:rFonts w:hint="eastAsia"/>
        </w:rPr>
        <w:t>）选择信号</w:t>
      </w:r>
      <w:r w:rsidR="00CE1F05" w:rsidRPr="007C7681">
        <w:rPr>
          <w:rFonts w:hint="eastAsia"/>
        </w:rPr>
        <w:t>E</w:t>
      </w:r>
      <w:r w:rsidR="00CE1F05" w:rsidRPr="007C7681">
        <w:t>XTOp</w:t>
      </w:r>
      <w:r>
        <w:t>[1:0]</w:t>
      </w:r>
    </w:p>
    <w:p w14:paraId="2479271F" w14:textId="36F15F87" w:rsidR="00680EC2" w:rsidRPr="00680EC2" w:rsidRDefault="00680EC2" w:rsidP="00680EC2">
      <w:pPr>
        <w:pStyle w:val="a7"/>
        <w:spacing w:before="240" w:after="240"/>
        <w:ind w:firstLine="480"/>
      </w:pPr>
      <w:r>
        <w:t>4.</w:t>
      </w:r>
      <w:r w:rsidRPr="00680EC2">
        <w:rPr>
          <w:rFonts w:hint="eastAsia"/>
        </w:rPr>
        <w:t xml:space="preserve"> </w:t>
      </w:r>
      <w:r w:rsidRPr="007C7681">
        <w:rPr>
          <w:rFonts w:hint="eastAsia"/>
        </w:rPr>
        <w:t>A</w:t>
      </w:r>
      <w:r w:rsidRPr="007C7681">
        <w:t>LU</w:t>
      </w:r>
      <w:r w:rsidRPr="007C7681">
        <w:t>的</w:t>
      </w:r>
      <w:r>
        <w:t>A</w:t>
      </w:r>
      <w:proofErr w:type="gramStart"/>
      <w:r w:rsidRPr="007C7681">
        <w:t>端</w:t>
      </w:r>
      <w:r w:rsidRPr="007C7681">
        <w:rPr>
          <w:rFonts w:hint="eastAsia"/>
        </w:rPr>
        <w:t>两种</w:t>
      </w:r>
      <w:proofErr w:type="gramEnd"/>
      <w:r w:rsidRPr="007C7681">
        <w:rPr>
          <w:rFonts w:hint="eastAsia"/>
        </w:rPr>
        <w:t>选择，</w:t>
      </w:r>
      <w:r w:rsidRPr="007C7681">
        <w:rPr>
          <w:rFonts w:hint="eastAsia"/>
        </w:rPr>
        <w:t>R</w:t>
      </w:r>
      <w:r w:rsidRPr="007C7681">
        <w:t>F.RD</w:t>
      </w:r>
      <w:r>
        <w:t>1</w:t>
      </w:r>
      <w:r w:rsidRPr="007C7681">
        <w:t>或</w:t>
      </w:r>
      <w:r>
        <w:t>IR_E[sh]</w:t>
      </w:r>
      <w:r w:rsidRPr="007C7681">
        <w:t>的输出，选择信号</w:t>
      </w:r>
      <w:r w:rsidRPr="007C7681">
        <w:rPr>
          <w:rFonts w:hint="eastAsia"/>
        </w:rPr>
        <w:t>A</w:t>
      </w:r>
      <w:r w:rsidRPr="007C7681">
        <w:t>LU</w:t>
      </w:r>
      <w:r>
        <w:t>A</w:t>
      </w:r>
      <w:r w:rsidRPr="007C7681">
        <w:t>Src</w:t>
      </w:r>
    </w:p>
    <w:p w14:paraId="7DE03DEA" w14:textId="1DFA827C" w:rsidR="009B7C3B" w:rsidRDefault="00680EC2" w:rsidP="007C7681">
      <w:pPr>
        <w:pStyle w:val="a7"/>
        <w:spacing w:before="240" w:after="240"/>
        <w:ind w:firstLine="480"/>
      </w:pPr>
      <w:r>
        <w:t>5</w:t>
      </w:r>
      <w:r w:rsidR="007C7681" w:rsidRPr="007C7681">
        <w:t>.</w:t>
      </w:r>
      <w:r w:rsidR="00CE1F05" w:rsidRPr="007C7681">
        <w:rPr>
          <w:rFonts w:hint="eastAsia"/>
        </w:rPr>
        <w:t>A</w:t>
      </w:r>
      <w:r w:rsidR="00CE1F05" w:rsidRPr="007C7681">
        <w:t>LU</w:t>
      </w:r>
      <w:r w:rsidR="00CE1F05" w:rsidRPr="007C7681">
        <w:t>的</w:t>
      </w:r>
      <w:r w:rsidR="00CE1F05" w:rsidRPr="007C7681">
        <w:rPr>
          <w:rFonts w:hint="eastAsia"/>
        </w:rPr>
        <w:t>B</w:t>
      </w:r>
      <w:proofErr w:type="gramStart"/>
      <w:r w:rsidR="00CE1F05" w:rsidRPr="007C7681">
        <w:t>端</w:t>
      </w:r>
      <w:r w:rsidR="009B7C3B" w:rsidRPr="007C7681">
        <w:rPr>
          <w:rFonts w:hint="eastAsia"/>
        </w:rPr>
        <w:t>两种</w:t>
      </w:r>
      <w:proofErr w:type="gramEnd"/>
      <w:r w:rsidR="009B7C3B" w:rsidRPr="007C7681">
        <w:rPr>
          <w:rFonts w:hint="eastAsia"/>
        </w:rPr>
        <w:t>选择，</w:t>
      </w:r>
      <w:r w:rsidR="009B7C3B" w:rsidRPr="007C7681">
        <w:rPr>
          <w:rFonts w:hint="eastAsia"/>
        </w:rPr>
        <w:t>R</w:t>
      </w:r>
      <w:r w:rsidR="009B7C3B" w:rsidRPr="007C7681">
        <w:t>F.RD2</w:t>
      </w:r>
      <w:r w:rsidR="009B7C3B" w:rsidRPr="007C7681">
        <w:t>或</w:t>
      </w:r>
      <w:r w:rsidR="009B7C3B" w:rsidRPr="007C7681">
        <w:rPr>
          <w:rFonts w:hint="eastAsia"/>
        </w:rPr>
        <w:t>E</w:t>
      </w:r>
      <w:r w:rsidR="009B7C3B" w:rsidRPr="007C7681">
        <w:t>XT</w:t>
      </w:r>
      <w:r w:rsidR="009B7C3B" w:rsidRPr="007C7681">
        <w:t>的输出，选择信号</w:t>
      </w:r>
      <w:r w:rsidR="009B7C3B" w:rsidRPr="007C7681">
        <w:rPr>
          <w:rFonts w:hint="eastAsia"/>
        </w:rPr>
        <w:t>A</w:t>
      </w:r>
      <w:r w:rsidR="009B7C3B" w:rsidRPr="007C7681">
        <w:t>LU</w:t>
      </w:r>
      <w:r>
        <w:t>B</w:t>
      </w:r>
      <w:r w:rsidR="009B7C3B" w:rsidRPr="007C7681">
        <w:t>Src</w:t>
      </w:r>
    </w:p>
    <w:p w14:paraId="1EB42A41" w14:textId="7CB7B045" w:rsidR="005119C4" w:rsidRDefault="005119C4" w:rsidP="007C7681">
      <w:pPr>
        <w:pStyle w:val="a7"/>
        <w:spacing w:before="240" w:after="240"/>
        <w:ind w:firstLine="480"/>
      </w:pPr>
      <w:r>
        <w:rPr>
          <w:rFonts w:hint="eastAsia"/>
        </w:rPr>
        <w:t>6</w:t>
      </w:r>
      <w:r>
        <w:t>.j</w:t>
      </w:r>
      <w:r>
        <w:rPr>
          <w:rFonts w:hint="eastAsia"/>
        </w:rPr>
        <w:t>/</w:t>
      </w:r>
      <w:r>
        <w:t>jal</w:t>
      </w:r>
      <w:r>
        <w:rPr>
          <w:rFonts w:hint="eastAsia"/>
        </w:rPr>
        <w:t>指令</w:t>
      </w:r>
      <w:r>
        <w:rPr>
          <w:rFonts w:hint="eastAsia"/>
        </w:rPr>
        <w:t xml:space="preserve"> </w:t>
      </w:r>
      <w:r>
        <w:rPr>
          <w:rFonts w:hint="eastAsia"/>
        </w:rPr>
        <w:t>跳转地址的选择</w:t>
      </w:r>
      <w:r>
        <w:rPr>
          <w:rFonts w:hint="eastAsia"/>
        </w:rPr>
        <w:t xml:space="preserve"> </w:t>
      </w:r>
      <w:r w:rsidR="00680EC2">
        <w:rPr>
          <w:rFonts w:hint="eastAsia"/>
        </w:rPr>
        <w:t>if_j</w:t>
      </w:r>
    </w:p>
    <w:p w14:paraId="2DF23570" w14:textId="694D8883" w:rsidR="00123009" w:rsidRDefault="00123009" w:rsidP="007C7681">
      <w:pPr>
        <w:pStyle w:val="a7"/>
        <w:spacing w:before="240" w:after="240"/>
        <w:ind w:firstLine="480"/>
      </w:pPr>
      <w:r>
        <w:rPr>
          <w:rFonts w:hint="eastAsia"/>
        </w:rPr>
        <w:t>7</w:t>
      </w:r>
      <w:r>
        <w:t>.PC</w:t>
      </w:r>
      <w:r>
        <w:rPr>
          <w:rFonts w:hint="eastAsia"/>
        </w:rPr>
        <w:t>的选择信号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sel</w:t>
      </w:r>
      <w:r>
        <w:t>[1:0]</w:t>
      </w:r>
    </w:p>
    <w:p w14:paraId="5E7B0479" w14:textId="6396AF18" w:rsidR="007B0FF9" w:rsidRDefault="007B0FF9" w:rsidP="007B0FF9">
      <w:pPr>
        <w:pStyle w:val="a7"/>
        <w:spacing w:before="240" w:after="240"/>
        <w:ind w:firstLine="480"/>
      </w:pPr>
      <w:r>
        <w:rPr>
          <w:rFonts w:hint="eastAsia"/>
        </w:rPr>
        <w:t>8</w:t>
      </w:r>
      <w:r>
        <w:t>.beq</w:t>
      </w:r>
      <w:r>
        <w:rPr>
          <w:rFonts w:hint="eastAsia"/>
        </w:rPr>
        <w:t>类指令</w:t>
      </w:r>
      <w:r>
        <w:rPr>
          <w:rFonts w:hint="eastAsia"/>
        </w:rPr>
        <w:t xml:space="preserve"> </w:t>
      </w:r>
      <w:r>
        <w:rPr>
          <w:rFonts w:hint="eastAsia"/>
        </w:rPr>
        <w:t>跳转地址的选择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ranch</w:t>
      </w:r>
    </w:p>
    <w:p w14:paraId="51CAFD16" w14:textId="77777777" w:rsidR="00A70D00" w:rsidRPr="007C7681" w:rsidRDefault="007F7E74" w:rsidP="0034175D">
      <w:pPr>
        <w:pStyle w:val="a7"/>
        <w:spacing w:before="240" w:after="240"/>
        <w:ind w:firstLine="480"/>
      </w:pPr>
      <w:r w:rsidRPr="007C7681">
        <w:t>除了上述</w:t>
      </w:r>
      <w:r w:rsidRPr="007C7681">
        <w:t>B</w:t>
      </w:r>
      <w:r w:rsidRPr="007C7681">
        <w:rPr>
          <w:rFonts w:hint="eastAsia"/>
        </w:rPr>
        <w:t>r</w:t>
      </w:r>
      <w:r w:rsidRPr="007C7681">
        <w:t>anch,</w:t>
      </w:r>
      <w:r w:rsidR="00DB293D">
        <w:t xml:space="preserve"> </w:t>
      </w:r>
      <w:r w:rsidRPr="007C7681">
        <w:rPr>
          <w:rFonts w:hint="eastAsia"/>
        </w:rPr>
        <w:t>A</w:t>
      </w:r>
      <w:r w:rsidRPr="007C7681">
        <w:t>LU</w:t>
      </w:r>
      <w:r w:rsidR="00680EC2">
        <w:t>A</w:t>
      </w:r>
      <w:r w:rsidRPr="007C7681">
        <w:t>Src,</w:t>
      </w:r>
      <w:r w:rsidR="00DB293D">
        <w:t xml:space="preserve"> </w:t>
      </w:r>
      <w:r w:rsidR="00680EC2">
        <w:t xml:space="preserve">ALUBSrc, </w:t>
      </w:r>
      <w:r w:rsidRPr="007C7681">
        <w:rPr>
          <w:rFonts w:hint="eastAsia"/>
        </w:rPr>
        <w:t>E</w:t>
      </w:r>
      <w:r w:rsidRPr="007C7681">
        <w:t>XTOp</w:t>
      </w:r>
      <w:r w:rsidR="00680EC2">
        <w:t>[1:0]</w:t>
      </w:r>
      <w:r w:rsidRPr="007C7681">
        <w:t>,</w:t>
      </w:r>
      <w:r w:rsidR="00DB293D">
        <w:t xml:space="preserve"> </w:t>
      </w:r>
      <w:r w:rsidRPr="007C7681">
        <w:rPr>
          <w:rFonts w:hint="eastAsia"/>
        </w:rPr>
        <w:t>Mem</w:t>
      </w:r>
      <w:r w:rsidRPr="007C7681">
        <w:t>ToReg[1:0],</w:t>
      </w:r>
      <w:r w:rsidR="00DB293D">
        <w:t xml:space="preserve"> </w:t>
      </w:r>
      <w:r w:rsidRPr="007C7681">
        <w:rPr>
          <w:rFonts w:hint="eastAsia"/>
        </w:rPr>
        <w:t>Reg</w:t>
      </w:r>
      <w:r w:rsidRPr="007C7681">
        <w:t>Dst</w:t>
      </w:r>
      <w:r w:rsidR="0062424C">
        <w:t>[1:0]</w:t>
      </w:r>
      <w:r w:rsidR="00680EC2">
        <w:t xml:space="preserve"> </w:t>
      </w:r>
      <w:r w:rsidR="0062424C">
        <w:t>,</w:t>
      </w:r>
      <w:r w:rsidR="00680EC2">
        <w:t>if_j,</w:t>
      </w:r>
      <w:r w:rsidR="00C119DF">
        <w:t xml:space="preserve"> PC_sel[1:0]</w:t>
      </w:r>
      <w:r w:rsidR="00680EC2">
        <w:t xml:space="preserve"> </w:t>
      </w:r>
      <w:r w:rsidRPr="007C7681">
        <w:t>还有三个</w:t>
      </w:r>
      <w:r w:rsidRPr="007C7681">
        <w:rPr>
          <w:rFonts w:hint="eastAsia"/>
        </w:rPr>
        <w:t>读写</w:t>
      </w:r>
      <w:r w:rsidRPr="007C7681">
        <w:t>控制信号</w:t>
      </w:r>
      <w:r w:rsidRPr="007C7681">
        <w:rPr>
          <w:rFonts w:hint="eastAsia"/>
        </w:rPr>
        <w:t>，</w:t>
      </w:r>
      <w:r w:rsidRPr="007C7681">
        <w:rPr>
          <w:rFonts w:hint="eastAsia"/>
        </w:rPr>
        <w:t>R</w:t>
      </w:r>
      <w:r w:rsidRPr="007C7681">
        <w:t>egWrite</w:t>
      </w:r>
      <w:r w:rsidRPr="007C7681">
        <w:t>是</w:t>
      </w:r>
      <w:r w:rsidRPr="007C7681">
        <w:rPr>
          <w:rFonts w:hint="eastAsia"/>
        </w:rPr>
        <w:t>G</w:t>
      </w:r>
      <w:r w:rsidRPr="007C7681">
        <w:t>RF</w:t>
      </w:r>
      <w:r w:rsidRPr="007C7681">
        <w:t>写入信号，</w:t>
      </w:r>
    </w:p>
    <w:p w14:paraId="79AC8700" w14:textId="158CB366" w:rsidR="0034175D" w:rsidRDefault="007F7E74" w:rsidP="0034175D">
      <w:pPr>
        <w:pStyle w:val="a7"/>
        <w:spacing w:before="240" w:after="240"/>
        <w:ind w:firstLine="480"/>
      </w:pPr>
      <w:r w:rsidRPr="007C7681">
        <w:rPr>
          <w:rFonts w:hint="eastAsia"/>
        </w:rPr>
        <w:t>M</w:t>
      </w:r>
      <w:r w:rsidRPr="007C7681">
        <w:t>emRead,</w:t>
      </w:r>
      <w:r w:rsidR="00DB293D">
        <w:t xml:space="preserve"> </w:t>
      </w:r>
      <w:r w:rsidRPr="007C7681">
        <w:t>MemWrite</w:t>
      </w:r>
      <w:r w:rsidRPr="007C7681">
        <w:t>是</w:t>
      </w:r>
      <w:r w:rsidRPr="007C7681">
        <w:rPr>
          <w:rFonts w:hint="eastAsia"/>
        </w:rPr>
        <w:t>D</w:t>
      </w:r>
      <w:r w:rsidRPr="007C7681">
        <w:t>M</w:t>
      </w:r>
      <w:r w:rsidRPr="007C7681">
        <w:t>读写信号</w:t>
      </w:r>
      <w:r w:rsidRPr="007C7681">
        <w:rPr>
          <w:rFonts w:hint="eastAsia"/>
        </w:rPr>
        <w:t>，</w:t>
      </w:r>
      <w:r w:rsidR="00B53DD0">
        <w:rPr>
          <w:rFonts w:hint="eastAsia"/>
        </w:rPr>
        <w:t>A</w:t>
      </w:r>
      <w:r w:rsidR="00B53DD0">
        <w:t>LUC</w:t>
      </w:r>
      <w:r w:rsidR="00B53DD0">
        <w:rPr>
          <w:rFonts w:hint="eastAsia"/>
        </w:rPr>
        <w:t>trl</w:t>
      </w:r>
      <w:r w:rsidR="00B53DD0">
        <w:t>[2:0]</w:t>
      </w:r>
      <w:r w:rsidR="00B53DD0">
        <w:rPr>
          <w:rFonts w:hint="eastAsia"/>
        </w:rPr>
        <w:t>是</w:t>
      </w:r>
      <w:r w:rsidR="00B53DD0">
        <w:rPr>
          <w:rFonts w:hint="eastAsia"/>
        </w:rPr>
        <w:t>A</w:t>
      </w:r>
      <w:r w:rsidR="00B53DD0">
        <w:t>LU</w:t>
      </w:r>
      <w:r w:rsidR="00B53DD0">
        <w:rPr>
          <w:rFonts w:hint="eastAsia"/>
        </w:rPr>
        <w:t>控制信号，</w:t>
      </w:r>
      <w:r w:rsidRPr="007C7681">
        <w:rPr>
          <w:rFonts w:hint="eastAsia"/>
        </w:rPr>
        <w:t>所以控制器</w:t>
      </w:r>
      <w:r w:rsidRPr="007C7681">
        <w:rPr>
          <w:rFonts w:hint="eastAsia"/>
        </w:rPr>
        <w:t>C</w:t>
      </w:r>
      <w:r w:rsidRPr="007C7681">
        <w:t>ontroller</w:t>
      </w:r>
      <w:r w:rsidRPr="007C7681">
        <w:t>需要设计</w:t>
      </w:r>
      <w:r w:rsidRPr="007C7681">
        <w:rPr>
          <w:rFonts w:hint="eastAsia"/>
        </w:rPr>
        <w:t>这</w:t>
      </w:r>
      <w:r w:rsidR="00B53DD0">
        <w:t>1</w:t>
      </w:r>
      <w:r w:rsidR="00E551C2">
        <w:t>2</w:t>
      </w:r>
      <w:r w:rsidRPr="007C7681">
        <w:t>个控制信号</w:t>
      </w:r>
      <w:r w:rsidRPr="007C7681"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6"/>
        <w:gridCol w:w="1465"/>
        <w:gridCol w:w="5479"/>
      </w:tblGrid>
      <w:tr w:rsidR="000845DA" w:rsidRPr="00CB7CB7" w14:paraId="73A8B688" w14:textId="77777777" w:rsidTr="00E62B85">
        <w:tc>
          <w:tcPr>
            <w:tcW w:w="1686" w:type="dxa"/>
            <w:shd w:val="clear" w:color="auto" w:fill="D9E2F3" w:themeFill="accent1" w:themeFillTint="33"/>
          </w:tcPr>
          <w:p w14:paraId="71603CA7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465" w:type="dxa"/>
            <w:shd w:val="clear" w:color="auto" w:fill="D9E2F3" w:themeFill="accent1" w:themeFillTint="33"/>
          </w:tcPr>
          <w:p w14:paraId="1403C576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479" w:type="dxa"/>
            <w:shd w:val="clear" w:color="auto" w:fill="D9E2F3" w:themeFill="accent1" w:themeFillTint="33"/>
          </w:tcPr>
          <w:p w14:paraId="6FBAFDD5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0845DA" w:rsidRPr="00CB7CB7" w14:paraId="62BF7EAB" w14:textId="77777777" w:rsidTr="00E62B85">
        <w:tc>
          <w:tcPr>
            <w:tcW w:w="1686" w:type="dxa"/>
            <w:shd w:val="clear" w:color="auto" w:fill="FFFFFF" w:themeFill="background1"/>
          </w:tcPr>
          <w:p w14:paraId="2A6F7DD0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Op[</w:t>
            </w:r>
            <w:proofErr w:type="gramEnd"/>
            <w:r w:rsidRPr="00CB7CB7">
              <w:rPr>
                <w:rFonts w:ascii="黑体" w:eastAsia="黑体" w:hAnsi="黑体" w:cs="Times New Roman"/>
              </w:rPr>
              <w:t>5:0]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123A5887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79" w:type="dxa"/>
            <w:shd w:val="clear" w:color="auto" w:fill="FFFFFF" w:themeFill="background1"/>
          </w:tcPr>
          <w:p w14:paraId="6362DCDA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6位o</w:t>
            </w:r>
            <w:r w:rsidRPr="00CB7CB7">
              <w:rPr>
                <w:rFonts w:ascii="黑体" w:eastAsia="黑体" w:hAnsi="黑体" w:cs="Times New Roman"/>
              </w:rPr>
              <w:t>pcode</w:t>
            </w:r>
            <w:r w:rsidRPr="00CB7CB7">
              <w:rPr>
                <w:rFonts w:ascii="黑体" w:eastAsia="黑体" w:hAnsi="黑体" w:cs="Times New Roman" w:hint="eastAsia"/>
              </w:rPr>
              <w:t>段</w:t>
            </w:r>
          </w:p>
        </w:tc>
      </w:tr>
      <w:tr w:rsidR="000845DA" w:rsidRPr="00CB7CB7" w14:paraId="79135333" w14:textId="77777777" w:rsidTr="00E62B85">
        <w:tc>
          <w:tcPr>
            <w:tcW w:w="1686" w:type="dxa"/>
            <w:shd w:val="clear" w:color="auto" w:fill="FFFFFF" w:themeFill="background1"/>
          </w:tcPr>
          <w:p w14:paraId="676B6067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F</w:t>
            </w:r>
            <w:r>
              <w:rPr>
                <w:rFonts w:ascii="黑体" w:eastAsia="黑体" w:hAnsi="黑体" w:cs="Times New Roman" w:hint="eastAsia"/>
              </w:rPr>
              <w:t>unc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5:0]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1D5E3A0B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79" w:type="dxa"/>
            <w:shd w:val="clear" w:color="auto" w:fill="FFFFFF" w:themeFill="background1"/>
          </w:tcPr>
          <w:p w14:paraId="42E57DAE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6位f</w:t>
            </w:r>
            <w:r>
              <w:rPr>
                <w:rFonts w:ascii="黑体" w:eastAsia="黑体" w:hAnsi="黑体" w:cs="Times New Roman"/>
              </w:rPr>
              <w:t>unc</w:t>
            </w:r>
            <w:r>
              <w:rPr>
                <w:rFonts w:ascii="黑体" w:eastAsia="黑体" w:hAnsi="黑体" w:cs="Times New Roman" w:hint="eastAsia"/>
              </w:rPr>
              <w:t>段</w:t>
            </w:r>
          </w:p>
        </w:tc>
      </w:tr>
      <w:tr w:rsidR="000845DA" w:rsidRPr="00CB7CB7" w14:paraId="44FFB229" w14:textId="77777777" w:rsidTr="00E62B85">
        <w:tc>
          <w:tcPr>
            <w:tcW w:w="1686" w:type="dxa"/>
            <w:shd w:val="clear" w:color="auto" w:fill="FFFFFF" w:themeFill="background1"/>
          </w:tcPr>
          <w:p w14:paraId="756BC74E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LUC</w:t>
            </w:r>
            <w:r>
              <w:rPr>
                <w:rFonts w:ascii="黑体" w:eastAsia="黑体" w:hAnsi="黑体" w:cs="Times New Roman" w:hint="eastAsia"/>
              </w:rPr>
              <w:t>trl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3:0]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42C9FE3C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A2B2A39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</w:t>
            </w:r>
            <w:r>
              <w:rPr>
                <w:rFonts w:ascii="黑体" w:eastAsia="黑体" w:hAnsi="黑体" w:cs="Times New Roman" w:hint="eastAsia"/>
              </w:rPr>
              <w:t>控制信号</w:t>
            </w:r>
          </w:p>
        </w:tc>
      </w:tr>
      <w:tr w:rsidR="000845DA" w:rsidRPr="00CB7CB7" w14:paraId="0BF00131" w14:textId="77777777" w:rsidTr="00E62B85">
        <w:tc>
          <w:tcPr>
            <w:tcW w:w="1686" w:type="dxa"/>
            <w:shd w:val="clear" w:color="auto" w:fill="FFFFFF" w:themeFill="background1"/>
          </w:tcPr>
          <w:p w14:paraId="2062A67D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egDst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0399C9DA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DE16BC4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写地址控制 选择R</w:t>
            </w:r>
            <w:r w:rsidRPr="00CB7CB7">
              <w:rPr>
                <w:rFonts w:ascii="黑体" w:eastAsia="黑体" w:hAnsi="黑体" w:cs="Times New Roman"/>
              </w:rPr>
              <w:t>T,RD</w:t>
            </w:r>
          </w:p>
        </w:tc>
      </w:tr>
      <w:tr w:rsidR="000845DA" w:rsidRPr="00CB7CB7" w14:paraId="2243C523" w14:textId="77777777" w:rsidTr="00E62B85">
        <w:tc>
          <w:tcPr>
            <w:tcW w:w="1686" w:type="dxa"/>
            <w:shd w:val="clear" w:color="auto" w:fill="FFFFFF" w:themeFill="background1"/>
          </w:tcPr>
          <w:p w14:paraId="116A771E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</w:t>
            </w:r>
            <w:r>
              <w:rPr>
                <w:rFonts w:ascii="黑体" w:eastAsia="黑体" w:hAnsi="黑体" w:cs="Times New Roman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Src</w:t>
            </w:r>
          </w:p>
        </w:tc>
        <w:tc>
          <w:tcPr>
            <w:tcW w:w="1465" w:type="dxa"/>
            <w:shd w:val="clear" w:color="auto" w:fill="FFFFFF" w:themeFill="background1"/>
          </w:tcPr>
          <w:p w14:paraId="3C6863DC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0BCBBDFA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LU第</w:t>
            </w:r>
            <w:r>
              <w:rPr>
                <w:rFonts w:ascii="黑体" w:eastAsia="黑体" w:hAnsi="黑体" w:cs="Times New Roman" w:hint="eastAsia"/>
              </w:rPr>
              <w:t>一</w:t>
            </w:r>
            <w:r w:rsidRPr="00CB7CB7">
              <w:rPr>
                <w:rFonts w:ascii="黑体" w:eastAsia="黑体" w:hAnsi="黑体" w:cs="Times New Roman"/>
              </w:rPr>
              <w:t>操作数选择控制</w:t>
            </w:r>
          </w:p>
        </w:tc>
      </w:tr>
      <w:tr w:rsidR="000845DA" w:rsidRPr="00CB7CB7" w14:paraId="2E786302" w14:textId="77777777" w:rsidTr="00E62B85">
        <w:tc>
          <w:tcPr>
            <w:tcW w:w="1686" w:type="dxa"/>
            <w:shd w:val="clear" w:color="auto" w:fill="FFFFFF" w:themeFill="background1"/>
          </w:tcPr>
          <w:p w14:paraId="1CEE94BA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LUBS</w:t>
            </w:r>
            <w:r>
              <w:rPr>
                <w:rFonts w:ascii="黑体" w:eastAsia="黑体" w:hAnsi="黑体" w:cs="Times New Roman" w:hint="eastAsia"/>
              </w:rPr>
              <w:t>rc</w:t>
            </w:r>
          </w:p>
        </w:tc>
        <w:tc>
          <w:tcPr>
            <w:tcW w:w="1465" w:type="dxa"/>
            <w:shd w:val="clear" w:color="auto" w:fill="FFFFFF" w:themeFill="background1"/>
          </w:tcPr>
          <w:p w14:paraId="07CC6237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6E085C3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LU第二操作数选择控制</w:t>
            </w:r>
          </w:p>
        </w:tc>
      </w:tr>
      <w:tr w:rsidR="000845DA" w:rsidRPr="00CB7CB7" w14:paraId="61D11F6E" w14:textId="77777777" w:rsidTr="00E62B85">
        <w:tc>
          <w:tcPr>
            <w:tcW w:w="1686" w:type="dxa"/>
            <w:shd w:val="clear" w:color="auto" w:fill="FFFFFF" w:themeFill="background1"/>
          </w:tcPr>
          <w:p w14:paraId="5B7AFD0C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egWrite</w:t>
            </w:r>
          </w:p>
        </w:tc>
        <w:tc>
          <w:tcPr>
            <w:tcW w:w="1465" w:type="dxa"/>
            <w:shd w:val="clear" w:color="auto" w:fill="FFFFFF" w:themeFill="background1"/>
          </w:tcPr>
          <w:p w14:paraId="184A8D7A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7F224C2C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GRF 写</w:t>
            </w:r>
            <w:r w:rsidRPr="00CB7CB7">
              <w:rPr>
                <w:rFonts w:ascii="黑体" w:eastAsia="黑体" w:hAnsi="黑体" w:cs="Times New Roman" w:hint="eastAsia"/>
              </w:rPr>
              <w:t>入</w:t>
            </w:r>
            <w:r w:rsidRPr="00CB7CB7">
              <w:rPr>
                <w:rFonts w:ascii="黑体" w:eastAsia="黑体" w:hAnsi="黑体" w:cs="Times New Roman"/>
              </w:rPr>
              <w:t>控制</w:t>
            </w:r>
          </w:p>
        </w:tc>
      </w:tr>
      <w:tr w:rsidR="000845DA" w:rsidRPr="00CB7CB7" w14:paraId="20AED115" w14:textId="77777777" w:rsidTr="00E62B85">
        <w:tc>
          <w:tcPr>
            <w:tcW w:w="1686" w:type="dxa"/>
            <w:shd w:val="clear" w:color="auto" w:fill="FFFFFF" w:themeFill="background1"/>
          </w:tcPr>
          <w:p w14:paraId="2EAFAB15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MemRead</w:t>
            </w:r>
          </w:p>
        </w:tc>
        <w:tc>
          <w:tcPr>
            <w:tcW w:w="1465" w:type="dxa"/>
            <w:shd w:val="clear" w:color="auto" w:fill="FFFFFF" w:themeFill="background1"/>
          </w:tcPr>
          <w:p w14:paraId="24432297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E92CC27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D</w:t>
            </w:r>
            <w:r w:rsidRPr="00CB7CB7">
              <w:rPr>
                <w:rFonts w:ascii="黑体" w:eastAsia="黑体" w:hAnsi="黑体" w:cs="Times New Roman"/>
              </w:rPr>
              <w:t>M</w:t>
            </w:r>
            <w:r w:rsidRPr="00CB7CB7">
              <w:rPr>
                <w:rFonts w:ascii="黑体" w:eastAsia="黑体" w:hAnsi="黑体" w:cs="Times New Roman" w:hint="eastAsia"/>
              </w:rPr>
              <w:t>读信号</w:t>
            </w:r>
          </w:p>
        </w:tc>
      </w:tr>
      <w:tr w:rsidR="000845DA" w:rsidRPr="00CB7CB7" w14:paraId="24F58A47" w14:textId="77777777" w:rsidTr="00E62B85">
        <w:tc>
          <w:tcPr>
            <w:tcW w:w="1686" w:type="dxa"/>
            <w:shd w:val="clear" w:color="auto" w:fill="FFFFFF" w:themeFill="background1"/>
          </w:tcPr>
          <w:p w14:paraId="6D97CF18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emWrite</w:t>
            </w:r>
          </w:p>
        </w:tc>
        <w:tc>
          <w:tcPr>
            <w:tcW w:w="1465" w:type="dxa"/>
            <w:shd w:val="clear" w:color="auto" w:fill="FFFFFF" w:themeFill="background1"/>
          </w:tcPr>
          <w:p w14:paraId="73F0BBF5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7567AA19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D</w:t>
            </w:r>
            <w:r w:rsidRPr="00CB7CB7">
              <w:rPr>
                <w:rFonts w:ascii="黑体" w:eastAsia="黑体" w:hAnsi="黑体" w:cs="Times New Roman"/>
              </w:rPr>
              <w:t>M</w:t>
            </w:r>
            <w:r w:rsidRPr="00CB7CB7">
              <w:rPr>
                <w:rFonts w:ascii="黑体" w:eastAsia="黑体" w:hAnsi="黑体" w:cs="Times New Roman" w:hint="eastAsia"/>
              </w:rPr>
              <w:t>写信号</w:t>
            </w:r>
          </w:p>
        </w:tc>
      </w:tr>
      <w:tr w:rsidR="000845DA" w:rsidRPr="00CB7CB7" w14:paraId="581E3E85" w14:textId="77777777" w:rsidTr="00E62B85">
        <w:tc>
          <w:tcPr>
            <w:tcW w:w="1686" w:type="dxa"/>
            <w:shd w:val="clear" w:color="auto" w:fill="FFFFFF" w:themeFill="background1"/>
          </w:tcPr>
          <w:p w14:paraId="7AC68FBE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emToReg</w:t>
            </w:r>
            <w:r w:rsidRPr="00CB7CB7">
              <w:rPr>
                <w:rFonts w:ascii="黑体" w:eastAsia="黑体" w:hAnsi="黑体" w:cs="Times New Roman" w:hint="eastAsia"/>
              </w:rPr>
              <w:t>[</w:t>
            </w:r>
            <w:proofErr w:type="gramEnd"/>
            <w:r w:rsidRPr="00CB7CB7"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2E8576F1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130CC66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G</w:t>
            </w:r>
            <w:r w:rsidRPr="00CB7CB7">
              <w:rPr>
                <w:rFonts w:ascii="黑体" w:eastAsia="黑体" w:hAnsi="黑体" w:cs="Times New Roman"/>
              </w:rPr>
              <w:t>RF</w:t>
            </w:r>
            <w:r w:rsidRPr="00CB7CB7">
              <w:rPr>
                <w:rFonts w:ascii="黑体" w:eastAsia="黑体" w:hAnsi="黑体" w:cs="Times New Roman" w:hint="eastAsia"/>
              </w:rPr>
              <w:t>写入数据的选择信号</w:t>
            </w:r>
          </w:p>
        </w:tc>
      </w:tr>
      <w:tr w:rsidR="000845DA" w:rsidRPr="00CB7CB7" w14:paraId="624F95CF" w14:textId="77777777" w:rsidTr="00E62B85">
        <w:tc>
          <w:tcPr>
            <w:tcW w:w="1686" w:type="dxa"/>
            <w:shd w:val="clear" w:color="auto" w:fill="FFFFFF" w:themeFill="background1"/>
          </w:tcPr>
          <w:p w14:paraId="1B514983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E</w:t>
            </w:r>
            <w:r w:rsidRPr="00CB7CB7">
              <w:rPr>
                <w:rFonts w:ascii="黑体" w:eastAsia="黑体" w:hAnsi="黑体" w:cs="Times New Roman"/>
              </w:rPr>
              <w:t>xtOp</w:t>
            </w:r>
          </w:p>
        </w:tc>
        <w:tc>
          <w:tcPr>
            <w:tcW w:w="1465" w:type="dxa"/>
            <w:shd w:val="clear" w:color="auto" w:fill="FFFFFF" w:themeFill="background1"/>
          </w:tcPr>
          <w:p w14:paraId="187DEE39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228CD0F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高位扩展方式选择信号</w:t>
            </w:r>
          </w:p>
        </w:tc>
      </w:tr>
      <w:tr w:rsidR="000845DA" w:rsidRPr="00CB7CB7" w14:paraId="7CEE0D74" w14:textId="77777777" w:rsidTr="00E62B85">
        <w:tc>
          <w:tcPr>
            <w:tcW w:w="1686" w:type="dxa"/>
            <w:shd w:val="clear" w:color="auto" w:fill="FFFFFF" w:themeFill="background1"/>
          </w:tcPr>
          <w:p w14:paraId="22330C7A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If_beq</w:t>
            </w:r>
          </w:p>
        </w:tc>
        <w:tc>
          <w:tcPr>
            <w:tcW w:w="1465" w:type="dxa"/>
            <w:shd w:val="clear" w:color="auto" w:fill="FFFFFF" w:themeFill="background1"/>
          </w:tcPr>
          <w:p w14:paraId="1B727BD7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1205A094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 w:rsidRPr="00CB7CB7">
              <w:rPr>
                <w:rFonts w:ascii="黑体" w:eastAsia="黑体" w:hAnsi="黑体" w:cs="Times New Roman"/>
              </w:rPr>
              <w:t>eq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  <w:r w:rsidRPr="00CB7CB7">
              <w:rPr>
                <w:rFonts w:ascii="黑体" w:eastAsia="黑体" w:hAnsi="黑体" w:cs="Times New Roman"/>
              </w:rPr>
              <w:t xml:space="preserve"> </w:t>
            </w:r>
          </w:p>
        </w:tc>
      </w:tr>
      <w:tr w:rsidR="000845DA" w:rsidRPr="00CB7CB7" w14:paraId="1E92CF5B" w14:textId="77777777" w:rsidTr="00E62B85">
        <w:tc>
          <w:tcPr>
            <w:tcW w:w="1686" w:type="dxa"/>
            <w:shd w:val="clear" w:color="auto" w:fill="FFFFFF" w:themeFill="background1"/>
          </w:tcPr>
          <w:p w14:paraId="5387041D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If_bne</w:t>
            </w:r>
          </w:p>
        </w:tc>
        <w:tc>
          <w:tcPr>
            <w:tcW w:w="1465" w:type="dxa"/>
            <w:shd w:val="clear" w:color="auto" w:fill="FFFFFF" w:themeFill="background1"/>
          </w:tcPr>
          <w:p w14:paraId="7DB5B8CE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F7FA2BC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ne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3F8EF91E" w14:textId="77777777" w:rsidTr="00E62B85">
        <w:tc>
          <w:tcPr>
            <w:tcW w:w="1686" w:type="dxa"/>
            <w:shd w:val="clear" w:color="auto" w:fill="FFFFFF" w:themeFill="background1"/>
          </w:tcPr>
          <w:p w14:paraId="01298D5C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If_bgez</w:t>
            </w:r>
          </w:p>
        </w:tc>
        <w:tc>
          <w:tcPr>
            <w:tcW w:w="1465" w:type="dxa"/>
            <w:shd w:val="clear" w:color="auto" w:fill="FFFFFF" w:themeFill="background1"/>
          </w:tcPr>
          <w:p w14:paraId="3220B7D9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2C39C6DE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gez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2FBCDDA9" w14:textId="77777777" w:rsidTr="00E62B85">
        <w:tc>
          <w:tcPr>
            <w:tcW w:w="1686" w:type="dxa"/>
            <w:shd w:val="clear" w:color="auto" w:fill="FFFFFF" w:themeFill="background1"/>
          </w:tcPr>
          <w:p w14:paraId="6AF7DA83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If_blez</w:t>
            </w:r>
          </w:p>
        </w:tc>
        <w:tc>
          <w:tcPr>
            <w:tcW w:w="1465" w:type="dxa"/>
            <w:shd w:val="clear" w:color="auto" w:fill="FFFFFF" w:themeFill="background1"/>
          </w:tcPr>
          <w:p w14:paraId="4186B73F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6830B5D7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lez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4D74321C" w14:textId="77777777" w:rsidTr="00E62B85">
        <w:tc>
          <w:tcPr>
            <w:tcW w:w="1686" w:type="dxa"/>
            <w:shd w:val="clear" w:color="auto" w:fill="FFFFFF" w:themeFill="background1"/>
          </w:tcPr>
          <w:p w14:paraId="7B906D17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If_bgtz</w:t>
            </w:r>
          </w:p>
        </w:tc>
        <w:tc>
          <w:tcPr>
            <w:tcW w:w="1465" w:type="dxa"/>
            <w:shd w:val="clear" w:color="auto" w:fill="FFFFFF" w:themeFill="background1"/>
          </w:tcPr>
          <w:p w14:paraId="6EB5FD3E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6C13752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gtz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0C71B2F4" w14:textId="77777777" w:rsidTr="00E62B85">
        <w:tc>
          <w:tcPr>
            <w:tcW w:w="1686" w:type="dxa"/>
            <w:shd w:val="clear" w:color="auto" w:fill="FFFFFF" w:themeFill="background1"/>
          </w:tcPr>
          <w:p w14:paraId="7DB33688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If_bltz</w:t>
            </w:r>
          </w:p>
        </w:tc>
        <w:tc>
          <w:tcPr>
            <w:tcW w:w="1465" w:type="dxa"/>
            <w:shd w:val="clear" w:color="auto" w:fill="FFFFFF" w:themeFill="background1"/>
          </w:tcPr>
          <w:p w14:paraId="5F4001DB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594118A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>
              <w:rPr>
                <w:rFonts w:ascii="黑体" w:eastAsia="黑体" w:hAnsi="黑体" w:cs="Times New Roman"/>
              </w:rPr>
              <w:t>ltz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49A2917C" w14:textId="77777777" w:rsidTr="00E62B85">
        <w:tc>
          <w:tcPr>
            <w:tcW w:w="1686" w:type="dxa"/>
            <w:shd w:val="clear" w:color="auto" w:fill="FFFFFF" w:themeFill="background1"/>
          </w:tcPr>
          <w:p w14:paraId="00EAE9A0" w14:textId="77777777" w:rsidR="000845DA" w:rsidRPr="00CB7CB7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If_j</w:t>
            </w:r>
          </w:p>
        </w:tc>
        <w:tc>
          <w:tcPr>
            <w:tcW w:w="1465" w:type="dxa"/>
            <w:shd w:val="clear" w:color="auto" w:fill="FFFFFF" w:themeFill="background1"/>
          </w:tcPr>
          <w:p w14:paraId="4F114E54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65F6D6FD" w14:textId="77777777" w:rsidR="000845DA" w:rsidRPr="00CB7CB7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判断是不是j</w:t>
            </w:r>
            <w:r>
              <w:rPr>
                <w:rFonts w:ascii="黑体" w:eastAsia="黑体" w:hAnsi="黑体" w:cs="Times New Roman"/>
              </w:rPr>
              <w:t>al/</w:t>
            </w:r>
            <w:r>
              <w:rPr>
                <w:rFonts w:ascii="黑体" w:eastAsia="黑体" w:hAnsi="黑体" w:cs="Times New Roman" w:hint="eastAsia"/>
              </w:rPr>
              <w:t>j指令 是则为1</w:t>
            </w:r>
          </w:p>
        </w:tc>
      </w:tr>
      <w:tr w:rsidR="000845DA" w:rsidRPr="00CB7CB7" w14:paraId="282807CF" w14:textId="77777777" w:rsidTr="00E62B85">
        <w:tc>
          <w:tcPr>
            <w:tcW w:w="1686" w:type="dxa"/>
            <w:shd w:val="clear" w:color="auto" w:fill="FFFFFF" w:themeFill="background1"/>
          </w:tcPr>
          <w:p w14:paraId="7CB41943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_</w:t>
            </w:r>
            <w:proofErr w:type="gramStart"/>
            <w:r>
              <w:rPr>
                <w:rFonts w:ascii="黑体" w:eastAsia="黑体" w:hAnsi="黑体" w:cs="Times New Roman" w:hint="eastAsia"/>
              </w:rPr>
              <w:t>sel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243A09AA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61918F01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选择信号</w:t>
            </w:r>
          </w:p>
        </w:tc>
      </w:tr>
      <w:tr w:rsidR="000845DA" w:rsidRPr="00CB7CB7" w14:paraId="7B13229F" w14:textId="77777777" w:rsidTr="00E62B85">
        <w:tc>
          <w:tcPr>
            <w:tcW w:w="1686" w:type="dxa"/>
            <w:shd w:val="clear" w:color="auto" w:fill="FFFFFF" w:themeFill="background1"/>
          </w:tcPr>
          <w:p w14:paraId="22C06000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If_sh</w:t>
            </w:r>
          </w:p>
        </w:tc>
        <w:tc>
          <w:tcPr>
            <w:tcW w:w="1465" w:type="dxa"/>
            <w:shd w:val="clear" w:color="auto" w:fill="FFFFFF" w:themeFill="background1"/>
          </w:tcPr>
          <w:p w14:paraId="492FA4A2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3CBC360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/>
              </w:rPr>
              <w:t>sh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5783DC6B" w14:textId="77777777" w:rsidTr="00E62B85">
        <w:tc>
          <w:tcPr>
            <w:tcW w:w="1686" w:type="dxa"/>
            <w:shd w:val="clear" w:color="auto" w:fill="FFFFFF" w:themeFill="background1"/>
          </w:tcPr>
          <w:p w14:paraId="28242B6B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If_sb</w:t>
            </w:r>
          </w:p>
        </w:tc>
        <w:tc>
          <w:tcPr>
            <w:tcW w:w="1465" w:type="dxa"/>
            <w:shd w:val="clear" w:color="auto" w:fill="FFFFFF" w:themeFill="background1"/>
          </w:tcPr>
          <w:p w14:paraId="0EA272E1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091DCE66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s</w:t>
            </w:r>
            <w:r>
              <w:rPr>
                <w:rFonts w:ascii="黑体" w:eastAsia="黑体" w:hAnsi="黑体" w:cs="Times New Roman"/>
              </w:rPr>
              <w:t>b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5C99D461" w14:textId="77777777" w:rsidTr="00E62B85">
        <w:tc>
          <w:tcPr>
            <w:tcW w:w="1686" w:type="dxa"/>
            <w:shd w:val="clear" w:color="auto" w:fill="FFFFFF" w:themeFill="background1"/>
          </w:tcPr>
          <w:p w14:paraId="78ABEC01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d</w:t>
            </w:r>
            <w:r>
              <w:rPr>
                <w:rFonts w:ascii="黑体" w:eastAsia="黑体" w:hAnsi="黑体" w:cs="Times New Roman"/>
              </w:rPr>
              <w:t>ataOp</w:t>
            </w:r>
          </w:p>
        </w:tc>
        <w:tc>
          <w:tcPr>
            <w:tcW w:w="1465" w:type="dxa"/>
            <w:shd w:val="clear" w:color="auto" w:fill="FFFFFF" w:themeFill="background1"/>
          </w:tcPr>
          <w:p w14:paraId="7689DB38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21ABF319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数据扩展方式控制信号</w:t>
            </w:r>
          </w:p>
        </w:tc>
      </w:tr>
      <w:tr w:rsidR="000845DA" w:rsidRPr="00CB7CB7" w14:paraId="39CA83B2" w14:textId="77777777" w:rsidTr="00E62B85">
        <w:tc>
          <w:tcPr>
            <w:tcW w:w="1686" w:type="dxa"/>
            <w:shd w:val="clear" w:color="auto" w:fill="FFFFFF" w:themeFill="background1"/>
          </w:tcPr>
          <w:p w14:paraId="14758653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 w:rsidRPr="004C712F">
              <w:rPr>
                <w:rFonts w:ascii="黑体" w:eastAsia="黑体" w:hAnsi="黑体" w:cs="Times New Roman"/>
              </w:rPr>
              <w:t>multdivOp</w:t>
            </w:r>
          </w:p>
        </w:tc>
        <w:tc>
          <w:tcPr>
            <w:tcW w:w="1465" w:type="dxa"/>
            <w:shd w:val="clear" w:color="auto" w:fill="FFFFFF" w:themeFill="background1"/>
          </w:tcPr>
          <w:p w14:paraId="7BAEE601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7FBABBFB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乘除</w:t>
            </w:r>
            <w:proofErr w:type="gramStart"/>
            <w:r>
              <w:rPr>
                <w:rFonts w:ascii="黑体" w:eastAsia="黑体" w:hAnsi="黑体" w:cs="Times New Roman" w:hint="eastAsia"/>
              </w:rPr>
              <w:t>法方式</w:t>
            </w:r>
            <w:proofErr w:type="gramEnd"/>
            <w:r>
              <w:rPr>
                <w:rFonts w:ascii="黑体" w:eastAsia="黑体" w:hAnsi="黑体" w:cs="Times New Roman" w:hint="eastAsia"/>
              </w:rPr>
              <w:t>控制信号</w:t>
            </w:r>
          </w:p>
        </w:tc>
      </w:tr>
      <w:tr w:rsidR="000845DA" w:rsidRPr="00CB7CB7" w14:paraId="557779FF" w14:textId="77777777" w:rsidTr="00E62B85">
        <w:tc>
          <w:tcPr>
            <w:tcW w:w="1686" w:type="dxa"/>
            <w:shd w:val="clear" w:color="auto" w:fill="FFFFFF" w:themeFill="background1"/>
          </w:tcPr>
          <w:p w14:paraId="292B12B7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Start</w:t>
            </w:r>
          </w:p>
        </w:tc>
        <w:tc>
          <w:tcPr>
            <w:tcW w:w="1465" w:type="dxa"/>
            <w:shd w:val="clear" w:color="auto" w:fill="FFFFFF" w:themeFill="background1"/>
          </w:tcPr>
          <w:p w14:paraId="7479C228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7E1A63E6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乘除法开始信号</w:t>
            </w:r>
          </w:p>
        </w:tc>
      </w:tr>
      <w:tr w:rsidR="000845DA" w:rsidRPr="00CB7CB7" w14:paraId="43304AA2" w14:textId="77777777" w:rsidTr="00E62B85">
        <w:tc>
          <w:tcPr>
            <w:tcW w:w="1686" w:type="dxa"/>
            <w:shd w:val="clear" w:color="auto" w:fill="FFFFFF" w:themeFill="background1"/>
          </w:tcPr>
          <w:p w14:paraId="639006D3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If_mthi</w:t>
            </w:r>
          </w:p>
        </w:tc>
        <w:tc>
          <w:tcPr>
            <w:tcW w:w="1465" w:type="dxa"/>
            <w:shd w:val="clear" w:color="auto" w:fill="FFFFFF" w:themeFill="background1"/>
          </w:tcPr>
          <w:p w14:paraId="2762A8AB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0EED5DB3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f_mthi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048B6F09" w14:textId="77777777" w:rsidTr="00E62B85">
        <w:tc>
          <w:tcPr>
            <w:tcW w:w="1686" w:type="dxa"/>
            <w:shd w:val="clear" w:color="auto" w:fill="FFFFFF" w:themeFill="background1"/>
          </w:tcPr>
          <w:p w14:paraId="2EAC01F1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If_mtlo</w:t>
            </w:r>
          </w:p>
        </w:tc>
        <w:tc>
          <w:tcPr>
            <w:tcW w:w="1465" w:type="dxa"/>
            <w:shd w:val="clear" w:color="auto" w:fill="FFFFFF" w:themeFill="background1"/>
          </w:tcPr>
          <w:p w14:paraId="17D35345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212E33F1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f_mtlo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05C443B3" w14:textId="77777777" w:rsidTr="00E62B85">
        <w:tc>
          <w:tcPr>
            <w:tcW w:w="1686" w:type="dxa"/>
            <w:shd w:val="clear" w:color="auto" w:fill="FFFFFF" w:themeFill="background1"/>
          </w:tcPr>
          <w:p w14:paraId="742F4E82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If_mfhi</w:t>
            </w:r>
          </w:p>
        </w:tc>
        <w:tc>
          <w:tcPr>
            <w:tcW w:w="1465" w:type="dxa"/>
            <w:shd w:val="clear" w:color="auto" w:fill="FFFFFF" w:themeFill="background1"/>
          </w:tcPr>
          <w:p w14:paraId="55E3D1CD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1FF499FD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f_mfhi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  <w:tr w:rsidR="000845DA" w:rsidRPr="00CB7CB7" w14:paraId="06C99CC4" w14:textId="77777777" w:rsidTr="00E62B85">
        <w:tc>
          <w:tcPr>
            <w:tcW w:w="1686" w:type="dxa"/>
            <w:shd w:val="clear" w:color="auto" w:fill="FFFFFF" w:themeFill="background1"/>
          </w:tcPr>
          <w:p w14:paraId="5565D3C3" w14:textId="77777777" w:rsidR="000845DA" w:rsidRDefault="000845DA" w:rsidP="00E62B8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If_mflo</w:t>
            </w:r>
          </w:p>
        </w:tc>
        <w:tc>
          <w:tcPr>
            <w:tcW w:w="1465" w:type="dxa"/>
            <w:shd w:val="clear" w:color="auto" w:fill="FFFFFF" w:themeFill="background1"/>
          </w:tcPr>
          <w:p w14:paraId="3E79C059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FD4EE5F" w14:textId="77777777" w:rsidR="000845DA" w:rsidRDefault="000845DA" w:rsidP="00E62B8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</w:t>
            </w: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f_mflo</w:t>
            </w:r>
            <w:r w:rsidRPr="00CB7CB7">
              <w:rPr>
                <w:rFonts w:ascii="黑体" w:eastAsia="黑体" w:hAnsi="黑体" w:cs="Times New Roman" w:hint="eastAsia"/>
              </w:rPr>
              <w:t>指令的信</w:t>
            </w:r>
            <w:r>
              <w:rPr>
                <w:rFonts w:ascii="黑体" w:eastAsia="黑体" w:hAnsi="黑体" w:cs="Times New Roman" w:hint="eastAsia"/>
              </w:rPr>
              <w:t>号</w:t>
            </w:r>
          </w:p>
        </w:tc>
      </w:tr>
    </w:tbl>
    <w:p w14:paraId="167C8CCA" w14:textId="00DC35C0" w:rsidR="00A70D00" w:rsidRDefault="00A70D00" w:rsidP="0034175D">
      <w:pPr>
        <w:pStyle w:val="a7"/>
        <w:spacing w:before="240" w:after="240"/>
        <w:ind w:firstLineChars="0" w:firstLine="0"/>
      </w:pPr>
      <w:r>
        <w:rPr>
          <w:rFonts w:hint="eastAsia"/>
        </w:rPr>
        <w:t>画出如下表格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3"/>
        <w:gridCol w:w="572"/>
        <w:gridCol w:w="573"/>
        <w:gridCol w:w="577"/>
        <w:gridCol w:w="573"/>
        <w:gridCol w:w="574"/>
        <w:gridCol w:w="577"/>
        <w:gridCol w:w="571"/>
        <w:gridCol w:w="636"/>
        <w:gridCol w:w="636"/>
        <w:gridCol w:w="536"/>
        <w:gridCol w:w="536"/>
        <w:gridCol w:w="636"/>
      </w:tblGrid>
      <w:tr w:rsidR="005B4517" w:rsidRPr="00B432FA" w14:paraId="2088AF9D" w14:textId="6FA4B13C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6C9EAF2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n</w:t>
            </w:r>
            <w:r w:rsidRPr="00B432FA">
              <w:rPr>
                <w:rFonts w:ascii="黑体" w:hAnsi="黑体"/>
                <w:sz w:val="21"/>
              </w:rPr>
              <w:t>ame</w:t>
            </w:r>
          </w:p>
        </w:tc>
        <w:tc>
          <w:tcPr>
            <w:tcW w:w="579" w:type="dxa"/>
            <w:shd w:val="clear" w:color="auto" w:fill="D9E2F3" w:themeFill="accent1" w:themeFillTint="33"/>
          </w:tcPr>
          <w:p w14:paraId="1EB36B37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l</w:t>
            </w:r>
            <w:r w:rsidRPr="00B432FA">
              <w:rPr>
                <w:rFonts w:ascii="黑体" w:hAnsi="黑体"/>
                <w:sz w:val="21"/>
              </w:rPr>
              <w:t>w</w:t>
            </w:r>
          </w:p>
        </w:tc>
        <w:tc>
          <w:tcPr>
            <w:tcW w:w="580" w:type="dxa"/>
            <w:shd w:val="clear" w:color="auto" w:fill="D9E2F3" w:themeFill="accent1" w:themeFillTint="33"/>
          </w:tcPr>
          <w:p w14:paraId="6424E3A3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s</w:t>
            </w:r>
            <w:r w:rsidRPr="00B432FA">
              <w:rPr>
                <w:rFonts w:ascii="黑体" w:hAnsi="黑体"/>
                <w:sz w:val="21"/>
              </w:rPr>
              <w:t>w</w:t>
            </w:r>
          </w:p>
        </w:tc>
        <w:tc>
          <w:tcPr>
            <w:tcW w:w="585" w:type="dxa"/>
            <w:shd w:val="clear" w:color="auto" w:fill="D9E2F3" w:themeFill="accent1" w:themeFillTint="33"/>
          </w:tcPr>
          <w:p w14:paraId="763DC911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b</w:t>
            </w:r>
            <w:r w:rsidRPr="00B432FA">
              <w:rPr>
                <w:rFonts w:ascii="黑体" w:hAnsi="黑体"/>
                <w:sz w:val="21"/>
              </w:rPr>
              <w:t>eq</w:t>
            </w:r>
          </w:p>
        </w:tc>
        <w:tc>
          <w:tcPr>
            <w:tcW w:w="580" w:type="dxa"/>
            <w:shd w:val="clear" w:color="auto" w:fill="D9E2F3" w:themeFill="accent1" w:themeFillTint="33"/>
          </w:tcPr>
          <w:p w14:paraId="3B577DB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l</w:t>
            </w:r>
            <w:r w:rsidRPr="00B432FA">
              <w:rPr>
                <w:rFonts w:ascii="黑体" w:hAnsi="黑体"/>
                <w:sz w:val="21"/>
              </w:rPr>
              <w:t>ui</w:t>
            </w:r>
          </w:p>
        </w:tc>
        <w:tc>
          <w:tcPr>
            <w:tcW w:w="581" w:type="dxa"/>
            <w:shd w:val="clear" w:color="auto" w:fill="D9E2F3" w:themeFill="accent1" w:themeFillTint="33"/>
          </w:tcPr>
          <w:p w14:paraId="267FE9D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o</w:t>
            </w:r>
            <w:r w:rsidRPr="00B432FA">
              <w:rPr>
                <w:rFonts w:ascii="黑体" w:hAnsi="黑体"/>
                <w:sz w:val="21"/>
              </w:rPr>
              <w:t>ri</w:t>
            </w:r>
          </w:p>
        </w:tc>
        <w:tc>
          <w:tcPr>
            <w:tcW w:w="585" w:type="dxa"/>
            <w:shd w:val="clear" w:color="auto" w:fill="D9E2F3" w:themeFill="accent1" w:themeFillTint="33"/>
          </w:tcPr>
          <w:p w14:paraId="55962F4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j</w:t>
            </w:r>
            <w:r>
              <w:rPr>
                <w:rFonts w:ascii="黑体" w:hAnsi="黑体"/>
                <w:sz w:val="21"/>
              </w:rPr>
              <w:t>al</w:t>
            </w:r>
          </w:p>
        </w:tc>
        <w:tc>
          <w:tcPr>
            <w:tcW w:w="578" w:type="dxa"/>
            <w:shd w:val="clear" w:color="auto" w:fill="D9E2F3" w:themeFill="accent1" w:themeFillTint="33"/>
          </w:tcPr>
          <w:p w14:paraId="6BE193DF" w14:textId="650B4F8B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j</w:t>
            </w:r>
          </w:p>
        </w:tc>
        <w:tc>
          <w:tcPr>
            <w:tcW w:w="636" w:type="dxa"/>
            <w:shd w:val="clear" w:color="auto" w:fill="D9E2F3" w:themeFill="accent1" w:themeFillTint="33"/>
          </w:tcPr>
          <w:p w14:paraId="7D9FEB69" w14:textId="35251D4B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a</w:t>
            </w:r>
            <w:r>
              <w:rPr>
                <w:rFonts w:ascii="黑体" w:hAnsi="黑体"/>
                <w:sz w:val="21"/>
              </w:rPr>
              <w:t>ddu</w:t>
            </w:r>
          </w:p>
        </w:tc>
        <w:tc>
          <w:tcPr>
            <w:tcW w:w="636" w:type="dxa"/>
            <w:shd w:val="clear" w:color="auto" w:fill="D9E2F3" w:themeFill="accent1" w:themeFillTint="33"/>
          </w:tcPr>
          <w:p w14:paraId="7B1725AF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s</w:t>
            </w:r>
            <w:r>
              <w:rPr>
                <w:rFonts w:ascii="黑体" w:hAnsi="黑体"/>
                <w:sz w:val="21"/>
              </w:rPr>
              <w:t>ubu</w:t>
            </w:r>
          </w:p>
        </w:tc>
        <w:tc>
          <w:tcPr>
            <w:tcW w:w="531" w:type="dxa"/>
            <w:shd w:val="clear" w:color="auto" w:fill="D9E2F3" w:themeFill="accent1" w:themeFillTint="33"/>
          </w:tcPr>
          <w:p w14:paraId="420DA53B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j</w:t>
            </w:r>
            <w:r>
              <w:rPr>
                <w:rFonts w:ascii="黑体" w:hAnsi="黑体"/>
                <w:sz w:val="21"/>
              </w:rPr>
              <w:t>r</w:t>
            </w:r>
          </w:p>
        </w:tc>
        <w:tc>
          <w:tcPr>
            <w:tcW w:w="531" w:type="dxa"/>
            <w:shd w:val="clear" w:color="auto" w:fill="D9E2F3" w:themeFill="accent1" w:themeFillTint="33"/>
          </w:tcPr>
          <w:p w14:paraId="4630E2F5" w14:textId="4E5CB33B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s</w:t>
            </w:r>
            <w:r>
              <w:rPr>
                <w:rFonts w:ascii="黑体" w:hAnsi="黑体"/>
                <w:sz w:val="21"/>
              </w:rPr>
              <w:t>ll</w:t>
            </w:r>
          </w:p>
        </w:tc>
        <w:tc>
          <w:tcPr>
            <w:tcW w:w="531" w:type="dxa"/>
            <w:shd w:val="clear" w:color="auto" w:fill="D9E2F3" w:themeFill="accent1" w:themeFillTint="33"/>
          </w:tcPr>
          <w:p w14:paraId="1C303460" w14:textId="2C76687C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Jalr</w:t>
            </w:r>
          </w:p>
        </w:tc>
      </w:tr>
      <w:tr w:rsidR="00896E19" w:rsidRPr="00B432FA" w14:paraId="76CE28EE" w14:textId="0055F7CF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36C5D215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Op5</w:t>
            </w:r>
          </w:p>
        </w:tc>
        <w:tc>
          <w:tcPr>
            <w:tcW w:w="579" w:type="dxa"/>
          </w:tcPr>
          <w:p w14:paraId="5E19445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0A60DB1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40C0B387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3BB41D2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07CF5C94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01D1AA77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44C0100B" w14:textId="33143F13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63854D7A" w14:textId="47F2B2BE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0BFA2EA6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17DC3AF3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28EC7097" w14:textId="2B0A135F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7D1064C3" w14:textId="55933131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636B5E02" w14:textId="78F67F41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5E053C8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Op4</w:t>
            </w:r>
          </w:p>
        </w:tc>
        <w:tc>
          <w:tcPr>
            <w:tcW w:w="579" w:type="dxa"/>
          </w:tcPr>
          <w:p w14:paraId="09F0E47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79784FC9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799CD94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02706E7A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2E4AEB47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6C761C8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4E8E2367" w14:textId="2AC48363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A328B3F" w14:textId="17345ADA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0149593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0BB1041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79C01440" w14:textId="3C95E42D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37CD6ED" w14:textId="0AD2FDF8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6FF74300" w14:textId="074E14BF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29026F1C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Op3</w:t>
            </w:r>
          </w:p>
        </w:tc>
        <w:tc>
          <w:tcPr>
            <w:tcW w:w="579" w:type="dxa"/>
          </w:tcPr>
          <w:p w14:paraId="5D6D4CBA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45256751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46F96FE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6A46FD2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406BCF1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197B99DB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62C60896" w14:textId="4FF12B61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35CA146B" w14:textId="3DF107D3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247E1DA5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5441571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C9EE1EE" w14:textId="5D5F62D2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597EA446" w14:textId="5B65CC6A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11120913" w14:textId="6A70F6CE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BD2449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Op2</w:t>
            </w:r>
          </w:p>
        </w:tc>
        <w:tc>
          <w:tcPr>
            <w:tcW w:w="579" w:type="dxa"/>
          </w:tcPr>
          <w:p w14:paraId="4C9F57B6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17F4B3C4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21A1271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3E6582BC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575536EB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6565DEC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6F97715E" w14:textId="721A0DD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10214B7F" w14:textId="624441A6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685A05A0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096B7B2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D245E18" w14:textId="2F5EEF4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AB933D3" w14:textId="6B5FD69F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6B202C0C" w14:textId="7E05EA35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BF2D67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Op1</w:t>
            </w:r>
          </w:p>
        </w:tc>
        <w:tc>
          <w:tcPr>
            <w:tcW w:w="579" w:type="dxa"/>
          </w:tcPr>
          <w:p w14:paraId="2E1ABF1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5322AFC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74BD2805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17B54EC4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219B6DE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C3527D7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78" w:type="dxa"/>
          </w:tcPr>
          <w:p w14:paraId="30DE0FA8" w14:textId="6C91D6A2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3E462531" w14:textId="1FE50ADA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240DAA96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B55F18B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C1B6D37" w14:textId="680E3A3A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3F6FB2D" w14:textId="56B982FA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15131AA3" w14:textId="750EB401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4C46BE4C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Op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79" w:type="dxa"/>
          </w:tcPr>
          <w:p w14:paraId="50FF3FDA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6B416AA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47A58E6A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35555B3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269822B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19B55744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78" w:type="dxa"/>
          </w:tcPr>
          <w:p w14:paraId="1DF8CA0E" w14:textId="31E3E37D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CE19DE6" w14:textId="520B7E4A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673645C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3DDF52A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C969CAF" w14:textId="04DCAF32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501C6F37" w14:textId="0194A88D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4114CEAB" w14:textId="6DE37DB3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18F1928B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Func5</w:t>
            </w:r>
          </w:p>
        </w:tc>
        <w:tc>
          <w:tcPr>
            <w:tcW w:w="579" w:type="dxa"/>
          </w:tcPr>
          <w:p w14:paraId="068FA23C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4F4F9311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3AC9C0A7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68F09976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713C390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0D667B28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110050EC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2F8F7204" w14:textId="6C6C4783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2D15DE0B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3AF416A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8B043AB" w14:textId="2139C8C3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B5A2B5F" w14:textId="25E29C58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253E5684" w14:textId="5D3EB25A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56494817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Func4</w:t>
            </w:r>
          </w:p>
        </w:tc>
        <w:tc>
          <w:tcPr>
            <w:tcW w:w="579" w:type="dxa"/>
          </w:tcPr>
          <w:p w14:paraId="545F8F9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7115848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6189161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63223AD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33391271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287F09DD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63A1D7CD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2CAA34BC" w14:textId="542D299A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18B5D4C9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2B0D73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EA702EB" w14:textId="40D7B223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94D148A" w14:textId="3F12CEC3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0DB96A1A" w14:textId="2D19D6EA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6389DC7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Func3</w:t>
            </w:r>
          </w:p>
        </w:tc>
        <w:tc>
          <w:tcPr>
            <w:tcW w:w="579" w:type="dxa"/>
          </w:tcPr>
          <w:p w14:paraId="3ADCC61C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42A8EF1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65E869A4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2029AC3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79BFB80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121D7585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15E6285E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0F322BDD" w14:textId="52E0D20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12C967C6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539ECA0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2AE21A53" w14:textId="2DD9C5A1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53568E3F" w14:textId="4F92E8C1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</w:tr>
      <w:tr w:rsidR="00896E19" w:rsidRPr="00B432FA" w14:paraId="5280111E" w14:textId="3A9BEC6A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1D282F14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Func2</w:t>
            </w:r>
          </w:p>
        </w:tc>
        <w:tc>
          <w:tcPr>
            <w:tcW w:w="579" w:type="dxa"/>
          </w:tcPr>
          <w:p w14:paraId="29A2DE9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684330C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74B268C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7B698BA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1B1E7F53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4004CAF3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64F8A184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12EAB481" w14:textId="39A75F1D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11B85B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7E68B7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F6FF94C" w14:textId="167F6DF5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AC97D12" w14:textId="51F8183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0CABA700" w14:textId="6ECFD7DB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161D860A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Func1</w:t>
            </w:r>
          </w:p>
        </w:tc>
        <w:tc>
          <w:tcPr>
            <w:tcW w:w="579" w:type="dxa"/>
          </w:tcPr>
          <w:p w14:paraId="05ABF4D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30DBBED5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7934C119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77E0E679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09F69CA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04A9765E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46BF3839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742EA992" w14:textId="315937D2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3D2C336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63BE0AA7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9DF984C" w14:textId="31AA19E2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698CEDE" w14:textId="35C5E999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72082148" w14:textId="1F44DA1D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303267EB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Func0</w:t>
            </w:r>
          </w:p>
        </w:tc>
        <w:tc>
          <w:tcPr>
            <w:tcW w:w="579" w:type="dxa"/>
          </w:tcPr>
          <w:p w14:paraId="18C96FB3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02CEEAE4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5715DD8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7CE086CB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4CA0092A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50648C07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1FDB114B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3C5CD1D1" w14:textId="30DCC0BE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4FEA20A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63F2BB4B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7952FC57" w14:textId="65AFD0AF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F705E9B" w14:textId="049F507A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</w:tr>
      <w:tr w:rsidR="00896E19" w:rsidRPr="00B432FA" w14:paraId="1159858D" w14:textId="04EA3282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3CF1BCB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proofErr w:type="gramStart"/>
            <w:r w:rsidRPr="00B432FA">
              <w:rPr>
                <w:rFonts w:ascii="黑体" w:hAnsi="黑体" w:hint="eastAsia"/>
                <w:sz w:val="21"/>
              </w:rPr>
              <w:t>R</w:t>
            </w:r>
            <w:r w:rsidRPr="00B432FA">
              <w:rPr>
                <w:rFonts w:ascii="黑体" w:hAnsi="黑体"/>
                <w:sz w:val="21"/>
              </w:rPr>
              <w:t>egDst</w:t>
            </w:r>
            <w:r>
              <w:rPr>
                <w:rFonts w:ascii="黑体" w:hAnsi="黑体"/>
                <w:sz w:val="21"/>
              </w:rPr>
              <w:t>[</w:t>
            </w:r>
            <w:proofErr w:type="gramEnd"/>
            <w:r>
              <w:rPr>
                <w:rFonts w:ascii="黑体" w:hAnsi="黑体"/>
                <w:sz w:val="21"/>
              </w:rPr>
              <w:t>1:0]</w:t>
            </w:r>
          </w:p>
        </w:tc>
        <w:tc>
          <w:tcPr>
            <w:tcW w:w="579" w:type="dxa"/>
          </w:tcPr>
          <w:p w14:paraId="20E1B889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0E712382" w14:textId="75F3D752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256BED7F" w14:textId="639CD306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3882EE9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1208CFD6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38ADC107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78" w:type="dxa"/>
          </w:tcPr>
          <w:p w14:paraId="6DDFD5B0" w14:textId="2BF8B6CE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7CD2FAFD" w14:textId="32331CAD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636" w:type="dxa"/>
          </w:tcPr>
          <w:p w14:paraId="44F3A6C2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31" w:type="dxa"/>
          </w:tcPr>
          <w:p w14:paraId="52513B37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31" w:type="dxa"/>
          </w:tcPr>
          <w:p w14:paraId="5AE03B4F" w14:textId="74EB4893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31" w:type="dxa"/>
          </w:tcPr>
          <w:p w14:paraId="27A062AB" w14:textId="3BDD9138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</w:tr>
      <w:tr w:rsidR="00896E19" w:rsidRPr="00B432FA" w14:paraId="0E1C55C6" w14:textId="4EF611DD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2F72B598" w14:textId="5D5C604D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A</w:t>
            </w:r>
            <w:r>
              <w:rPr>
                <w:rFonts w:ascii="黑体" w:hAnsi="黑体"/>
                <w:sz w:val="21"/>
              </w:rPr>
              <w:t>LUASrc</w:t>
            </w:r>
          </w:p>
        </w:tc>
        <w:tc>
          <w:tcPr>
            <w:tcW w:w="579" w:type="dxa"/>
          </w:tcPr>
          <w:p w14:paraId="5EAD4E93" w14:textId="312E0951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39AC4CBF" w14:textId="4E283B5F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22091215" w14:textId="787A8845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5107692C" w14:textId="0FCABA54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245AAA02" w14:textId="6F5AD459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2F25A38E" w14:textId="01099C76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520039A1" w14:textId="68C402E0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6DAFB46C" w14:textId="42AF4B6E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8A97266" w14:textId="59ED8A29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7965A8A" w14:textId="08DA2083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7A30523" w14:textId="014C35E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511819A9" w14:textId="3E18E304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3E602A5D" w14:textId="249D4216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32651A29" w14:textId="3BE75904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A</w:t>
            </w:r>
            <w:r w:rsidRPr="00B432FA">
              <w:rPr>
                <w:rFonts w:ascii="黑体" w:hAnsi="黑体"/>
                <w:sz w:val="21"/>
              </w:rPr>
              <w:t>LU</w:t>
            </w:r>
            <w:r>
              <w:rPr>
                <w:rFonts w:ascii="黑体" w:hAnsi="黑体"/>
                <w:sz w:val="21"/>
              </w:rPr>
              <w:t>B</w:t>
            </w:r>
            <w:r w:rsidRPr="00B432FA">
              <w:rPr>
                <w:rFonts w:ascii="黑体" w:hAnsi="黑体"/>
                <w:sz w:val="21"/>
              </w:rPr>
              <w:t>Src</w:t>
            </w:r>
          </w:p>
        </w:tc>
        <w:tc>
          <w:tcPr>
            <w:tcW w:w="579" w:type="dxa"/>
          </w:tcPr>
          <w:p w14:paraId="6BA9699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5D459A41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523B90F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52346BE1" w14:textId="1F322614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401B7A05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1691534E" w14:textId="3C728FF8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3DB3F573" w14:textId="350484E9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6035881D" w14:textId="3F15ADA9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0B3A3E5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6A33620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EC205A6" w14:textId="63BC9431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FFD09BA" w14:textId="5BC9E9D7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04980C43" w14:textId="696B0633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0A4614BA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R</w:t>
            </w:r>
            <w:r w:rsidRPr="00B432FA">
              <w:rPr>
                <w:rFonts w:ascii="黑体" w:hAnsi="黑体"/>
                <w:sz w:val="21"/>
              </w:rPr>
              <w:t>egWrite</w:t>
            </w:r>
          </w:p>
        </w:tc>
        <w:tc>
          <w:tcPr>
            <w:tcW w:w="579" w:type="dxa"/>
          </w:tcPr>
          <w:p w14:paraId="3D95DD1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39508E8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6279C27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74252F41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5192D86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28FB94E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78" w:type="dxa"/>
          </w:tcPr>
          <w:p w14:paraId="05EF167B" w14:textId="48A66DE5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68D3C29" w14:textId="3BDC1A70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0349D899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4307280B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3C4DCB72" w14:textId="548DFB42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49D9C65E" w14:textId="6C1CD1B1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</w:tr>
      <w:tr w:rsidR="00896E19" w:rsidRPr="00B432FA" w14:paraId="0D25C61D" w14:textId="429BD6F2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581B1DC9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M</w:t>
            </w:r>
            <w:r w:rsidRPr="00B432FA">
              <w:rPr>
                <w:rFonts w:ascii="黑体" w:hAnsi="黑体"/>
                <w:sz w:val="21"/>
              </w:rPr>
              <w:t>emRead</w:t>
            </w:r>
          </w:p>
        </w:tc>
        <w:tc>
          <w:tcPr>
            <w:tcW w:w="579" w:type="dxa"/>
          </w:tcPr>
          <w:p w14:paraId="235291B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31AE0B2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7CEF9F6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0FC40FE3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6FA2318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5CDF97A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27931707" w14:textId="56124A12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8C8ABE5" w14:textId="403E0D5A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157730B5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894524B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524311D" w14:textId="65ED0803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F91D0BC" w14:textId="28A5656B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70B206AA" w14:textId="4801BFCC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D2E093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M</w:t>
            </w:r>
            <w:r w:rsidRPr="00B432FA">
              <w:rPr>
                <w:rFonts w:ascii="黑体" w:hAnsi="黑体"/>
                <w:sz w:val="21"/>
              </w:rPr>
              <w:t>emWrite</w:t>
            </w:r>
          </w:p>
        </w:tc>
        <w:tc>
          <w:tcPr>
            <w:tcW w:w="579" w:type="dxa"/>
          </w:tcPr>
          <w:p w14:paraId="6A249C8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1995081D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0564EEB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0C25D1F3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21F3FBF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930FEF3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527C4181" w14:textId="16B06DC8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7B1816E" w14:textId="50E73F82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3FBF0193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DAC291D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9F14A80" w14:textId="515950A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627C68F" w14:textId="6C3085EC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2F733CA2" w14:textId="3EF9206F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8B68C6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proofErr w:type="gramStart"/>
            <w:r w:rsidRPr="00B432FA">
              <w:rPr>
                <w:rFonts w:ascii="黑体" w:hAnsi="黑体" w:hint="eastAsia"/>
                <w:sz w:val="21"/>
              </w:rPr>
              <w:t>M</w:t>
            </w:r>
            <w:r w:rsidRPr="00B432FA">
              <w:rPr>
                <w:rFonts w:ascii="黑体" w:hAnsi="黑体"/>
                <w:sz w:val="21"/>
              </w:rPr>
              <w:t>emToReg[</w:t>
            </w:r>
            <w:proofErr w:type="gramEnd"/>
            <w:r w:rsidRPr="00B432FA">
              <w:rPr>
                <w:rFonts w:ascii="黑体" w:hAnsi="黑体"/>
                <w:sz w:val="21"/>
              </w:rPr>
              <w:t>1:0]</w:t>
            </w:r>
          </w:p>
        </w:tc>
        <w:tc>
          <w:tcPr>
            <w:tcW w:w="579" w:type="dxa"/>
          </w:tcPr>
          <w:p w14:paraId="0E3489B6" w14:textId="5C3180E9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80" w:type="dxa"/>
          </w:tcPr>
          <w:p w14:paraId="1093B335" w14:textId="2BFB1A84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0D4EB28D" w14:textId="500BC44A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1F248AD7" w14:textId="2ADDB4FE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00</w:t>
            </w:r>
          </w:p>
        </w:tc>
        <w:tc>
          <w:tcPr>
            <w:tcW w:w="581" w:type="dxa"/>
          </w:tcPr>
          <w:p w14:paraId="57EF15B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5CB34DF1" w14:textId="71A2FC3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10</w:t>
            </w:r>
          </w:p>
        </w:tc>
        <w:tc>
          <w:tcPr>
            <w:tcW w:w="578" w:type="dxa"/>
          </w:tcPr>
          <w:p w14:paraId="3F183D72" w14:textId="1688475F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65C20D9C" w14:textId="03E9E58E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60910B90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377570C0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40CDC896" w14:textId="1649DD4A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765E1CE9" w14:textId="1D36D55F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10</w:t>
            </w:r>
          </w:p>
        </w:tc>
      </w:tr>
      <w:tr w:rsidR="00896E19" w:rsidRPr="00B432FA" w14:paraId="2DF9B48A" w14:textId="138807A4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2E9E63E" w14:textId="18AE733E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proofErr w:type="gramStart"/>
            <w:r w:rsidRPr="00B432FA">
              <w:rPr>
                <w:rFonts w:ascii="黑体" w:hAnsi="黑体" w:hint="eastAsia"/>
                <w:sz w:val="21"/>
              </w:rPr>
              <w:t>E</w:t>
            </w:r>
            <w:r w:rsidRPr="00B432FA">
              <w:rPr>
                <w:rFonts w:ascii="黑体" w:hAnsi="黑体"/>
                <w:sz w:val="21"/>
              </w:rPr>
              <w:t>XTOp</w:t>
            </w:r>
            <w:r>
              <w:rPr>
                <w:rFonts w:ascii="黑体" w:hAnsi="黑体"/>
                <w:sz w:val="21"/>
              </w:rPr>
              <w:t>[</w:t>
            </w:r>
            <w:proofErr w:type="gramEnd"/>
            <w:r>
              <w:rPr>
                <w:rFonts w:ascii="黑体" w:hAnsi="黑体"/>
                <w:sz w:val="21"/>
              </w:rPr>
              <w:t>1:0]</w:t>
            </w:r>
          </w:p>
        </w:tc>
        <w:tc>
          <w:tcPr>
            <w:tcW w:w="579" w:type="dxa"/>
          </w:tcPr>
          <w:p w14:paraId="1232DF19" w14:textId="6D7A96C2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44A57E40" w14:textId="12F67F13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1BE9319F" w14:textId="757DE07E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5C216877" w14:textId="66EBE61E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10</w:t>
            </w:r>
          </w:p>
        </w:tc>
        <w:tc>
          <w:tcPr>
            <w:tcW w:w="581" w:type="dxa"/>
          </w:tcPr>
          <w:p w14:paraId="08B196EB" w14:textId="4C6EE09F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71671F89" w14:textId="0376B9B4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78" w:type="dxa"/>
          </w:tcPr>
          <w:p w14:paraId="5816EC12" w14:textId="54DB134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1C31C521" w14:textId="0B2F27BD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3C644E4B" w14:textId="2B1435EF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F1C5BC6" w14:textId="4165D51C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A7BE7BE" w14:textId="67AB8D8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6499CEC1" w14:textId="7A1D282B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</w:tr>
      <w:tr w:rsidR="00896E19" w:rsidRPr="00B432FA" w14:paraId="01A1159E" w14:textId="7B9DBA72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5F8FE47A" w14:textId="234796A0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If_beq</w:t>
            </w:r>
          </w:p>
        </w:tc>
        <w:tc>
          <w:tcPr>
            <w:tcW w:w="579" w:type="dxa"/>
          </w:tcPr>
          <w:p w14:paraId="2E3D0E1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77514B4F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04C30B31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49910315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5B3023E1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25F0D386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688DE55D" w14:textId="7B497172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22EF803E" w14:textId="026B46F5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91785B7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7671AA59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58DF9C94" w14:textId="3B6170B9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D069CAD" w14:textId="4B9AE61E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0A03BEAF" w14:textId="31B57D07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1BC6F67D" w14:textId="003615C8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proofErr w:type="gramStart"/>
            <w:r w:rsidRPr="00B432FA">
              <w:rPr>
                <w:rFonts w:ascii="黑体" w:hAnsi="黑体" w:hint="eastAsia"/>
                <w:sz w:val="21"/>
              </w:rPr>
              <w:t>A</w:t>
            </w:r>
            <w:r w:rsidRPr="00B432FA">
              <w:rPr>
                <w:rFonts w:ascii="黑体" w:hAnsi="黑体"/>
                <w:sz w:val="21"/>
              </w:rPr>
              <w:t>LU</w:t>
            </w:r>
            <w:r>
              <w:rPr>
                <w:rFonts w:ascii="黑体" w:hAnsi="黑体"/>
                <w:sz w:val="21"/>
              </w:rPr>
              <w:t>Ctrl</w:t>
            </w:r>
            <w:r w:rsidRPr="00B432FA">
              <w:rPr>
                <w:rFonts w:ascii="黑体" w:hAnsi="黑体"/>
                <w:sz w:val="21"/>
              </w:rPr>
              <w:t>[</w:t>
            </w:r>
            <w:proofErr w:type="gramEnd"/>
            <w:r w:rsidR="005B4517">
              <w:rPr>
                <w:rFonts w:ascii="黑体" w:hAnsi="黑体"/>
                <w:sz w:val="21"/>
              </w:rPr>
              <w:t>3</w:t>
            </w:r>
            <w:r w:rsidRPr="00B432FA">
              <w:rPr>
                <w:rFonts w:ascii="黑体" w:hAnsi="黑体"/>
                <w:sz w:val="21"/>
              </w:rPr>
              <w:t>:0]</w:t>
            </w:r>
          </w:p>
        </w:tc>
        <w:tc>
          <w:tcPr>
            <w:tcW w:w="579" w:type="dxa"/>
          </w:tcPr>
          <w:p w14:paraId="3AEAD3B5" w14:textId="35EE49B0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/>
                <w:sz w:val="16"/>
              </w:rPr>
              <w:t>010</w:t>
            </w:r>
          </w:p>
        </w:tc>
        <w:tc>
          <w:tcPr>
            <w:tcW w:w="580" w:type="dxa"/>
          </w:tcPr>
          <w:p w14:paraId="5DC891DE" w14:textId="118DA8FA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 w:hint="eastAsia"/>
                <w:sz w:val="16"/>
              </w:rPr>
              <w:t>0</w:t>
            </w:r>
            <w:r w:rsidR="00896E19" w:rsidRPr="005B4517">
              <w:rPr>
                <w:rFonts w:ascii="黑体" w:hAnsi="黑体"/>
                <w:sz w:val="16"/>
              </w:rPr>
              <w:t>10</w:t>
            </w:r>
          </w:p>
        </w:tc>
        <w:tc>
          <w:tcPr>
            <w:tcW w:w="585" w:type="dxa"/>
          </w:tcPr>
          <w:p w14:paraId="7290E256" w14:textId="02983DFD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 w:hint="eastAsia"/>
                <w:sz w:val="16"/>
              </w:rPr>
              <w:t>1</w:t>
            </w:r>
            <w:r w:rsidR="00896E19" w:rsidRPr="005B4517">
              <w:rPr>
                <w:rFonts w:ascii="黑体" w:hAnsi="黑体"/>
                <w:sz w:val="16"/>
              </w:rPr>
              <w:t>11</w:t>
            </w:r>
          </w:p>
        </w:tc>
        <w:tc>
          <w:tcPr>
            <w:tcW w:w="580" w:type="dxa"/>
          </w:tcPr>
          <w:p w14:paraId="3B4804A3" w14:textId="258ECB1C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 w:hint="eastAsia"/>
                <w:sz w:val="16"/>
              </w:rPr>
              <w:t>0</w:t>
            </w:r>
            <w:r w:rsidR="00896E19" w:rsidRPr="005B4517">
              <w:rPr>
                <w:rFonts w:ascii="黑体" w:hAnsi="黑体"/>
                <w:sz w:val="16"/>
              </w:rPr>
              <w:t>10</w:t>
            </w:r>
          </w:p>
        </w:tc>
        <w:tc>
          <w:tcPr>
            <w:tcW w:w="581" w:type="dxa"/>
          </w:tcPr>
          <w:p w14:paraId="54E6C3BF" w14:textId="7212AD7D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/>
                <w:sz w:val="16"/>
              </w:rPr>
              <w:t>001</w:t>
            </w:r>
          </w:p>
        </w:tc>
        <w:tc>
          <w:tcPr>
            <w:tcW w:w="585" w:type="dxa"/>
          </w:tcPr>
          <w:p w14:paraId="2470BC2F" w14:textId="51968DB8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/>
                <w:sz w:val="16"/>
              </w:rPr>
              <w:t>111</w:t>
            </w:r>
          </w:p>
        </w:tc>
        <w:tc>
          <w:tcPr>
            <w:tcW w:w="578" w:type="dxa"/>
          </w:tcPr>
          <w:p w14:paraId="281A90A6" w14:textId="17C7A8AF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 w:hint="eastAsia"/>
                <w:sz w:val="16"/>
              </w:rPr>
              <w:t>1</w:t>
            </w:r>
            <w:r w:rsidR="00896E19" w:rsidRPr="005B4517">
              <w:rPr>
                <w:rFonts w:ascii="黑体" w:hAnsi="黑体"/>
                <w:sz w:val="16"/>
              </w:rPr>
              <w:t>11</w:t>
            </w:r>
          </w:p>
        </w:tc>
        <w:tc>
          <w:tcPr>
            <w:tcW w:w="636" w:type="dxa"/>
          </w:tcPr>
          <w:p w14:paraId="13F02A66" w14:textId="619EF712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 w:hint="eastAsia"/>
                <w:sz w:val="16"/>
              </w:rPr>
              <w:t>0</w:t>
            </w:r>
            <w:r w:rsidR="00896E19" w:rsidRPr="005B4517">
              <w:rPr>
                <w:rFonts w:ascii="黑体" w:hAnsi="黑体"/>
                <w:sz w:val="16"/>
              </w:rPr>
              <w:t>10</w:t>
            </w:r>
          </w:p>
        </w:tc>
        <w:tc>
          <w:tcPr>
            <w:tcW w:w="636" w:type="dxa"/>
          </w:tcPr>
          <w:p w14:paraId="7F973DED" w14:textId="2A7961E8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 w:hint="eastAsia"/>
                <w:sz w:val="16"/>
              </w:rPr>
              <w:t>0</w:t>
            </w:r>
            <w:r w:rsidR="00896E19" w:rsidRPr="005B4517">
              <w:rPr>
                <w:rFonts w:ascii="黑体" w:hAnsi="黑体"/>
                <w:sz w:val="16"/>
              </w:rPr>
              <w:t>11</w:t>
            </w:r>
          </w:p>
        </w:tc>
        <w:tc>
          <w:tcPr>
            <w:tcW w:w="531" w:type="dxa"/>
          </w:tcPr>
          <w:p w14:paraId="682FBA1C" w14:textId="0DADB822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 w:hint="eastAsia"/>
                <w:sz w:val="16"/>
              </w:rPr>
              <w:t>1</w:t>
            </w:r>
            <w:r w:rsidR="00896E19" w:rsidRPr="005B4517">
              <w:rPr>
                <w:rFonts w:ascii="黑体" w:hAnsi="黑体"/>
                <w:sz w:val="16"/>
              </w:rPr>
              <w:t>11</w:t>
            </w:r>
          </w:p>
        </w:tc>
        <w:tc>
          <w:tcPr>
            <w:tcW w:w="531" w:type="dxa"/>
          </w:tcPr>
          <w:p w14:paraId="6B9F533D" w14:textId="5C7DA254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="00896E19" w:rsidRPr="005B4517">
              <w:rPr>
                <w:rFonts w:ascii="黑体" w:hAnsi="黑体" w:hint="eastAsia"/>
                <w:sz w:val="16"/>
              </w:rPr>
              <w:t>1</w:t>
            </w:r>
            <w:r w:rsidR="00896E19" w:rsidRPr="005B4517">
              <w:rPr>
                <w:rFonts w:ascii="黑体" w:hAnsi="黑体"/>
                <w:sz w:val="16"/>
              </w:rPr>
              <w:t>00</w:t>
            </w:r>
          </w:p>
        </w:tc>
        <w:tc>
          <w:tcPr>
            <w:tcW w:w="531" w:type="dxa"/>
          </w:tcPr>
          <w:p w14:paraId="1A8A49D7" w14:textId="5AC95046" w:rsidR="00896E19" w:rsidRPr="005B4517" w:rsidRDefault="005B4517" w:rsidP="000B44B7">
            <w:pPr>
              <w:pStyle w:val="11"/>
              <w:spacing w:before="240" w:after="240"/>
              <w:rPr>
                <w:rFonts w:ascii="黑体" w:hAnsi="黑体"/>
                <w:sz w:val="16"/>
              </w:rPr>
            </w:pPr>
            <w:r w:rsidRPr="005B4517">
              <w:rPr>
                <w:rFonts w:ascii="黑体" w:hAnsi="黑体"/>
                <w:sz w:val="16"/>
              </w:rPr>
              <w:t>0</w:t>
            </w:r>
            <w:r w:rsidRPr="005B4517">
              <w:rPr>
                <w:rFonts w:ascii="黑体" w:hAnsi="黑体" w:hint="eastAsia"/>
                <w:sz w:val="16"/>
              </w:rPr>
              <w:t>0</w:t>
            </w:r>
            <w:r w:rsidRPr="005B4517">
              <w:rPr>
                <w:rFonts w:ascii="黑体" w:hAnsi="黑体"/>
                <w:sz w:val="16"/>
              </w:rPr>
              <w:t>00</w:t>
            </w:r>
          </w:p>
        </w:tc>
      </w:tr>
      <w:tr w:rsidR="00896E19" w:rsidRPr="00B432FA" w14:paraId="2404FF60" w14:textId="463F7DD8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4CB6F260" w14:textId="43D80069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If_j</w:t>
            </w:r>
          </w:p>
        </w:tc>
        <w:tc>
          <w:tcPr>
            <w:tcW w:w="579" w:type="dxa"/>
          </w:tcPr>
          <w:p w14:paraId="217D2C9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5A234210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5AA5108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41F364FE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317629E2" w14:textId="77777777" w:rsidR="00896E19" w:rsidRPr="00B432FA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1E60C2B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78" w:type="dxa"/>
          </w:tcPr>
          <w:p w14:paraId="159D3805" w14:textId="6BC6F966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416D836B" w14:textId="1E2BE92D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215789BF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64C311D" w14:textId="77777777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448354C" w14:textId="288204CA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CCB9EEA" w14:textId="5100E6EA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896E19" w:rsidRPr="00B432FA" w14:paraId="0E9D3CD9" w14:textId="7A9C2982" w:rsidTr="00E62B85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0729F9F1" w14:textId="03730395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P</w:t>
            </w:r>
            <w:r>
              <w:rPr>
                <w:rFonts w:ascii="黑体" w:hAnsi="黑体"/>
                <w:sz w:val="21"/>
              </w:rPr>
              <w:t>C_</w:t>
            </w:r>
            <w:proofErr w:type="gramStart"/>
            <w:r>
              <w:rPr>
                <w:rFonts w:ascii="黑体" w:hAnsi="黑体"/>
                <w:sz w:val="21"/>
              </w:rPr>
              <w:t>sel[</w:t>
            </w:r>
            <w:proofErr w:type="gramEnd"/>
            <w:r>
              <w:rPr>
                <w:rFonts w:ascii="黑体" w:hAnsi="黑体"/>
                <w:sz w:val="21"/>
              </w:rPr>
              <w:t>1:0]</w:t>
            </w:r>
          </w:p>
        </w:tc>
        <w:tc>
          <w:tcPr>
            <w:tcW w:w="579" w:type="dxa"/>
          </w:tcPr>
          <w:p w14:paraId="70665635" w14:textId="0ADF3101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21063048" w14:textId="378C4B5D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05770BE8" w14:textId="5630C60D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43107D47" w14:textId="115E8945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1" w:type="dxa"/>
          </w:tcPr>
          <w:p w14:paraId="6AA2D6E5" w14:textId="02526512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1B1C5F08" w14:textId="1CFD5EA1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78" w:type="dxa"/>
          </w:tcPr>
          <w:p w14:paraId="2A76822F" w14:textId="6324FFCC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1F6D1B78" w14:textId="3C2A6D6B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37C38EA1" w14:textId="21344434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64438DA1" w14:textId="65521A35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31" w:type="dxa"/>
          </w:tcPr>
          <w:p w14:paraId="02C9F395" w14:textId="1242D78D" w:rsidR="00896E19" w:rsidRDefault="00896E1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53F14A66" w14:textId="4D27E486" w:rsidR="00896E19" w:rsidRDefault="005B4517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</w:tr>
    </w:tbl>
    <w:p w14:paraId="513872B2" w14:textId="751001E7" w:rsidR="00494B0F" w:rsidRDefault="00494B0F" w:rsidP="00494B0F">
      <w:pPr>
        <w:pStyle w:val="a9"/>
      </w:pPr>
      <w:r>
        <w:rPr>
          <w:rFonts w:hint="eastAsia"/>
        </w:rPr>
        <w:t>分布式译码</w:t>
      </w:r>
      <w:r>
        <w:rPr>
          <w:rFonts w:hint="eastAsia"/>
        </w:rPr>
        <w:t xml:space="preserve"> </w:t>
      </w:r>
      <w:r>
        <w:rPr>
          <w:rFonts w:hint="eastAsia"/>
        </w:rPr>
        <w:t>实例化四级控制器</w:t>
      </w:r>
      <w:r w:rsidR="00803583">
        <w:rPr>
          <w:rFonts w:hint="eastAsia"/>
        </w:rPr>
        <w:t>（译码器）</w:t>
      </w:r>
    </w:p>
    <w:p w14:paraId="38E40A24" w14:textId="70CD6183" w:rsidR="005776CA" w:rsidRDefault="005776CA" w:rsidP="005776CA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5776CA">
        <w:rPr>
          <w:rFonts w:ascii="Courier New" w:eastAsia="宋体" w:hAnsi="Courier New"/>
          <w:sz w:val="21"/>
        </w:rPr>
        <w:t>controller my_controllerD(.op(IR_D[`op]),.func(IR_D[`func]),.rt(IR_D[`rt]),.ExtOp(EXTop),.if_beq(if_beq),.if_bne(if_bne),.if_blez(if_blez),.if_bgtz(if_bgtz),.if_bgez(if_bgez),.if_bltz(if_bltz),.if_j(if_j),.PCsel(PC_sel));</w:t>
      </w:r>
    </w:p>
    <w:p w14:paraId="1222D49B" w14:textId="6F652DD8" w:rsidR="00D2042C" w:rsidRDefault="00D2042C" w:rsidP="00D2042C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D2042C">
        <w:rPr>
          <w:rFonts w:ascii="Courier New" w:eastAsia="宋体" w:hAnsi="Courier New"/>
          <w:sz w:val="21"/>
        </w:rPr>
        <w:t>controller my_controllerE(.op(IR_E[`op]),.func(IR_E[`func]),.rt(IR_D[`rt]),.ALUCtrl(ALUCtrl),.ALUASrc(ALUASrc),.ALUBSrc(ALUBSrc),.multdivOp(multdivOp),.start(start),.if_mthi(if_mthi),.if_mtlo(if_mtlo),.if_mfhi(if_mfhi),.if_mflo(if_mflo));</w:t>
      </w:r>
    </w:p>
    <w:p w14:paraId="0533E009" w14:textId="72136C66" w:rsidR="00D2042C" w:rsidRDefault="00D2042C" w:rsidP="00D2042C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D2042C">
        <w:rPr>
          <w:rFonts w:ascii="Courier New" w:eastAsia="宋体" w:hAnsi="Courier New"/>
          <w:sz w:val="21"/>
        </w:rPr>
        <w:t>controller my_controllerM</w:t>
      </w:r>
      <w:proofErr w:type="gramStart"/>
      <w:r w:rsidRPr="00D2042C">
        <w:rPr>
          <w:rFonts w:ascii="Courier New" w:eastAsia="宋体" w:hAnsi="Courier New"/>
          <w:sz w:val="21"/>
        </w:rPr>
        <w:t>(.op</w:t>
      </w:r>
      <w:proofErr w:type="gramEnd"/>
      <w:r w:rsidRPr="00D2042C">
        <w:rPr>
          <w:rFonts w:ascii="Courier New" w:eastAsia="宋体" w:hAnsi="Courier New"/>
          <w:sz w:val="21"/>
        </w:rPr>
        <w:t>(IR_M[`op]),.func(IR_M[`func]),.rt(IR_D[`rt]),.MemRead(MemRead),.MemWrite(MemWrite),.if_sh(if_sh),.if_sb(if_sb));</w:t>
      </w:r>
    </w:p>
    <w:p w14:paraId="6E3268C8" w14:textId="6BADA299" w:rsidR="00D2042C" w:rsidRPr="00D2042C" w:rsidRDefault="00D2042C" w:rsidP="00D2042C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D2042C">
        <w:rPr>
          <w:rFonts w:ascii="Courier New" w:eastAsia="宋体" w:hAnsi="Courier New"/>
          <w:sz w:val="21"/>
        </w:rPr>
        <w:t>controller my_controllerW</w:t>
      </w:r>
      <w:proofErr w:type="gramStart"/>
      <w:r w:rsidRPr="00D2042C">
        <w:rPr>
          <w:rFonts w:ascii="Courier New" w:eastAsia="宋体" w:hAnsi="Courier New"/>
          <w:sz w:val="21"/>
        </w:rPr>
        <w:t>(.op</w:t>
      </w:r>
      <w:proofErr w:type="gramEnd"/>
      <w:r w:rsidRPr="00D2042C">
        <w:rPr>
          <w:rFonts w:ascii="Courier New" w:eastAsia="宋体" w:hAnsi="Courier New"/>
          <w:sz w:val="21"/>
        </w:rPr>
        <w:t>(IR_W[`op]),.func(IR_W[`func]),.rt(IR_D[`rt]),.RegDst(RegDst),.RegWrite(RegWrite),.MemtoReg(MemtoReg),.dataOp(dataOp));</w:t>
      </w:r>
    </w:p>
    <w:p w14:paraId="1B06BD73" w14:textId="4813C11B" w:rsidR="00A70D00" w:rsidRPr="00AB7DFC" w:rsidRDefault="0015025E" w:rsidP="00AB7DFC">
      <w:pPr>
        <w:pStyle w:val="4"/>
        <w:rPr>
          <w:rFonts w:ascii="黑体" w:eastAsia="黑体" w:hAnsi="黑体"/>
          <w:b w:val="0"/>
          <w:sz w:val="32"/>
        </w:rPr>
      </w:pPr>
      <w:r w:rsidRPr="00AB7DFC">
        <w:rPr>
          <w:rFonts w:ascii="黑体" w:eastAsia="黑体" w:hAnsi="黑体" w:hint="eastAsia"/>
          <w:b w:val="0"/>
          <w:sz w:val="32"/>
        </w:rPr>
        <w:t>四．冒险</w:t>
      </w:r>
      <w:r w:rsidR="00091B9A" w:rsidRPr="00AB7DFC">
        <w:rPr>
          <w:rFonts w:ascii="黑体" w:eastAsia="黑体" w:hAnsi="黑体" w:hint="eastAsia"/>
          <w:b w:val="0"/>
          <w:sz w:val="32"/>
        </w:rPr>
        <w:t>处理</w:t>
      </w:r>
      <w:r w:rsidRPr="00AB7DFC">
        <w:rPr>
          <w:rFonts w:ascii="黑体" w:eastAsia="黑体" w:hAnsi="黑体" w:hint="eastAsia"/>
          <w:b w:val="0"/>
          <w:sz w:val="32"/>
        </w:rPr>
        <w:t>单元设计</w:t>
      </w:r>
    </w:p>
    <w:p w14:paraId="71AE1FCC" w14:textId="4F8F7D53" w:rsidR="007451DA" w:rsidRDefault="007451DA" w:rsidP="007451DA">
      <w:pPr>
        <w:pStyle w:val="a7"/>
        <w:spacing w:before="240" w:after="240"/>
        <w:ind w:firstLine="482"/>
      </w:pPr>
      <w:r>
        <w:rPr>
          <w:rStyle w:val="ad"/>
          <w:rFonts w:ascii="Verdana" w:hAnsi="Verdana"/>
          <w:color w:val="3C3C3C"/>
          <w:shd w:val="clear" w:color="auto" w:fill="FFFFFF"/>
        </w:rPr>
        <w:t>需求时间</w:t>
      </w:r>
      <w:r>
        <w:rPr>
          <w:rStyle w:val="ad"/>
          <w:rFonts w:ascii="Verdana" w:hAnsi="Verdana"/>
          <w:color w:val="3C3C3C"/>
          <w:shd w:val="clear" w:color="auto" w:fill="FFFFFF"/>
        </w:rPr>
        <w:t>——</w:t>
      </w:r>
      <w:r>
        <w:rPr>
          <w:rStyle w:val="ad"/>
          <w:rFonts w:ascii="Verdana" w:hAnsi="Verdana"/>
          <w:color w:val="3C3C3C"/>
          <w:shd w:val="clear" w:color="auto" w:fill="FFFFFF"/>
        </w:rPr>
        <w:t>供给时间模型</w:t>
      </w:r>
      <w:r>
        <w:rPr>
          <w:shd w:val="clear" w:color="auto" w:fill="FFFFFF"/>
        </w:rPr>
        <w:t>。</w:t>
      </w:r>
    </w:p>
    <w:p w14:paraId="550C6F5A" w14:textId="3E8C11DA" w:rsidR="00A70D00" w:rsidRPr="00091B9A" w:rsidRDefault="00772EBC" w:rsidP="00091B9A">
      <w:pPr>
        <w:pStyle w:val="a7"/>
        <w:spacing w:before="240" w:after="240"/>
        <w:ind w:firstLine="480"/>
      </w:pPr>
      <w:r w:rsidRPr="00091B9A">
        <w:rPr>
          <w:rFonts w:hint="eastAsia"/>
        </w:rPr>
        <w:t>Tuse</w:t>
      </w:r>
    </w:p>
    <w:p w14:paraId="0D761527" w14:textId="0D611B46" w:rsidR="00F87801" w:rsidRDefault="00F87801" w:rsidP="00DA2188">
      <w:pPr>
        <w:pStyle w:val="11"/>
        <w:spacing w:before="240" w:after="240"/>
      </w:pPr>
      <w:r w:rsidRPr="00F87801">
        <w:rPr>
          <w:noProof/>
        </w:rPr>
        <w:drawing>
          <wp:inline distT="0" distB="0" distL="0" distR="0" wp14:anchorId="0A0E35E8" wp14:editId="3E37F9FF">
            <wp:extent cx="1790700" cy="1955800"/>
            <wp:effectExtent l="0" t="0" r="0" b="6350"/>
            <wp:docPr id="14" name="图片 14" descr="E:\aQQ\MobileFile\Image\@5FFQ6YUTMEC97EWJ1XPO@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QQ\MobileFile\Image\@5FFQ6YUTMEC97EWJ1XPO@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A7B2" w14:textId="508B5CDB" w:rsidR="00772EBC" w:rsidRPr="00091B9A" w:rsidRDefault="00772EBC" w:rsidP="00091B9A">
      <w:pPr>
        <w:pStyle w:val="a7"/>
        <w:spacing w:before="240" w:after="240"/>
        <w:ind w:firstLine="480"/>
      </w:pPr>
      <w:r w:rsidRPr="00091B9A">
        <w:rPr>
          <w:rFonts w:hint="eastAsia"/>
        </w:rPr>
        <w:t>T</w:t>
      </w:r>
      <w:r w:rsidRPr="00091B9A">
        <w:t>new</w:t>
      </w:r>
    </w:p>
    <w:p w14:paraId="52B002E0" w14:textId="7C98F03F" w:rsidR="00F87801" w:rsidRDefault="00F87801" w:rsidP="00DA2188">
      <w:pPr>
        <w:pStyle w:val="11"/>
        <w:spacing w:before="240" w:after="240"/>
      </w:pPr>
      <w:r w:rsidRPr="00F87801">
        <w:rPr>
          <w:noProof/>
        </w:rPr>
        <w:drawing>
          <wp:inline distT="0" distB="0" distL="0" distR="0" wp14:anchorId="46ED3EDB" wp14:editId="35A33094">
            <wp:extent cx="5478780" cy="424180"/>
            <wp:effectExtent l="0" t="0" r="7620" b="0"/>
            <wp:docPr id="4" name="图片 4" descr="E:\aQQ\MobileFile\Image\_DZWAEAAK)51HM7@B(V~@]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QQ\MobileFile\Image\_DZWAEAAK)51HM7@B(V~@]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2CC1" w14:textId="236772E8" w:rsidR="00772EBC" w:rsidRPr="00091B9A" w:rsidRDefault="00772EBC" w:rsidP="00091B9A">
      <w:pPr>
        <w:pStyle w:val="a7"/>
        <w:spacing w:before="240" w:after="240"/>
        <w:ind w:firstLine="480"/>
      </w:pPr>
      <w:r w:rsidRPr="00091B9A">
        <w:rPr>
          <w:rFonts w:hint="eastAsia"/>
        </w:rPr>
        <w:t>暂停</w:t>
      </w:r>
    </w:p>
    <w:tbl>
      <w:tblPr>
        <w:tblW w:w="6853" w:type="dxa"/>
        <w:tblLook w:val="04A0" w:firstRow="1" w:lastRow="0" w:firstColumn="1" w:lastColumn="0" w:noHBand="0" w:noVBand="1"/>
      </w:tblPr>
      <w:tblGrid>
        <w:gridCol w:w="1146"/>
        <w:gridCol w:w="1145"/>
        <w:gridCol w:w="654"/>
        <w:gridCol w:w="960"/>
        <w:gridCol w:w="960"/>
        <w:gridCol w:w="960"/>
        <w:gridCol w:w="1028"/>
      </w:tblGrid>
      <w:tr w:rsidR="00772EBC" w:rsidRPr="00772EBC" w14:paraId="726E6605" w14:textId="77777777" w:rsidTr="00C81BAE">
        <w:trPr>
          <w:trHeight w:val="276"/>
        </w:trPr>
        <w:tc>
          <w:tcPr>
            <w:tcW w:w="2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E6CB77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IF/ID当前指令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center"/>
            <w:hideMark/>
          </w:tcPr>
          <w:p w14:paraId="39184DDA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ID/EX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46F71D1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EX/MEM</w:t>
            </w:r>
          </w:p>
        </w:tc>
      </w:tr>
      <w:tr w:rsidR="00772EBC" w:rsidRPr="00772EBC" w14:paraId="48864AF4" w14:textId="77777777" w:rsidTr="00C81BAE">
        <w:trPr>
          <w:trHeight w:val="276"/>
        </w:trPr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4CBAD7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指令类型</w:t>
            </w:r>
          </w:p>
        </w:tc>
        <w:tc>
          <w:tcPr>
            <w:tcW w:w="11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A888AB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源寄存器</w:t>
            </w:r>
          </w:p>
        </w:tc>
        <w:tc>
          <w:tcPr>
            <w:tcW w:w="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8FFBA9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Tuse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center"/>
            <w:hideMark/>
          </w:tcPr>
          <w:p w14:paraId="54B65FAE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Tnew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381758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Tnew</w:t>
            </w:r>
          </w:p>
        </w:tc>
      </w:tr>
      <w:tr w:rsidR="00772EBC" w:rsidRPr="00772EBC" w14:paraId="212C288B" w14:textId="77777777" w:rsidTr="00C81BAE">
        <w:trPr>
          <w:trHeight w:val="276"/>
        </w:trPr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6522C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B528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9D82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8C5A16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0CE2C2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080F3D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load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E175BD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load</w:t>
            </w:r>
          </w:p>
        </w:tc>
      </w:tr>
      <w:tr w:rsidR="00772EBC" w:rsidRPr="00772EBC" w14:paraId="3B8B1937" w14:textId="77777777" w:rsidTr="00C81BAE">
        <w:trPr>
          <w:trHeight w:val="276"/>
        </w:trPr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C2E9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5403B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E19A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C5B368B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1/rd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2485DB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1/rt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D4032F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2/rt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2F0D0E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1/rt</w:t>
            </w:r>
          </w:p>
        </w:tc>
      </w:tr>
      <w:tr w:rsidR="00772EBC" w:rsidRPr="00772EBC" w14:paraId="0C057C54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53310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beq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8C3EB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rs/rt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4EF1A3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E98B70F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B380D0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614E2F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01116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</w:tr>
      <w:tr w:rsidR="00772EBC" w:rsidRPr="00772EBC" w14:paraId="6998898E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7F692C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cal_r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F2A1D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rs/rt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377B4F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5828D7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7A138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24C013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8D6F59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17993A03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E1F56A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cal_i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909B6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A6AB97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9118C4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3F8A7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DB0994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F517A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5EFAEFDF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533E7C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load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90FA21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D8B128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113E52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890B41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25AC50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468220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3BB97A3E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D12D9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store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CE725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062D55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905DDAA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1158DB0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E964F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D425C3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6462A9B8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593632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store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50C091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rt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F840E2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4DDFF82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39FFD2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BBFED0F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CF5FFC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322E7A62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15E0AB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jr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58DE62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581C68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546B493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48A295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361DD4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C73D13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</w:tr>
      <w:tr w:rsidR="00772EBC" w:rsidRPr="00772EBC" w14:paraId="2BB4AF0D" w14:textId="77777777" w:rsidTr="00385B74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19D30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jalr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C25E35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A4F1D7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EDEB61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0FCB39F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983D32C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14914E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</w:tr>
    </w:tbl>
    <w:p w14:paraId="0F11D8FB" w14:textId="5984D9CD" w:rsidR="00C81BAE" w:rsidRPr="00091B9A" w:rsidRDefault="00091B9A" w:rsidP="00091B9A">
      <w:pPr>
        <w:pStyle w:val="a7"/>
        <w:spacing w:before="240" w:after="240"/>
        <w:ind w:firstLine="480"/>
      </w:pPr>
      <w:r>
        <w:rPr>
          <w:rFonts w:hint="eastAsia"/>
        </w:rPr>
        <w:t>由此可以写出各种控制信号的表达式如下</w:t>
      </w:r>
    </w:p>
    <w:p w14:paraId="609D6F64" w14:textId="1A11BB04" w:rsidR="00091B9A" w:rsidRDefault="00091B9A" w:rsidP="00EB2A51">
      <w:pPr>
        <w:pStyle w:val="a9"/>
      </w:pPr>
      <w:r>
        <w:rPr>
          <w:noProof/>
        </w:rPr>
        <w:drawing>
          <wp:inline distT="0" distB="0" distL="0" distR="0" wp14:anchorId="35403BEE" wp14:editId="3B075F2B">
            <wp:extent cx="5486400" cy="3111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194" w14:textId="1C1B7AB7" w:rsidR="00091B9A" w:rsidRDefault="00D2042C" w:rsidP="00091B9A">
      <w:pPr>
        <w:pStyle w:val="a7"/>
        <w:spacing w:before="240" w:after="240"/>
        <w:ind w:firstLine="480"/>
      </w:pPr>
      <w:r>
        <w:rPr>
          <w:noProof/>
        </w:rPr>
        <w:drawing>
          <wp:inline distT="0" distB="0" distL="0" distR="0" wp14:anchorId="653F9086" wp14:editId="13E6A48C">
            <wp:extent cx="5486400" cy="2590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1CCF" w14:textId="4C02FC95" w:rsidR="00772EBC" w:rsidRDefault="00772EBC" w:rsidP="00091B9A">
      <w:pPr>
        <w:pStyle w:val="a7"/>
        <w:spacing w:before="240" w:after="240"/>
        <w:ind w:firstLine="480"/>
      </w:pPr>
      <w:r>
        <w:rPr>
          <w:rFonts w:hint="eastAsia"/>
        </w:rPr>
        <w:t>转发</w:t>
      </w:r>
    </w:p>
    <w:p w14:paraId="7989DCD1" w14:textId="28CB7788" w:rsidR="00772EBC" w:rsidRDefault="00D2042C" w:rsidP="00DA2188">
      <w:pPr>
        <w:pStyle w:val="11"/>
        <w:spacing w:before="240" w:after="240"/>
        <w:rPr>
          <w:noProof/>
        </w:rPr>
      </w:pPr>
      <w:r w:rsidRPr="00D2042C">
        <w:rPr>
          <w:noProof/>
        </w:rPr>
        <w:drawing>
          <wp:inline distT="0" distB="0" distL="0" distR="0" wp14:anchorId="2C73AC27" wp14:editId="35633C4E">
            <wp:extent cx="5484495" cy="791210"/>
            <wp:effectExtent l="0" t="0" r="1905" b="8890"/>
            <wp:docPr id="8" name="图片 8" descr="E:\aQQ\MobileFile\Image\CBNU(8_40Q190M0IGM)F$}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QQ\MobileFile\Image\CBNU(8_40Q190M0IGM)F$}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97D8" w14:textId="0C6F79D0" w:rsidR="00E907DC" w:rsidRDefault="009C1B66" w:rsidP="009C1B66">
      <w:pPr>
        <w:pStyle w:val="a7"/>
        <w:spacing w:before="240" w:after="240"/>
        <w:ind w:firstLine="480"/>
      </w:pPr>
      <w:r>
        <w:rPr>
          <w:rFonts w:hint="eastAsia"/>
        </w:rPr>
        <w:t>由此可以写出各种控制信号的表达式如下</w:t>
      </w:r>
    </w:p>
    <w:p w14:paraId="5BC6D8D4" w14:textId="3C1BC340" w:rsidR="00E907DC" w:rsidRDefault="00D2042C" w:rsidP="0044311A">
      <w:pPr>
        <w:pStyle w:val="a7"/>
        <w:spacing w:before="240" w:after="240"/>
        <w:ind w:firstLine="480"/>
      </w:pPr>
      <w:r>
        <w:rPr>
          <w:noProof/>
        </w:rPr>
        <w:drawing>
          <wp:inline distT="0" distB="0" distL="0" distR="0" wp14:anchorId="2450DD1F" wp14:editId="4B5681C8">
            <wp:extent cx="5486400" cy="1282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5"/>
                    <a:stretch/>
                  </pic:blipFill>
                  <pic:spPr bwMode="auto">
                    <a:xfrm>
                      <a:off x="0" y="0"/>
                      <a:ext cx="548640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E4D31" w14:textId="1C4C3A51" w:rsidR="00D2042C" w:rsidRDefault="00D2042C" w:rsidP="0044311A">
      <w:pPr>
        <w:pStyle w:val="a7"/>
        <w:spacing w:before="240" w:after="240"/>
        <w:ind w:firstLine="480"/>
      </w:pPr>
      <w:r>
        <w:rPr>
          <w:noProof/>
        </w:rPr>
        <w:drawing>
          <wp:inline distT="0" distB="0" distL="0" distR="0" wp14:anchorId="3365F9FC" wp14:editId="1277FA90">
            <wp:extent cx="5486400" cy="11557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A0F6" w14:textId="061076C5" w:rsidR="00E907DC" w:rsidRDefault="00845519" w:rsidP="009C1B66">
      <w:pPr>
        <w:pStyle w:val="a9"/>
      </w:pPr>
      <w:r>
        <w:rPr>
          <w:noProof/>
        </w:rPr>
        <w:drawing>
          <wp:inline distT="0" distB="0" distL="0" distR="0" wp14:anchorId="40A927D4" wp14:editId="5396B16F">
            <wp:extent cx="5486400" cy="22796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167"/>
                    <a:stretch/>
                  </pic:blipFill>
                  <pic:spPr bwMode="auto">
                    <a:xfrm>
                      <a:off x="0" y="0"/>
                      <a:ext cx="54864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579F" w14:textId="0CFE6450" w:rsidR="00AA481F" w:rsidRDefault="00AA481F" w:rsidP="00C81BAE">
      <w:pPr>
        <w:pStyle w:val="a9"/>
      </w:pPr>
      <w:r>
        <w:rPr>
          <w:noProof/>
        </w:rPr>
        <w:drawing>
          <wp:inline distT="0" distB="0" distL="0" distR="0" wp14:anchorId="5D6D1853" wp14:editId="6E4A4322">
            <wp:extent cx="5486400" cy="7562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F69B" w14:textId="7D495BA6" w:rsidR="00347562" w:rsidRDefault="00347562" w:rsidP="00C81BAE">
      <w:pPr>
        <w:pStyle w:val="a9"/>
      </w:pPr>
      <w:r>
        <w:rPr>
          <w:noProof/>
        </w:rPr>
        <w:drawing>
          <wp:inline distT="0" distB="0" distL="0" distR="0" wp14:anchorId="024DF6A1" wp14:editId="1C0A2A5C">
            <wp:extent cx="5486400" cy="1930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CB4B" w14:textId="1FD425A1" w:rsidR="00136871" w:rsidRDefault="00136871" w:rsidP="00C81BAE">
      <w:pPr>
        <w:pStyle w:val="a9"/>
      </w:pPr>
      <w:r>
        <w:rPr>
          <w:rFonts w:hint="eastAsia"/>
        </w:rPr>
        <w:t>更新后的数据通路</w:t>
      </w:r>
      <w:r>
        <w:rPr>
          <w:rFonts w:hint="eastAsia"/>
        </w:rPr>
        <w:t xml:space="preserve"> </w:t>
      </w:r>
      <w:r>
        <w:rPr>
          <w:rFonts w:hint="eastAsia"/>
        </w:rPr>
        <w:t>加入了转发</w:t>
      </w:r>
      <w:r>
        <w:rPr>
          <w:rFonts w:hint="eastAsia"/>
        </w:rPr>
        <w:t>M</w:t>
      </w:r>
      <w:r>
        <w:t>UX</w:t>
      </w:r>
    </w:p>
    <w:p w14:paraId="03273C49" w14:textId="2DF56D77" w:rsidR="00136871" w:rsidRPr="009C1B66" w:rsidRDefault="007F32C7" w:rsidP="00C81BAE">
      <w:pPr>
        <w:pStyle w:val="a9"/>
      </w:pPr>
      <w:r w:rsidRPr="00661F72">
        <w:rPr>
          <w:noProof/>
        </w:rPr>
        <w:drawing>
          <wp:inline distT="0" distB="0" distL="0" distR="0" wp14:anchorId="20804705" wp14:editId="74315CC9">
            <wp:extent cx="5481955" cy="2108200"/>
            <wp:effectExtent l="0" t="0" r="4445" b="6350"/>
            <wp:docPr id="7" name="图片 7" descr="C:\Users\dell\AppData\Local\Temp\WeChat Files\9705452f344b64cb1e66e84793e45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WeChat Files\9705452f344b64cb1e66e84793e451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8CCA" w14:textId="41B4CB11" w:rsidR="007F16A9" w:rsidRDefault="001C2639" w:rsidP="001C2639">
      <w:pPr>
        <w:pStyle w:val="a7"/>
        <w:spacing w:before="240" w:after="240"/>
        <w:ind w:firstLine="480"/>
      </w:pPr>
      <w:r>
        <w:t>Forward_mux</w:t>
      </w:r>
      <w:r>
        <w:rPr>
          <w:rFonts w:hint="eastAsia"/>
        </w:rPr>
        <w:t>代码如下</w:t>
      </w:r>
    </w:p>
    <w:p w14:paraId="5270FD7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>always</w:t>
      </w:r>
      <w:proofErr w:type="gramStart"/>
      <w:r w:rsidRPr="003A6793">
        <w:rPr>
          <w:rFonts w:ascii="Courier New" w:eastAsia="宋体" w:hAnsi="Courier New"/>
          <w:sz w:val="21"/>
        </w:rPr>
        <w:t>@(</w:t>
      </w:r>
      <w:proofErr w:type="gramEnd"/>
      <w:r w:rsidRPr="003A6793">
        <w:rPr>
          <w:rFonts w:ascii="Courier New" w:eastAsia="宋体" w:hAnsi="Courier New"/>
          <w:sz w:val="21"/>
        </w:rPr>
        <w:t>*) begin</w:t>
      </w:r>
    </w:p>
    <w:p w14:paraId="53B847D2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case(</w:t>
      </w:r>
      <w:proofErr w:type="gramEnd"/>
      <w:r w:rsidRPr="003A6793">
        <w:rPr>
          <w:rFonts w:ascii="Courier New" w:eastAsia="宋体" w:hAnsi="Courier New"/>
          <w:sz w:val="21"/>
        </w:rPr>
        <w:t xml:space="preserve">ForwardRSD) </w:t>
      </w:r>
    </w:p>
    <w:p w14:paraId="5FA8322E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3'b</w:t>
      </w:r>
      <w:proofErr w:type="gramStart"/>
      <w:r w:rsidRPr="003A6793">
        <w:rPr>
          <w:rFonts w:ascii="Courier New" w:eastAsia="宋体" w:hAnsi="Courier New"/>
          <w:sz w:val="21"/>
        </w:rPr>
        <w:t>000 :</w:t>
      </w:r>
      <w:proofErr w:type="gramEnd"/>
      <w:r w:rsidRPr="003A6793">
        <w:rPr>
          <w:rFonts w:ascii="Courier New" w:eastAsia="宋体" w:hAnsi="Courier New"/>
          <w:sz w:val="21"/>
        </w:rPr>
        <w:t xml:space="preserve"> MFRSD &lt;= RF_RD1;</w:t>
      </w:r>
    </w:p>
    <w:p w14:paraId="529A0852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3'b</w:t>
      </w:r>
      <w:proofErr w:type="gramStart"/>
      <w:r w:rsidRPr="003A6793">
        <w:rPr>
          <w:rFonts w:ascii="Courier New" w:eastAsia="宋体" w:hAnsi="Courier New"/>
          <w:sz w:val="21"/>
        </w:rPr>
        <w:t>001 :</w:t>
      </w:r>
      <w:proofErr w:type="gramEnd"/>
      <w:r w:rsidRPr="003A6793">
        <w:rPr>
          <w:rFonts w:ascii="Courier New" w:eastAsia="宋体" w:hAnsi="Courier New"/>
          <w:sz w:val="21"/>
        </w:rPr>
        <w:t xml:space="preserve"> MFRSD &lt;= AO_M;</w:t>
      </w:r>
    </w:p>
    <w:p w14:paraId="7A3E040F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3'b</w:t>
      </w:r>
      <w:proofErr w:type="gramStart"/>
      <w:r w:rsidRPr="003A6793">
        <w:rPr>
          <w:rFonts w:ascii="Courier New" w:eastAsia="宋体" w:hAnsi="Courier New"/>
          <w:sz w:val="21"/>
        </w:rPr>
        <w:t>010 :</w:t>
      </w:r>
      <w:proofErr w:type="gramEnd"/>
      <w:r w:rsidRPr="003A6793">
        <w:rPr>
          <w:rFonts w:ascii="Courier New" w:eastAsia="宋体" w:hAnsi="Courier New"/>
          <w:sz w:val="21"/>
        </w:rPr>
        <w:t xml:space="preserve"> MFRSD &lt;= WD;</w:t>
      </w:r>
    </w:p>
    <w:p w14:paraId="382E9E39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3'b</w:t>
      </w:r>
      <w:proofErr w:type="gramStart"/>
      <w:r w:rsidRPr="003A6793">
        <w:rPr>
          <w:rFonts w:ascii="Courier New" w:eastAsia="宋体" w:hAnsi="Courier New"/>
          <w:sz w:val="21"/>
        </w:rPr>
        <w:t>011 :</w:t>
      </w:r>
      <w:proofErr w:type="gramEnd"/>
      <w:r w:rsidRPr="003A6793">
        <w:rPr>
          <w:rFonts w:ascii="Courier New" w:eastAsia="宋体" w:hAnsi="Courier New"/>
          <w:sz w:val="21"/>
        </w:rPr>
        <w:t xml:space="preserve"> MFRSD &lt;= PC8_E;</w:t>
      </w:r>
    </w:p>
    <w:p w14:paraId="6F78C466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3'b</w:t>
      </w:r>
      <w:proofErr w:type="gramStart"/>
      <w:r w:rsidRPr="003A6793">
        <w:rPr>
          <w:rFonts w:ascii="Courier New" w:eastAsia="宋体" w:hAnsi="Courier New"/>
          <w:sz w:val="21"/>
        </w:rPr>
        <w:t>100 :</w:t>
      </w:r>
      <w:proofErr w:type="gramEnd"/>
      <w:r w:rsidRPr="003A6793">
        <w:rPr>
          <w:rFonts w:ascii="Courier New" w:eastAsia="宋体" w:hAnsi="Courier New"/>
          <w:sz w:val="21"/>
        </w:rPr>
        <w:t xml:space="preserve"> MFRSD &lt;= PC8_M;</w:t>
      </w:r>
    </w:p>
    <w:p w14:paraId="07137924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3'b</w:t>
      </w:r>
      <w:proofErr w:type="gramStart"/>
      <w:r w:rsidRPr="003A6793">
        <w:rPr>
          <w:rFonts w:ascii="Courier New" w:eastAsia="宋体" w:hAnsi="Courier New"/>
          <w:sz w:val="21"/>
        </w:rPr>
        <w:t>101 :</w:t>
      </w:r>
      <w:proofErr w:type="gramEnd"/>
      <w:r w:rsidRPr="003A6793">
        <w:rPr>
          <w:rFonts w:ascii="Courier New" w:eastAsia="宋体" w:hAnsi="Courier New"/>
          <w:sz w:val="21"/>
        </w:rPr>
        <w:t xml:space="preserve"> MFRSD &lt;= CP0_M;</w:t>
      </w:r>
    </w:p>
    <w:p w14:paraId="111B05C4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3'b</w:t>
      </w:r>
      <w:proofErr w:type="gramStart"/>
      <w:r w:rsidRPr="003A6793">
        <w:rPr>
          <w:rFonts w:ascii="Courier New" w:eastAsia="宋体" w:hAnsi="Courier New"/>
          <w:sz w:val="21"/>
        </w:rPr>
        <w:t>110 :</w:t>
      </w:r>
      <w:proofErr w:type="gramEnd"/>
      <w:r w:rsidRPr="003A6793">
        <w:rPr>
          <w:rFonts w:ascii="Courier New" w:eastAsia="宋体" w:hAnsi="Courier New"/>
          <w:sz w:val="21"/>
        </w:rPr>
        <w:t xml:space="preserve"> MFRSD &lt;= MD_out;</w:t>
      </w:r>
    </w:p>
    <w:p w14:paraId="54B8DFB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3'b</w:t>
      </w:r>
      <w:proofErr w:type="gramStart"/>
      <w:r w:rsidRPr="003A6793">
        <w:rPr>
          <w:rFonts w:ascii="Courier New" w:eastAsia="宋体" w:hAnsi="Courier New"/>
          <w:sz w:val="21"/>
        </w:rPr>
        <w:t>111 :</w:t>
      </w:r>
      <w:proofErr w:type="gramEnd"/>
      <w:r w:rsidRPr="003A6793">
        <w:rPr>
          <w:rFonts w:ascii="Courier New" w:eastAsia="宋体" w:hAnsi="Courier New"/>
          <w:sz w:val="21"/>
        </w:rPr>
        <w:t xml:space="preserve"> MFRSD &lt;= MDO_M;</w:t>
      </w:r>
    </w:p>
    <w:p w14:paraId="536B02BC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default :</w:t>
      </w:r>
      <w:proofErr w:type="gramEnd"/>
      <w:r w:rsidRPr="003A6793">
        <w:rPr>
          <w:rFonts w:ascii="Courier New" w:eastAsia="宋体" w:hAnsi="Courier New"/>
          <w:sz w:val="21"/>
        </w:rPr>
        <w:t xml:space="preserve"> MFRSD &lt;= 0;</w:t>
      </w:r>
    </w:p>
    <w:p w14:paraId="4B54DA49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endcase</w:t>
      </w:r>
    </w:p>
    <w:p w14:paraId="11470341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</w:p>
    <w:p w14:paraId="6C549B31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case(</w:t>
      </w:r>
      <w:proofErr w:type="gramEnd"/>
      <w:r w:rsidRPr="003A6793">
        <w:rPr>
          <w:rFonts w:ascii="Courier New" w:eastAsia="宋体" w:hAnsi="Courier New"/>
          <w:sz w:val="21"/>
        </w:rPr>
        <w:t xml:space="preserve">ForwardRTD) </w:t>
      </w:r>
    </w:p>
    <w:p w14:paraId="04D2AB0E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0: MFRTD &lt;= RF_RD2;</w:t>
      </w:r>
    </w:p>
    <w:p w14:paraId="20F8DC21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1: MFRTD &lt;= AO_M;</w:t>
      </w:r>
    </w:p>
    <w:p w14:paraId="06219FA1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2: MFRTD &lt;= WD;</w:t>
      </w:r>
    </w:p>
    <w:p w14:paraId="52F59B7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3: MFRTD &lt;= PC8_E;</w:t>
      </w:r>
    </w:p>
    <w:p w14:paraId="3359CBA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4: MFRTD &lt;= PC8_M;</w:t>
      </w:r>
    </w:p>
    <w:p w14:paraId="16E64140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5: MFRTD &lt;= CP0_M;</w:t>
      </w:r>
    </w:p>
    <w:p w14:paraId="1A61F298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6: MFRTD &lt;= MD_out;</w:t>
      </w:r>
    </w:p>
    <w:p w14:paraId="3AA4697E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7: MFRTD &lt;= MDO_M;</w:t>
      </w:r>
    </w:p>
    <w:p w14:paraId="506FCA0F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default: MFRTD &lt;= 0;</w:t>
      </w:r>
    </w:p>
    <w:p w14:paraId="6BA77FA2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endcase</w:t>
      </w:r>
    </w:p>
    <w:p w14:paraId="13D8500F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</w:p>
    <w:p w14:paraId="6C83F9A2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case(</w:t>
      </w:r>
      <w:proofErr w:type="gramEnd"/>
      <w:r w:rsidRPr="003A6793">
        <w:rPr>
          <w:rFonts w:ascii="Courier New" w:eastAsia="宋体" w:hAnsi="Courier New"/>
          <w:sz w:val="21"/>
        </w:rPr>
        <w:t xml:space="preserve">ForwardRSE) </w:t>
      </w:r>
    </w:p>
    <w:p w14:paraId="1E0C9FCF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0:MFRSE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RS_E;</w:t>
      </w:r>
    </w:p>
    <w:p w14:paraId="655B87A9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1:MFRSE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AO_M;</w:t>
      </w:r>
    </w:p>
    <w:p w14:paraId="037058D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2:MFRSE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WD;</w:t>
      </w:r>
    </w:p>
    <w:p w14:paraId="080C8F37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3:MFRSE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64DEEE6B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4:MFRSE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PC8_M;</w:t>
      </w:r>
    </w:p>
    <w:p w14:paraId="576D7CF9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5:MFRSE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CP0_M;</w:t>
      </w:r>
    </w:p>
    <w:p w14:paraId="1E605133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6:MFRSE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7017C4DA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7:MFRSE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MDO_M;</w:t>
      </w:r>
    </w:p>
    <w:p w14:paraId="5AE7C94B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default:MFRSE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092223E2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endcase</w:t>
      </w:r>
    </w:p>
    <w:p w14:paraId="7DC73C36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</w:p>
    <w:p w14:paraId="5F5DDCC6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case(</w:t>
      </w:r>
      <w:proofErr w:type="gramEnd"/>
      <w:r w:rsidRPr="003A6793">
        <w:rPr>
          <w:rFonts w:ascii="Courier New" w:eastAsia="宋体" w:hAnsi="Courier New"/>
          <w:sz w:val="21"/>
        </w:rPr>
        <w:t xml:space="preserve">ForwardRTE) </w:t>
      </w:r>
    </w:p>
    <w:p w14:paraId="2EEB8D32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0:MFRTE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RT_E;</w:t>
      </w:r>
    </w:p>
    <w:p w14:paraId="1D9474E8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1:MFRTE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AO_M;</w:t>
      </w:r>
    </w:p>
    <w:p w14:paraId="6355B588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2:MFRTE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WD;</w:t>
      </w:r>
    </w:p>
    <w:p w14:paraId="6A2206A8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3:MFRTE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36665C9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4:MFRTE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PC8_M;</w:t>
      </w:r>
    </w:p>
    <w:p w14:paraId="0FFA9C2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5:MFRTE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CP0_M;</w:t>
      </w:r>
    </w:p>
    <w:p w14:paraId="1C44ED0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6:MFRTE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1B45876D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7:MFRTE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MDO_M;</w:t>
      </w:r>
    </w:p>
    <w:p w14:paraId="55691353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default:MFRTE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3B172FDE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endcase</w:t>
      </w:r>
    </w:p>
    <w:p w14:paraId="039433E4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</w:p>
    <w:p w14:paraId="679755F1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case(</w:t>
      </w:r>
      <w:proofErr w:type="gramEnd"/>
      <w:r w:rsidRPr="003A6793">
        <w:rPr>
          <w:rFonts w:ascii="Courier New" w:eastAsia="宋体" w:hAnsi="Courier New"/>
          <w:sz w:val="21"/>
        </w:rPr>
        <w:t xml:space="preserve">ForwardRTM) </w:t>
      </w:r>
    </w:p>
    <w:p w14:paraId="33C8ED8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0:MFRTM</w:t>
      </w:r>
      <w:proofErr w:type="gramEnd"/>
      <w:r w:rsidRPr="003A6793">
        <w:rPr>
          <w:rFonts w:ascii="Courier New" w:eastAsia="宋体" w:hAnsi="Courier New"/>
          <w:sz w:val="21"/>
        </w:rPr>
        <w:t xml:space="preserve"> &lt;= RT_M;</w:t>
      </w:r>
    </w:p>
    <w:p w14:paraId="3E4CE188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1:MFRTM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2674EC8F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2:MFRTM</w:t>
      </w:r>
      <w:proofErr w:type="gramEnd"/>
      <w:r w:rsidRPr="003A6793">
        <w:rPr>
          <w:rFonts w:ascii="Courier New" w:eastAsia="宋体" w:hAnsi="Courier New"/>
          <w:sz w:val="21"/>
        </w:rPr>
        <w:t xml:space="preserve"> &lt;= WD;</w:t>
      </w:r>
    </w:p>
    <w:p w14:paraId="6EA3EEBB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3:MFRTM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220A7266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4:MFRTM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05D36D47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5:MFRTM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1B13F571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6:MFRTM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67BBAFD0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7:MFRTM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2654AE82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default:MFRTM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19B772F1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endcase</w:t>
      </w:r>
    </w:p>
    <w:p w14:paraId="2DC1467E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</w:p>
    <w:p w14:paraId="6ABA196D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case(</w:t>
      </w:r>
      <w:proofErr w:type="gramEnd"/>
      <w:r w:rsidRPr="003A6793">
        <w:rPr>
          <w:rFonts w:ascii="Courier New" w:eastAsia="宋体" w:hAnsi="Courier New"/>
          <w:sz w:val="21"/>
        </w:rPr>
        <w:t xml:space="preserve">ForwardERET) </w:t>
      </w:r>
    </w:p>
    <w:p w14:paraId="006E59A5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0:MFERET</w:t>
      </w:r>
      <w:proofErr w:type="gramEnd"/>
      <w:r w:rsidRPr="003A6793">
        <w:rPr>
          <w:rFonts w:ascii="Courier New" w:eastAsia="宋体" w:hAnsi="Courier New"/>
          <w:sz w:val="21"/>
        </w:rPr>
        <w:t xml:space="preserve"> &lt;= EPCout;</w:t>
      </w:r>
    </w:p>
    <w:p w14:paraId="2471C9C3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1:MFERET</w:t>
      </w:r>
      <w:proofErr w:type="gramEnd"/>
      <w:r w:rsidRPr="003A6793">
        <w:rPr>
          <w:rFonts w:ascii="Courier New" w:eastAsia="宋体" w:hAnsi="Courier New"/>
          <w:sz w:val="21"/>
        </w:rPr>
        <w:t xml:space="preserve"> &lt;= MFRTM;</w:t>
      </w:r>
    </w:p>
    <w:p w14:paraId="3C5607DF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</w:r>
      <w:proofErr w:type="gramStart"/>
      <w:r w:rsidRPr="003A6793">
        <w:rPr>
          <w:rFonts w:ascii="Courier New" w:eastAsia="宋体" w:hAnsi="Courier New"/>
          <w:sz w:val="21"/>
        </w:rPr>
        <w:t>default:MFERET</w:t>
      </w:r>
      <w:proofErr w:type="gramEnd"/>
      <w:r w:rsidRPr="003A6793">
        <w:rPr>
          <w:rFonts w:ascii="Courier New" w:eastAsia="宋体" w:hAnsi="Courier New"/>
          <w:sz w:val="21"/>
        </w:rPr>
        <w:t xml:space="preserve"> &lt;= 0;</w:t>
      </w:r>
    </w:p>
    <w:p w14:paraId="4B78C6AC" w14:textId="77777777" w:rsidR="003A6793" w:rsidRP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</w:r>
      <w:r w:rsidRPr="003A6793">
        <w:rPr>
          <w:rFonts w:ascii="Courier New" w:eastAsia="宋体" w:hAnsi="Courier New"/>
          <w:sz w:val="21"/>
        </w:rPr>
        <w:tab/>
        <w:t>endcase</w:t>
      </w:r>
    </w:p>
    <w:p w14:paraId="1DB86F0B" w14:textId="77777777" w:rsidR="003A6793" w:rsidRDefault="003A6793" w:rsidP="003A6793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3A6793">
        <w:rPr>
          <w:rFonts w:ascii="Courier New" w:eastAsia="宋体" w:hAnsi="Courier New"/>
          <w:sz w:val="21"/>
        </w:rPr>
        <w:tab/>
        <w:t>end</w:t>
      </w:r>
    </w:p>
    <w:p w14:paraId="10396C91" w14:textId="65011E10" w:rsidR="000517A6" w:rsidRDefault="0015025E" w:rsidP="000517A6">
      <w:pPr>
        <w:pStyle w:val="4"/>
        <w:rPr>
          <w:rFonts w:ascii="黑体" w:eastAsia="黑体" w:hAnsi="黑体"/>
          <w:b w:val="0"/>
          <w:sz w:val="32"/>
        </w:rPr>
      </w:pPr>
      <w:r w:rsidRPr="00AB7DFC">
        <w:rPr>
          <w:rFonts w:ascii="黑体" w:eastAsia="黑体" w:hAnsi="黑体" w:hint="eastAsia"/>
          <w:b w:val="0"/>
          <w:sz w:val="32"/>
        </w:rPr>
        <w:t>五</w:t>
      </w:r>
      <w:r w:rsidR="00DA2188" w:rsidRPr="00AB7DFC">
        <w:rPr>
          <w:rFonts w:ascii="黑体" w:eastAsia="黑体" w:hAnsi="黑体" w:hint="eastAsia"/>
          <w:b w:val="0"/>
          <w:sz w:val="32"/>
        </w:rPr>
        <w:t>．</w:t>
      </w:r>
      <w:r w:rsidR="00C61A1B" w:rsidRPr="00AB7DFC">
        <w:rPr>
          <w:rFonts w:ascii="黑体" w:eastAsia="黑体" w:hAnsi="黑体" w:hint="eastAsia"/>
          <w:b w:val="0"/>
          <w:sz w:val="32"/>
        </w:rPr>
        <w:t>中断异常</w:t>
      </w:r>
      <w:r w:rsidR="008F5D90">
        <w:rPr>
          <w:rFonts w:ascii="黑体" w:eastAsia="黑体" w:hAnsi="黑体" w:hint="eastAsia"/>
          <w:b w:val="0"/>
          <w:sz w:val="32"/>
        </w:rPr>
        <w:t>设计</w:t>
      </w:r>
    </w:p>
    <w:p w14:paraId="2655B4F0" w14:textId="160D1DB5" w:rsidR="000517A6" w:rsidRPr="000517A6" w:rsidRDefault="000517A6" w:rsidP="000517A6">
      <w:pPr>
        <w:rPr>
          <w:rFonts w:eastAsia="黑体"/>
          <w:sz w:val="44"/>
        </w:rPr>
      </w:pPr>
      <w:r w:rsidRPr="000517A6">
        <w:rPr>
          <w:sz w:val="28"/>
        </w:rPr>
        <w:t>E</w:t>
      </w:r>
      <w:r w:rsidRPr="000517A6">
        <w:rPr>
          <w:rFonts w:hint="eastAsia"/>
          <w:sz w:val="28"/>
        </w:rPr>
        <w:t>xc</w:t>
      </w:r>
      <w:r w:rsidRPr="000517A6">
        <w:rPr>
          <w:sz w:val="28"/>
        </w:rPr>
        <w:t>Code.v</w:t>
      </w:r>
    </w:p>
    <w:p w14:paraId="410B1F26" w14:textId="77777777" w:rsidR="000517A6" w:rsidRDefault="000517A6" w:rsidP="000517A6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0517A6" w:rsidRPr="002D767C" w14:paraId="228C4188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62B6C4FA" w14:textId="77777777" w:rsidR="000517A6" w:rsidRPr="002D767C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18AF924D" w14:textId="77777777" w:rsidR="000517A6" w:rsidRPr="002D767C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0517A6" w:rsidRPr="002D6BB3" w14:paraId="7F8FE694" w14:textId="77777777" w:rsidTr="00733A04">
        <w:tc>
          <w:tcPr>
            <w:tcW w:w="1625" w:type="dxa"/>
            <w:shd w:val="clear" w:color="auto" w:fill="FFFFFF" w:themeFill="background1"/>
          </w:tcPr>
          <w:p w14:paraId="79BAC2AA" w14:textId="77777777" w:rsidR="000517A6" w:rsidRPr="002D6BB3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061305">
              <w:rPr>
                <w:rFonts w:ascii="黑体" w:hAnsi="黑体"/>
                <w:sz w:val="22"/>
              </w:rPr>
              <w:t>E</w:t>
            </w:r>
            <w:r w:rsidRPr="00061305">
              <w:rPr>
                <w:rFonts w:ascii="黑体" w:hAnsi="黑体" w:hint="eastAsia"/>
                <w:sz w:val="22"/>
              </w:rPr>
              <w:t>xc</w:t>
            </w:r>
            <w:r w:rsidRPr="00061305">
              <w:rPr>
                <w:rFonts w:ascii="黑体" w:hAnsi="黑体"/>
                <w:sz w:val="22"/>
              </w:rPr>
              <w:t>Code.v</w:t>
            </w:r>
          </w:p>
        </w:tc>
        <w:tc>
          <w:tcPr>
            <w:tcW w:w="6167" w:type="dxa"/>
            <w:shd w:val="clear" w:color="auto" w:fill="FFFFFF" w:themeFill="background1"/>
          </w:tcPr>
          <w:p w14:paraId="0CCADFCF" w14:textId="77777777" w:rsidR="000517A6" w:rsidRPr="00E0073D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E0073D">
              <w:rPr>
                <w:rFonts w:ascii="黑体" w:eastAsia="黑体" w:hAnsi="黑体" w:cs="Times New Roman"/>
              </w:rPr>
              <w:t>ExcCode(</w:t>
            </w:r>
            <w:proofErr w:type="gramEnd"/>
          </w:p>
          <w:p w14:paraId="5DF8B8FA" w14:textId="77777777" w:rsidR="000517A6" w:rsidRPr="00E0073D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input clk,</w:t>
            </w:r>
          </w:p>
          <w:p w14:paraId="29DD322D" w14:textId="77777777" w:rsidR="000517A6" w:rsidRPr="00E0073D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input reset,</w:t>
            </w:r>
          </w:p>
          <w:p w14:paraId="25DABCA5" w14:textId="77777777" w:rsidR="000517A6" w:rsidRPr="00E0073D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ab/>
              <w:t>input en,</w:t>
            </w:r>
          </w:p>
          <w:p w14:paraId="5383C6AE" w14:textId="77777777" w:rsidR="000517A6" w:rsidRPr="00E0073D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input [4:0] ExcCodeIn,</w:t>
            </w:r>
          </w:p>
          <w:p w14:paraId="0169D8A8" w14:textId="77777777" w:rsidR="000517A6" w:rsidRPr="00E0073D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0073D">
              <w:rPr>
                <w:rFonts w:ascii="黑体" w:eastAsia="黑体" w:hAnsi="黑体" w:cs="Times New Roman"/>
              </w:rPr>
              <w:t>reg[</w:t>
            </w:r>
            <w:proofErr w:type="gramEnd"/>
            <w:r w:rsidRPr="00E0073D">
              <w:rPr>
                <w:rFonts w:ascii="黑体" w:eastAsia="黑体" w:hAnsi="黑体" w:cs="Times New Roman"/>
              </w:rPr>
              <w:t>4:0] ExcCodeOut</w:t>
            </w:r>
          </w:p>
          <w:p w14:paraId="54A95788" w14:textId="77777777" w:rsidR="000517A6" w:rsidRPr="002D6BB3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E0073D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3A999518" w14:textId="570E92C7" w:rsidR="008F5D90" w:rsidRDefault="008F5D90" w:rsidP="000517A6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Exc</w:t>
      </w:r>
      <w:r>
        <w:rPr>
          <w:rFonts w:ascii="黑体" w:hAnsi="黑体"/>
          <w:sz w:val="28"/>
        </w:rPr>
        <w:t>Code</w:t>
      </w:r>
      <w:r>
        <w:rPr>
          <w:rFonts w:ascii="黑体" w:hAnsi="黑体" w:hint="eastAsia"/>
          <w:sz w:val="28"/>
        </w:rPr>
        <w:t>用来传递每一级的异常编码</w:t>
      </w:r>
    </w:p>
    <w:p w14:paraId="6521D380" w14:textId="1489B457" w:rsidR="00780129" w:rsidRDefault="00780129" w:rsidP="000517A6">
      <w:pPr>
        <w:pStyle w:val="11"/>
        <w:spacing w:before="240" w:after="240"/>
        <w:rPr>
          <w:rFonts w:ascii="黑体" w:hAnsi="黑体"/>
          <w:sz w:val="28"/>
        </w:rPr>
      </w:pPr>
      <w:r>
        <w:rPr>
          <w:noProof/>
        </w:rPr>
        <w:drawing>
          <wp:inline distT="0" distB="0" distL="0" distR="0" wp14:anchorId="01D82E1F" wp14:editId="492751C2">
            <wp:extent cx="5486400" cy="1341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39"/>
                    <a:stretch/>
                  </pic:blipFill>
                  <pic:spPr bwMode="auto">
                    <a:xfrm>
                      <a:off x="0" y="0"/>
                      <a:ext cx="548640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76C5F" w14:textId="77777777" w:rsidR="003943D7" w:rsidRDefault="003943D7" w:rsidP="003943D7">
      <w:pPr>
        <w:pStyle w:val="a7"/>
        <w:spacing w:before="240" w:after="240"/>
        <w:ind w:firstLine="480"/>
      </w:pPr>
      <w:r>
        <w:t xml:space="preserve">CP0 </w:t>
      </w:r>
      <w:r>
        <w:t>行为规范</w:t>
      </w:r>
    </w:p>
    <w:p w14:paraId="46956A8D" w14:textId="77777777" w:rsidR="003943D7" w:rsidRDefault="003943D7" w:rsidP="003943D7">
      <w:pPr>
        <w:pStyle w:val="a7"/>
        <w:numPr>
          <w:ilvl w:val="0"/>
          <w:numId w:val="27"/>
        </w:numPr>
        <w:spacing w:before="240" w:after="240"/>
        <w:ind w:firstLineChars="0"/>
        <w:rPr>
          <w:color w:val="3C3C3C"/>
          <w:szCs w:val="24"/>
        </w:rPr>
      </w:pPr>
      <w:r>
        <w:rPr>
          <w:color w:val="3C3C3C"/>
        </w:rPr>
        <w:t>本实验要求支持</w:t>
      </w:r>
      <w:r>
        <w:rPr>
          <w:color w:val="3C3C3C"/>
        </w:rPr>
        <w:t xml:space="preserve"> SR</w:t>
      </w:r>
      <w:r>
        <w:rPr>
          <w:color w:val="3C3C3C"/>
        </w:rPr>
        <w:t>、</w:t>
      </w:r>
      <w:r>
        <w:rPr>
          <w:color w:val="3C3C3C"/>
        </w:rPr>
        <w:t>Cause</w:t>
      </w:r>
      <w:r>
        <w:rPr>
          <w:color w:val="3C3C3C"/>
        </w:rPr>
        <w:t>、</w:t>
      </w:r>
      <w:r>
        <w:rPr>
          <w:color w:val="3C3C3C"/>
        </w:rPr>
        <w:t>EPC</w:t>
      </w:r>
      <w:r>
        <w:rPr>
          <w:color w:val="3C3C3C"/>
        </w:rPr>
        <w:t>、</w:t>
      </w:r>
      <w:r>
        <w:rPr>
          <w:color w:val="3C3C3C"/>
        </w:rPr>
        <w:t xml:space="preserve">PRId </w:t>
      </w:r>
      <w:r>
        <w:rPr>
          <w:color w:val="3C3C3C"/>
        </w:rPr>
        <w:t>四个</w:t>
      </w:r>
      <w:r>
        <w:rPr>
          <w:color w:val="3C3C3C"/>
        </w:rPr>
        <w:t xml:space="preserve"> CP0 </w:t>
      </w:r>
      <w:r>
        <w:rPr>
          <w:color w:val="3C3C3C"/>
        </w:rPr>
        <w:t>寄存器。</w:t>
      </w:r>
    </w:p>
    <w:p w14:paraId="6D258E98" w14:textId="77777777" w:rsidR="003943D7" w:rsidRDefault="003943D7" w:rsidP="003943D7">
      <w:pPr>
        <w:pStyle w:val="a7"/>
        <w:numPr>
          <w:ilvl w:val="0"/>
          <w:numId w:val="27"/>
        </w:numPr>
        <w:spacing w:before="240" w:after="240"/>
        <w:ind w:firstLineChars="0"/>
        <w:rPr>
          <w:color w:val="3C3C3C"/>
        </w:rPr>
      </w:pPr>
      <w:r>
        <w:rPr>
          <w:color w:val="3C3C3C"/>
        </w:rPr>
        <w:t>CP0</w:t>
      </w:r>
      <w:r>
        <w:rPr>
          <w:color w:val="3C3C3C"/>
        </w:rPr>
        <w:t>的位置不做明确要求，需要自行设计</w:t>
      </w:r>
    </w:p>
    <w:p w14:paraId="54DC4239" w14:textId="77777777" w:rsidR="003943D7" w:rsidRDefault="003943D7" w:rsidP="003943D7">
      <w:pPr>
        <w:pStyle w:val="a7"/>
        <w:numPr>
          <w:ilvl w:val="0"/>
          <w:numId w:val="27"/>
        </w:numPr>
        <w:spacing w:before="240" w:after="240"/>
        <w:ind w:firstLineChars="0"/>
        <w:rPr>
          <w:color w:val="3C3C3C"/>
        </w:rPr>
      </w:pPr>
      <w:r>
        <w:rPr>
          <w:color w:val="3C3C3C"/>
        </w:rPr>
        <w:t>模块规格可以参考课件上的设计，不作硬性要求。</w:t>
      </w:r>
    </w:p>
    <w:p w14:paraId="20E558DB" w14:textId="77777777" w:rsidR="003943D7" w:rsidRDefault="003943D7" w:rsidP="003943D7">
      <w:pPr>
        <w:pStyle w:val="a7"/>
        <w:numPr>
          <w:ilvl w:val="0"/>
          <w:numId w:val="27"/>
        </w:numPr>
        <w:spacing w:before="240" w:after="240"/>
        <w:ind w:firstLineChars="0"/>
        <w:rPr>
          <w:color w:val="3C3C3C"/>
        </w:rPr>
      </w:pPr>
      <w:r>
        <w:rPr>
          <w:color w:val="3C3C3C"/>
        </w:rPr>
        <w:t xml:space="preserve">SR </w:t>
      </w:r>
      <w:r>
        <w:rPr>
          <w:color w:val="3C3C3C"/>
        </w:rPr>
        <w:t>寄存器行为需要与课件上行为保持一致。</w:t>
      </w:r>
    </w:p>
    <w:p w14:paraId="198E7C5D" w14:textId="77777777" w:rsidR="003943D7" w:rsidRDefault="003943D7" w:rsidP="003943D7">
      <w:pPr>
        <w:pStyle w:val="a7"/>
        <w:numPr>
          <w:ilvl w:val="0"/>
          <w:numId w:val="27"/>
        </w:numPr>
        <w:spacing w:before="240" w:after="240"/>
        <w:ind w:firstLineChars="0"/>
        <w:rPr>
          <w:color w:val="3C3C3C"/>
        </w:rPr>
      </w:pPr>
      <w:r>
        <w:rPr>
          <w:color w:val="3C3C3C"/>
        </w:rPr>
        <w:t xml:space="preserve">Cause </w:t>
      </w:r>
      <w:r>
        <w:rPr>
          <w:color w:val="3C3C3C"/>
        </w:rPr>
        <w:t>寄存器在课件的基础上需要增加</w:t>
      </w:r>
      <w:r>
        <w:rPr>
          <w:color w:val="3C3C3C"/>
        </w:rPr>
        <w:t xml:space="preserve"> BD </w:t>
      </w:r>
      <w:r>
        <w:rPr>
          <w:color w:val="3C3C3C"/>
        </w:rPr>
        <w:t>位，和</w:t>
      </w:r>
      <w:r>
        <w:rPr>
          <w:color w:val="3C3C3C"/>
        </w:rPr>
        <w:t xml:space="preserve"> ExcCode </w:t>
      </w:r>
      <w:r>
        <w:rPr>
          <w:color w:val="3C3C3C"/>
        </w:rPr>
        <w:t>位（因此需要对顶层模块做相应的修改）。行为规范参考</w:t>
      </w:r>
      <w:r>
        <w:rPr>
          <w:color w:val="3C3C3C"/>
        </w:rPr>
        <w:t xml:space="preserve"> </w:t>
      </w:r>
      <w:r>
        <w:rPr>
          <w:color w:val="3C3C3C"/>
        </w:rPr>
        <w:t>《</w:t>
      </w:r>
      <w:r>
        <w:rPr>
          <w:color w:val="3C3C3C"/>
        </w:rPr>
        <w:t>See MIPS Run Linux</w:t>
      </w:r>
      <w:r>
        <w:rPr>
          <w:color w:val="3C3C3C"/>
        </w:rPr>
        <w:t>》。</w:t>
      </w:r>
    </w:p>
    <w:p w14:paraId="0A45B51C" w14:textId="77777777" w:rsidR="003943D7" w:rsidRDefault="003943D7" w:rsidP="003943D7">
      <w:pPr>
        <w:pStyle w:val="a7"/>
        <w:numPr>
          <w:ilvl w:val="0"/>
          <w:numId w:val="27"/>
        </w:numPr>
        <w:spacing w:before="240" w:after="240"/>
        <w:ind w:firstLineChars="0"/>
        <w:rPr>
          <w:color w:val="3C3C3C"/>
        </w:rPr>
      </w:pPr>
      <w:r>
        <w:rPr>
          <w:color w:val="3C3C3C"/>
        </w:rPr>
        <w:t xml:space="preserve">EPC </w:t>
      </w:r>
      <w:r>
        <w:rPr>
          <w:color w:val="3C3C3C"/>
        </w:rPr>
        <w:t>寄存器架构与课件上保持一致。异常发生时</w:t>
      </w:r>
      <w:r>
        <w:rPr>
          <w:color w:val="3C3C3C"/>
        </w:rPr>
        <w:t xml:space="preserve"> EPC </w:t>
      </w:r>
      <w:r>
        <w:rPr>
          <w:color w:val="3C3C3C"/>
        </w:rPr>
        <w:t>存入的值参考</w:t>
      </w:r>
      <w:r>
        <w:rPr>
          <w:color w:val="3C3C3C"/>
        </w:rPr>
        <w:t xml:space="preserve"> </w:t>
      </w:r>
      <w:r>
        <w:rPr>
          <w:color w:val="3C3C3C"/>
        </w:rPr>
        <w:t>《</w:t>
      </w:r>
      <w:r>
        <w:rPr>
          <w:color w:val="3C3C3C"/>
        </w:rPr>
        <w:t>See MIPS Run Linux</w:t>
      </w:r>
      <w:r>
        <w:rPr>
          <w:color w:val="3C3C3C"/>
        </w:rPr>
        <w:t>》，中断发生时</w:t>
      </w:r>
      <w:r>
        <w:rPr>
          <w:color w:val="3C3C3C"/>
        </w:rPr>
        <w:t xml:space="preserve"> EPC </w:t>
      </w:r>
      <w:r>
        <w:rPr>
          <w:color w:val="3C3C3C"/>
        </w:rPr>
        <w:t>存入的值可以自行设计。</w:t>
      </w:r>
    </w:p>
    <w:p w14:paraId="47EEE80F" w14:textId="644DFD8C" w:rsidR="003943D7" w:rsidRPr="003943D7" w:rsidRDefault="003943D7" w:rsidP="003943D7">
      <w:pPr>
        <w:pStyle w:val="a7"/>
        <w:numPr>
          <w:ilvl w:val="0"/>
          <w:numId w:val="27"/>
        </w:numPr>
        <w:spacing w:before="240" w:after="240"/>
        <w:ind w:firstLineChars="0"/>
        <w:rPr>
          <w:color w:val="3C3C3C"/>
          <w:sz w:val="21"/>
        </w:rPr>
      </w:pPr>
      <w:r>
        <w:rPr>
          <w:color w:val="3C3C3C"/>
        </w:rPr>
        <w:t xml:space="preserve">PRId </w:t>
      </w:r>
      <w:r>
        <w:rPr>
          <w:color w:val="3C3C3C"/>
        </w:rPr>
        <w:t>寄存器的值不作要求。</w:t>
      </w:r>
    </w:p>
    <w:p w14:paraId="2CE2F7D4" w14:textId="60C02F99" w:rsidR="000517A6" w:rsidRDefault="000517A6" w:rsidP="000517A6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CP0.</w:t>
      </w:r>
      <w:r>
        <w:rPr>
          <w:rFonts w:ascii="黑体" w:hAnsi="黑体" w:hint="eastAsia"/>
          <w:sz w:val="28"/>
        </w:rPr>
        <w:t>v</w:t>
      </w:r>
    </w:p>
    <w:p w14:paraId="1A4A4819" w14:textId="77777777" w:rsidR="000517A6" w:rsidRDefault="000517A6" w:rsidP="000517A6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0517A6" w:rsidRPr="002D767C" w14:paraId="35AED4D3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2EBCB6E2" w14:textId="77777777" w:rsidR="000517A6" w:rsidRPr="002D767C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18C0C0BD" w14:textId="77777777" w:rsidR="000517A6" w:rsidRPr="002D767C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0517A6" w:rsidRPr="002D6BB3" w14:paraId="5918D3D1" w14:textId="77777777" w:rsidTr="00733A04">
        <w:tc>
          <w:tcPr>
            <w:tcW w:w="1625" w:type="dxa"/>
            <w:shd w:val="clear" w:color="auto" w:fill="FFFFFF" w:themeFill="background1"/>
          </w:tcPr>
          <w:p w14:paraId="0F27650B" w14:textId="77777777" w:rsidR="000517A6" w:rsidRPr="002D6BB3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hAnsi="黑体"/>
                <w:sz w:val="22"/>
              </w:rPr>
              <w:t>CP0</w:t>
            </w:r>
            <w:r w:rsidRPr="00061305">
              <w:rPr>
                <w:rFonts w:ascii="黑体" w:hAnsi="黑体"/>
                <w:sz w:val="22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755C07EC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>module CP0(</w:t>
            </w:r>
          </w:p>
          <w:p w14:paraId="66A8DA06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input[4:0] A1,//读CP0寄存器编号 执行MFC0指令时产生</w:t>
            </w:r>
          </w:p>
          <w:p w14:paraId="76C10A98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input[4:0] A2,//写CP0寄存器编号 执行MTC0指令时产生</w:t>
            </w:r>
          </w:p>
          <w:p w14:paraId="66C05111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input[31:0] DIn,//CP0寄存器的写入数据 执行MTC0指令时产生 数据来自GPR</w:t>
            </w:r>
          </w:p>
          <w:p w14:paraId="7AF2F015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input[31:0] PC,//中断/异常时的PC </w:t>
            </w:r>
          </w:p>
          <w:p w14:paraId="54F15FF2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input[31:0] IR_M,//指令</w:t>
            </w:r>
          </w:p>
          <w:p w14:paraId="4AFAACBE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Zero,</w:t>
            </w:r>
          </w:p>
          <w:p w14:paraId="0DC1C919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more,</w:t>
            </w:r>
          </w:p>
          <w:p w14:paraId="5E4C6FEA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less,</w:t>
            </w:r>
          </w:p>
          <w:p w14:paraId="356E47D0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if_bd,</w:t>
            </w:r>
          </w:p>
          <w:p w14:paraId="62C5CE4D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input[6:2] ExcCode,//中断/异常的类型 </w:t>
            </w:r>
          </w:p>
          <w:p w14:paraId="598854B6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input[5:0] HWInt,//6个设备中断 </w:t>
            </w:r>
          </w:p>
          <w:p w14:paraId="5E26A3CE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We,//CP0写使能 执行MTC0指令时产生</w:t>
            </w:r>
          </w:p>
          <w:p w14:paraId="0B66FFF0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EXLSet,//用于置位SR的EXL(EXL为1) 流水线在M阶段产生</w:t>
            </w:r>
          </w:p>
          <w:p w14:paraId="09755576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input EXLClr,//用于清除SR的EXL(EXL为0) 执行ERET指令时产生</w:t>
            </w:r>
          </w:p>
          <w:p w14:paraId="755C36FA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 xml:space="preserve">    input clk,</w:t>
            </w:r>
          </w:p>
          <w:p w14:paraId="6DB60DFA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 xml:space="preserve">    input reset,</w:t>
            </w:r>
          </w:p>
          <w:p w14:paraId="7C432514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output Interrupt,//中断和异常 是HWInt/IM/EXL/IE的函数</w:t>
            </w:r>
          </w:p>
          <w:p w14:paraId="36F27ACF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output[31:0] EPC,//EPC寄存器输出至NPC</w:t>
            </w:r>
          </w:p>
          <w:p w14:paraId="0F5E2B7F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</w:rPr>
            </w:pPr>
            <w:r w:rsidRPr="00BE227E">
              <w:rPr>
                <w:rFonts w:ascii="黑体" w:eastAsia="黑体" w:hAnsi="黑体" w:cs="Times New Roman"/>
              </w:rPr>
              <w:tab/>
              <w:t xml:space="preserve"> output[31:0] DOut //CP0寄存器的输出数据 执行MFC0指令时产生，输出数据至GRF</w:t>
            </w:r>
          </w:p>
          <w:p w14:paraId="2AB767E0" w14:textId="77777777" w:rsidR="000517A6" w:rsidRPr="00BE227E" w:rsidRDefault="000517A6" w:rsidP="00733A04">
            <w:pPr>
              <w:jc w:val="left"/>
              <w:rPr>
                <w:rFonts w:ascii="黑体" w:eastAsia="黑体" w:hAnsi="黑体" w:cs="Times New Roman"/>
                <w:i/>
              </w:rPr>
            </w:pPr>
            <w:r w:rsidRPr="00BE227E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027AEF6D" w14:textId="77777777" w:rsidR="000517A6" w:rsidRPr="000517A6" w:rsidRDefault="000517A6" w:rsidP="000517A6"/>
    <w:p w14:paraId="27E53A03" w14:textId="54FCF15C" w:rsidR="00783E35" w:rsidRPr="00783E35" w:rsidRDefault="00783E35" w:rsidP="00783E35">
      <w:pPr>
        <w:pStyle w:val="4"/>
        <w:rPr>
          <w:rFonts w:ascii="黑体" w:eastAsia="黑体" w:hAnsi="黑体"/>
          <w:b w:val="0"/>
          <w:sz w:val="32"/>
        </w:rPr>
      </w:pPr>
      <w:r w:rsidRPr="00783E35">
        <w:rPr>
          <w:rFonts w:ascii="黑体" w:eastAsia="黑体" w:hAnsi="黑体" w:hint="eastAsia"/>
          <w:b w:val="0"/>
          <w:sz w:val="32"/>
        </w:rPr>
        <w:t>六.主程序</w:t>
      </w:r>
    </w:p>
    <w:p w14:paraId="399E57AC" w14:textId="7FE074E9" w:rsidR="00BB74B7" w:rsidRPr="000072DD" w:rsidRDefault="00BB74B7" w:rsidP="00750622">
      <w:pPr>
        <w:pStyle w:val="11"/>
        <w:spacing w:before="240" w:after="240"/>
      </w:pPr>
      <w:r>
        <w:rPr>
          <w:noProof/>
        </w:rPr>
        <w:drawing>
          <wp:inline distT="0" distB="0" distL="0" distR="0" wp14:anchorId="40AFB4F1" wp14:editId="0134535A">
            <wp:extent cx="5483225" cy="3462020"/>
            <wp:effectExtent l="0" t="0" r="317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C3B3" w14:textId="790BC3C9" w:rsidR="00DA6048" w:rsidRDefault="00DA6048" w:rsidP="0060526C">
      <w:pPr>
        <w:pStyle w:val="a7"/>
        <w:spacing w:before="240" w:after="240"/>
        <w:ind w:firstLine="480"/>
      </w:pPr>
      <w:r>
        <w:rPr>
          <w:rFonts w:hint="eastAsia"/>
        </w:rPr>
        <w:t>数据通路主要采用如上架构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区别是分布式译码</w:t>
      </w:r>
    </w:p>
    <w:p w14:paraId="6F95E09B" w14:textId="630C0C82" w:rsidR="000C477B" w:rsidRPr="000C477B" w:rsidRDefault="000C477B" w:rsidP="000C477B">
      <w:pPr>
        <w:pStyle w:val="a7"/>
        <w:spacing w:before="240" w:after="240"/>
        <w:ind w:firstLine="480"/>
      </w:pPr>
      <w:r>
        <w:t>1</w:t>
      </w:r>
      <w:r w:rsidRPr="000C477B">
        <w:t xml:space="preserve">. </w:t>
      </w:r>
      <w:r w:rsidRPr="000C477B">
        <w:t>流水线的设计以追求性能为第一目标，因此必须尽最大可能</w:t>
      </w:r>
      <w:r w:rsidRPr="000C477B">
        <w:rPr>
          <w:b/>
          <w:bCs/>
        </w:rPr>
        <w:t>支持转发</w:t>
      </w:r>
      <w:r w:rsidRPr="000C477B">
        <w:t>以解决数据冒险。这一点在本</w:t>
      </w:r>
      <w:r w:rsidRPr="000C477B">
        <w:t>project</w:t>
      </w:r>
      <w:r w:rsidRPr="000C477B">
        <w:t>的最终成绩中所占比重较大，课上测试时会通过测试程序所跑的</w:t>
      </w:r>
      <w:r w:rsidRPr="000C477B">
        <w:rPr>
          <w:b/>
          <w:bCs/>
        </w:rPr>
        <w:t>总周期数</w:t>
      </w:r>
      <w:r w:rsidRPr="000C477B">
        <w:t>进行判定，望大家慎重对待。</w:t>
      </w:r>
    </w:p>
    <w:p w14:paraId="63D697F6" w14:textId="6283AAE7" w:rsidR="000C477B" w:rsidRPr="000C477B" w:rsidRDefault="000C477B" w:rsidP="000C477B">
      <w:pPr>
        <w:pStyle w:val="a7"/>
        <w:spacing w:before="240" w:after="240"/>
        <w:ind w:firstLine="480"/>
      </w:pPr>
      <w:r>
        <w:t>2</w:t>
      </w:r>
      <w:r w:rsidRPr="000C477B">
        <w:t xml:space="preserve">. </w:t>
      </w:r>
      <w:r w:rsidRPr="000C477B">
        <w:t>对于</w:t>
      </w:r>
      <w:r w:rsidRPr="000C477B">
        <w:t xml:space="preserve"> b </w:t>
      </w:r>
      <w:r w:rsidRPr="000C477B">
        <w:t>类和</w:t>
      </w:r>
      <w:r w:rsidRPr="000C477B">
        <w:t xml:space="preserve"> j </w:t>
      </w:r>
      <w:r w:rsidRPr="000C477B">
        <w:t>类指令，</w:t>
      </w:r>
      <w:r w:rsidRPr="000C477B">
        <w:t xml:space="preserve"> </w:t>
      </w:r>
      <w:r w:rsidRPr="000C477B">
        <w:t>流水线设计必须</w:t>
      </w:r>
      <w:r w:rsidRPr="000C477B">
        <w:rPr>
          <w:b/>
          <w:bCs/>
        </w:rPr>
        <w:t>支持延迟槽</w:t>
      </w:r>
      <w:r w:rsidRPr="000C477B">
        <w:t>，因此设计需要注意使用</w:t>
      </w:r>
      <w:r w:rsidRPr="000C477B">
        <w:t> </w:t>
      </w:r>
      <w:r w:rsidRPr="000C477B">
        <w:rPr>
          <w:b/>
          <w:bCs/>
        </w:rPr>
        <w:t>PC+8</w:t>
      </w:r>
      <w:r w:rsidRPr="000C477B">
        <w:t>。</w:t>
      </w:r>
    </w:p>
    <w:p w14:paraId="3A90A9BC" w14:textId="6D925B03" w:rsidR="000C477B" w:rsidRPr="000C477B" w:rsidRDefault="000C477B" w:rsidP="000C477B">
      <w:pPr>
        <w:pStyle w:val="a7"/>
        <w:spacing w:before="240" w:after="240"/>
        <w:ind w:firstLine="480"/>
      </w:pPr>
      <w:r>
        <w:t>3</w:t>
      </w:r>
      <w:r w:rsidRPr="000C477B">
        <w:t xml:space="preserve">. </w:t>
      </w:r>
      <w:r w:rsidRPr="000C477B">
        <w:t>为了解决数据冒险而设计的转发数据来源必须是</w:t>
      </w:r>
      <w:r w:rsidRPr="000C477B">
        <w:rPr>
          <w:b/>
          <w:bCs/>
        </w:rPr>
        <w:t>某级流水线寄存器</w:t>
      </w:r>
      <w:r w:rsidRPr="000C477B">
        <w:t>，</w:t>
      </w:r>
      <w:r w:rsidRPr="000C477B">
        <w:rPr>
          <w:b/>
          <w:bCs/>
        </w:rPr>
        <w:t>不允许</w:t>
      </w:r>
      <w:r w:rsidRPr="000C477B">
        <w:t>对功能部件的输出直接进行转发。</w:t>
      </w:r>
    </w:p>
    <w:p w14:paraId="5362F971" w14:textId="4DBD84E6" w:rsidR="000C477B" w:rsidRPr="000C477B" w:rsidRDefault="000C477B" w:rsidP="0060526C">
      <w:pPr>
        <w:pStyle w:val="a7"/>
        <w:spacing w:before="240" w:after="24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分布式译码</w:t>
      </w:r>
    </w:p>
    <w:p w14:paraId="1149A445" w14:textId="5D1452B0" w:rsidR="00DA6048" w:rsidRDefault="00DA6048" w:rsidP="0060526C">
      <w:pPr>
        <w:pStyle w:val="a7"/>
        <w:spacing w:before="240" w:after="240"/>
        <w:ind w:firstLine="480"/>
      </w:pPr>
      <w:r>
        <w:rPr>
          <w:noProof/>
        </w:rPr>
        <w:drawing>
          <wp:inline distT="0" distB="0" distL="0" distR="0" wp14:anchorId="6FB504D3" wp14:editId="4D66BA74">
            <wp:extent cx="5486400" cy="3416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700D" w14:textId="7AA057BF" w:rsidR="0060526C" w:rsidRPr="007C7681" w:rsidRDefault="0060526C" w:rsidP="0060526C">
      <w:pPr>
        <w:pStyle w:val="a7"/>
        <w:spacing w:before="240" w:after="240"/>
        <w:ind w:firstLine="480"/>
      </w:pPr>
      <w:r w:rsidRPr="007C7681">
        <w:rPr>
          <w:rFonts w:hint="eastAsia"/>
        </w:rPr>
        <w:t>需要以下几个</w:t>
      </w:r>
      <w:r w:rsidRPr="007C7681">
        <w:rPr>
          <w:rFonts w:hint="eastAsia"/>
        </w:rPr>
        <w:t>M</w:t>
      </w:r>
      <w:r w:rsidRPr="007C7681">
        <w:t>UX</w:t>
      </w:r>
      <w:r w:rsidRPr="007C7681">
        <w:rPr>
          <w:rFonts w:hint="eastAsia"/>
        </w:rPr>
        <w:t>多路选择器</w:t>
      </w:r>
    </w:p>
    <w:p w14:paraId="51B73ADE" w14:textId="77777777" w:rsidR="00136871" w:rsidRPr="007C7681" w:rsidRDefault="00136871" w:rsidP="00136871">
      <w:pPr>
        <w:pStyle w:val="a7"/>
        <w:spacing w:before="240" w:after="240"/>
        <w:ind w:firstLine="480"/>
      </w:pPr>
      <w:r>
        <w:t>1</w:t>
      </w:r>
      <w:r w:rsidRPr="007C7681">
        <w:t>.GRF</w:t>
      </w:r>
      <w:r w:rsidRPr="007C7681">
        <w:rPr>
          <w:rFonts w:hint="eastAsia"/>
        </w:rPr>
        <w:t>的</w:t>
      </w:r>
      <w:r w:rsidRPr="007C7681">
        <w:t>WA</w:t>
      </w:r>
      <w:proofErr w:type="gramStart"/>
      <w:r w:rsidRPr="007C7681">
        <w:rPr>
          <w:rFonts w:hint="eastAsia"/>
        </w:rPr>
        <w:t>端选择</w:t>
      </w:r>
      <w:proofErr w:type="gramEnd"/>
      <w:r w:rsidRPr="007C7681">
        <w:rPr>
          <w:rFonts w:hint="eastAsia"/>
        </w:rPr>
        <w:t>Rd</w:t>
      </w:r>
      <w:r w:rsidRPr="007C7681">
        <w:t>,Rt</w:t>
      </w:r>
      <w:r w:rsidRPr="007C7681">
        <w:rPr>
          <w:rFonts w:hint="eastAsia"/>
        </w:rPr>
        <w:t>需要一个</w:t>
      </w:r>
      <w:r w:rsidRPr="007C7681">
        <w:rPr>
          <w:rFonts w:hint="eastAsia"/>
        </w:rPr>
        <w:t>M</w:t>
      </w:r>
      <w:r w:rsidRPr="007C7681">
        <w:t>UX</w:t>
      </w:r>
      <w:r w:rsidRPr="007C7681">
        <w:rPr>
          <w:rFonts w:hint="eastAsia"/>
        </w:rPr>
        <w:t>，控制信号</w:t>
      </w:r>
      <w:r w:rsidRPr="007C7681">
        <w:rPr>
          <w:rFonts w:hint="eastAsia"/>
        </w:rPr>
        <w:t>Reg</w:t>
      </w:r>
      <w:r w:rsidRPr="007C7681">
        <w:t>Dst</w:t>
      </w:r>
      <w:r>
        <w:t>[1:0]</w:t>
      </w:r>
    </w:p>
    <w:p w14:paraId="7D5A3188" w14:textId="77777777" w:rsidR="00136871" w:rsidRPr="007C7681" w:rsidRDefault="00136871" w:rsidP="00136871">
      <w:pPr>
        <w:pStyle w:val="a7"/>
        <w:spacing w:before="240" w:after="240"/>
        <w:ind w:firstLine="480"/>
      </w:pPr>
      <w:r>
        <w:t>2</w:t>
      </w:r>
      <w:r w:rsidRPr="007C7681">
        <w:t>.GRF</w:t>
      </w:r>
      <w:r w:rsidRPr="007C7681">
        <w:rPr>
          <w:rFonts w:hint="eastAsia"/>
        </w:rPr>
        <w:t>的</w:t>
      </w:r>
      <w:r w:rsidRPr="007C7681">
        <w:t>WD</w:t>
      </w:r>
      <w:r w:rsidRPr="007C7681">
        <w:rPr>
          <w:rFonts w:hint="eastAsia"/>
        </w:rPr>
        <w:t>输入端，有三种选择：</w:t>
      </w:r>
      <w:r w:rsidRPr="007C7681">
        <w:rPr>
          <w:rFonts w:hint="eastAsia"/>
        </w:rPr>
        <w:t>R</w:t>
      </w:r>
      <w:r w:rsidRPr="007C7681">
        <w:t>F.RD2</w:t>
      </w:r>
      <w:r w:rsidRPr="007C7681">
        <w:rPr>
          <w:rFonts w:hint="eastAsia"/>
        </w:rPr>
        <w:t>，</w:t>
      </w:r>
      <w:r w:rsidRPr="007C7681">
        <w:t>ALU</w:t>
      </w:r>
      <w:r w:rsidRPr="007C7681">
        <w:rPr>
          <w:rFonts w:hint="eastAsia"/>
        </w:rPr>
        <w:t>的输出，</w:t>
      </w:r>
      <w:r w:rsidRPr="007C7681">
        <w:rPr>
          <w:rFonts w:hint="eastAsia"/>
        </w:rPr>
        <w:t>l</w:t>
      </w:r>
      <w:r w:rsidRPr="007C7681">
        <w:t>ui</w:t>
      </w:r>
      <w:r w:rsidRPr="007C7681">
        <w:rPr>
          <w:rFonts w:hint="eastAsia"/>
        </w:rPr>
        <w:t>指令直接对</w:t>
      </w:r>
      <w:r w:rsidRPr="007C7681">
        <w:rPr>
          <w:rFonts w:hint="eastAsia"/>
        </w:rPr>
        <w:t>i</w:t>
      </w:r>
      <w:r w:rsidRPr="007C7681">
        <w:t>mm16</w:t>
      </w:r>
      <w:r w:rsidRPr="007C7681">
        <w:rPr>
          <w:rFonts w:hint="eastAsia"/>
        </w:rPr>
        <w:t>后边补</w:t>
      </w:r>
      <w:r w:rsidRPr="007C7681">
        <w:rPr>
          <w:rFonts w:hint="eastAsia"/>
        </w:rPr>
        <w:t>1</w:t>
      </w:r>
      <w:r w:rsidRPr="007C7681">
        <w:t>6</w:t>
      </w:r>
      <w:r w:rsidRPr="007C7681">
        <w:rPr>
          <w:rFonts w:hint="eastAsia"/>
        </w:rPr>
        <w:t>位</w:t>
      </w:r>
      <w:r w:rsidRPr="007C7681">
        <w:rPr>
          <w:rFonts w:hint="eastAsia"/>
        </w:rPr>
        <w:t>0</w:t>
      </w:r>
      <w:r w:rsidRPr="007C7681">
        <w:rPr>
          <w:rFonts w:hint="eastAsia"/>
        </w:rPr>
        <w:t>，需要</w:t>
      </w:r>
      <w:r w:rsidRPr="007C7681">
        <w:rPr>
          <w:rFonts w:hint="eastAsia"/>
        </w:rPr>
        <w:t>2</w:t>
      </w:r>
      <w:r w:rsidRPr="007C7681">
        <w:rPr>
          <w:rFonts w:hint="eastAsia"/>
        </w:rPr>
        <w:t>选</w:t>
      </w:r>
      <w:r w:rsidRPr="007C7681">
        <w:rPr>
          <w:rFonts w:hint="eastAsia"/>
        </w:rPr>
        <w:t>4</w:t>
      </w:r>
      <w:r w:rsidRPr="007C7681">
        <w:t>MUX,</w:t>
      </w:r>
      <w:r w:rsidRPr="007C7681">
        <w:rPr>
          <w:rFonts w:hint="eastAsia"/>
        </w:rPr>
        <w:t>选择信号</w:t>
      </w:r>
      <w:r w:rsidRPr="007C7681">
        <w:rPr>
          <w:rFonts w:hint="eastAsia"/>
        </w:rPr>
        <w:t>Mem</w:t>
      </w:r>
      <w:r w:rsidRPr="007C7681">
        <w:t>ToReg[1:0]</w:t>
      </w:r>
    </w:p>
    <w:p w14:paraId="7D8DB27C" w14:textId="3D77FAF2" w:rsidR="00136871" w:rsidRPr="00680EC2" w:rsidRDefault="00136871" w:rsidP="00136871">
      <w:pPr>
        <w:pStyle w:val="a7"/>
        <w:spacing w:before="240" w:after="240"/>
        <w:ind w:firstLine="480"/>
      </w:pPr>
      <w:r>
        <w:t>3.</w:t>
      </w:r>
      <w:r w:rsidRPr="00680EC2">
        <w:rPr>
          <w:rFonts w:hint="eastAsia"/>
        </w:rPr>
        <w:t xml:space="preserve"> </w:t>
      </w:r>
      <w:r w:rsidRPr="007C7681">
        <w:rPr>
          <w:rFonts w:hint="eastAsia"/>
        </w:rPr>
        <w:t>A</w:t>
      </w:r>
      <w:r w:rsidRPr="007C7681">
        <w:t>LU</w:t>
      </w:r>
      <w:r w:rsidRPr="007C7681">
        <w:t>的</w:t>
      </w:r>
      <w:r>
        <w:t>A</w:t>
      </w:r>
      <w:proofErr w:type="gramStart"/>
      <w:r w:rsidRPr="007C7681">
        <w:t>端</w:t>
      </w:r>
      <w:r w:rsidRPr="007C7681">
        <w:rPr>
          <w:rFonts w:hint="eastAsia"/>
        </w:rPr>
        <w:t>两种</w:t>
      </w:r>
      <w:proofErr w:type="gramEnd"/>
      <w:r w:rsidRPr="007C7681">
        <w:rPr>
          <w:rFonts w:hint="eastAsia"/>
        </w:rPr>
        <w:t>选择，</w:t>
      </w:r>
      <w:r w:rsidRPr="007C7681">
        <w:rPr>
          <w:rFonts w:hint="eastAsia"/>
        </w:rPr>
        <w:t>R</w:t>
      </w:r>
      <w:r w:rsidRPr="007C7681">
        <w:t>F.RD</w:t>
      </w:r>
      <w:r>
        <w:t>1</w:t>
      </w:r>
      <w:r w:rsidRPr="007C7681">
        <w:t>或</w:t>
      </w:r>
      <w:r>
        <w:t>IR_E[sh]</w:t>
      </w:r>
      <w:r w:rsidRPr="007C7681">
        <w:t>的输出，选择信号</w:t>
      </w:r>
      <w:r w:rsidRPr="007C7681">
        <w:rPr>
          <w:rFonts w:hint="eastAsia"/>
        </w:rPr>
        <w:t>A</w:t>
      </w:r>
      <w:r w:rsidRPr="007C7681">
        <w:t>LU</w:t>
      </w:r>
      <w:r>
        <w:t>A</w:t>
      </w:r>
      <w:r w:rsidRPr="007C7681">
        <w:t>Src</w:t>
      </w:r>
    </w:p>
    <w:p w14:paraId="400538E1" w14:textId="22D83381" w:rsidR="00136871" w:rsidRDefault="00136871" w:rsidP="00136871">
      <w:pPr>
        <w:pStyle w:val="a7"/>
        <w:spacing w:before="240" w:after="240"/>
        <w:ind w:firstLine="480"/>
      </w:pPr>
      <w:r>
        <w:t>4</w:t>
      </w:r>
      <w:r w:rsidRPr="007C7681">
        <w:t>.</w:t>
      </w:r>
      <w:r w:rsidRPr="007C7681">
        <w:rPr>
          <w:rFonts w:hint="eastAsia"/>
        </w:rPr>
        <w:t>A</w:t>
      </w:r>
      <w:r w:rsidRPr="007C7681">
        <w:t>LU</w:t>
      </w:r>
      <w:r w:rsidRPr="007C7681">
        <w:t>的</w:t>
      </w:r>
      <w:r w:rsidRPr="007C7681">
        <w:rPr>
          <w:rFonts w:hint="eastAsia"/>
        </w:rPr>
        <w:t>B</w:t>
      </w:r>
      <w:proofErr w:type="gramStart"/>
      <w:r w:rsidRPr="007C7681">
        <w:t>端</w:t>
      </w:r>
      <w:r w:rsidRPr="007C7681">
        <w:rPr>
          <w:rFonts w:hint="eastAsia"/>
        </w:rPr>
        <w:t>两种</w:t>
      </w:r>
      <w:proofErr w:type="gramEnd"/>
      <w:r w:rsidRPr="007C7681">
        <w:rPr>
          <w:rFonts w:hint="eastAsia"/>
        </w:rPr>
        <w:t>选择，</w:t>
      </w:r>
      <w:r w:rsidRPr="007C7681">
        <w:rPr>
          <w:rFonts w:hint="eastAsia"/>
        </w:rPr>
        <w:t>R</w:t>
      </w:r>
      <w:r w:rsidRPr="007C7681">
        <w:t>F.RD2</w:t>
      </w:r>
      <w:r w:rsidRPr="007C7681">
        <w:t>或</w:t>
      </w:r>
      <w:r w:rsidRPr="007C7681">
        <w:rPr>
          <w:rFonts w:hint="eastAsia"/>
        </w:rPr>
        <w:t>E</w:t>
      </w:r>
      <w:r w:rsidRPr="007C7681">
        <w:t>XT</w:t>
      </w:r>
      <w:r w:rsidRPr="007C7681">
        <w:t>的输出，选择信号</w:t>
      </w:r>
      <w:r w:rsidRPr="007C7681">
        <w:rPr>
          <w:rFonts w:hint="eastAsia"/>
        </w:rPr>
        <w:t>A</w:t>
      </w:r>
      <w:r w:rsidRPr="007C7681">
        <w:t>LU</w:t>
      </w:r>
      <w:r>
        <w:t>B</w:t>
      </w:r>
      <w:r w:rsidRPr="007C7681">
        <w:t>Src</w:t>
      </w:r>
    </w:p>
    <w:p w14:paraId="755871AC" w14:textId="77777777" w:rsidR="00E6085D" w:rsidRDefault="00E6085D" w:rsidP="00DA2188">
      <w:pPr>
        <w:pStyle w:val="11"/>
        <w:spacing w:before="240" w:after="240"/>
      </w:pPr>
      <w:r>
        <w:t>1.</w:t>
      </w:r>
      <w:r>
        <w:rPr>
          <w:rFonts w:hint="eastAsia"/>
        </w:rPr>
        <w:t>m</w:t>
      </w:r>
      <w:r>
        <w:t>ux.v</w:t>
      </w:r>
    </w:p>
    <w:p w14:paraId="5D0DDA47" w14:textId="77777777" w:rsidR="00A8264C" w:rsidRDefault="00A8264C" w:rsidP="00A8264C">
      <w:pPr>
        <w:pStyle w:val="a7"/>
        <w:spacing w:before="240" w:after="240"/>
        <w:ind w:firstLine="480"/>
        <w:jc w:val="left"/>
      </w:pPr>
      <w:r>
        <w:rPr>
          <w:rFonts w:hint="eastAsia"/>
        </w:rPr>
        <w:t>模块接口</w:t>
      </w:r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A8264C" w:rsidRPr="002D767C" w14:paraId="3F65D9EC" w14:textId="77777777" w:rsidTr="00E304AF">
        <w:tc>
          <w:tcPr>
            <w:tcW w:w="1625" w:type="dxa"/>
            <w:shd w:val="clear" w:color="auto" w:fill="D9E2F3" w:themeFill="accent1" w:themeFillTint="33"/>
          </w:tcPr>
          <w:p w14:paraId="777BCD4D" w14:textId="77777777" w:rsidR="00A8264C" w:rsidRPr="002D767C" w:rsidRDefault="00A8264C" w:rsidP="00A8264C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637FF84F" w14:textId="77777777" w:rsidR="00A8264C" w:rsidRPr="002D767C" w:rsidRDefault="00A8264C" w:rsidP="00A8264C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A8264C" w:rsidRPr="002D767C" w14:paraId="55AD5B6C" w14:textId="77777777" w:rsidTr="00E304AF">
        <w:tc>
          <w:tcPr>
            <w:tcW w:w="1625" w:type="dxa"/>
            <w:shd w:val="clear" w:color="auto" w:fill="FFFFFF" w:themeFill="background1"/>
          </w:tcPr>
          <w:p w14:paraId="416609CD" w14:textId="77777777" w:rsidR="00A8264C" w:rsidRPr="002D767C" w:rsidRDefault="00A8264C" w:rsidP="00A8264C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mux.v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12AABF19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CF008F">
              <w:rPr>
                <w:rFonts w:ascii="黑体" w:eastAsia="黑体" w:hAnsi="黑体" w:cs="Times New Roman"/>
              </w:rPr>
              <w:t>mux(</w:t>
            </w:r>
            <w:proofErr w:type="gramEnd"/>
          </w:p>
          <w:p w14:paraId="3B71D9AE" w14:textId="208EF0BA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CF008F">
              <w:rPr>
                <w:rFonts w:ascii="黑体" w:eastAsia="黑体" w:hAnsi="黑体" w:cs="Times New Roman"/>
              </w:rPr>
              <w:t>input [31:0] EXT_E,</w:t>
            </w:r>
          </w:p>
          <w:p w14:paraId="19B8B983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[31:0] IR_E,</w:t>
            </w:r>
          </w:p>
          <w:p w14:paraId="5EB18D23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[31:0] IR_W,</w:t>
            </w:r>
          </w:p>
          <w:p w14:paraId="5C805A8B" w14:textId="002966B0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CF008F">
              <w:rPr>
                <w:rFonts w:ascii="黑体" w:eastAsia="黑体" w:hAnsi="黑体" w:cs="Times New Roman"/>
              </w:rPr>
              <w:t>input [31:0] DR_Wnew,</w:t>
            </w:r>
          </w:p>
          <w:p w14:paraId="431E76BD" w14:textId="4F552B8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CF008F">
              <w:rPr>
                <w:rFonts w:ascii="黑体" w:eastAsia="黑体" w:hAnsi="黑体" w:cs="Times New Roman"/>
              </w:rPr>
              <w:t>input [31:0] AO_W,</w:t>
            </w:r>
          </w:p>
          <w:p w14:paraId="02BE0E40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[31:0] MDO_W,</w:t>
            </w:r>
          </w:p>
          <w:p w14:paraId="50355BB4" w14:textId="1173BFBA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CF008F">
              <w:rPr>
                <w:rFonts w:ascii="黑体" w:eastAsia="黑体" w:hAnsi="黑体" w:cs="Times New Roman"/>
              </w:rPr>
              <w:t>input [31:0] PC8_W,</w:t>
            </w:r>
          </w:p>
          <w:p w14:paraId="2A0BF9E9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[31:0] CP0_W,</w:t>
            </w:r>
          </w:p>
          <w:p w14:paraId="287F313E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[31:0] MFRSE,</w:t>
            </w:r>
          </w:p>
          <w:p w14:paraId="3290E9F2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[31:0] MFRTE,</w:t>
            </w:r>
          </w:p>
          <w:p w14:paraId="7C6BBB42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[31:0] High,</w:t>
            </w:r>
          </w:p>
          <w:p w14:paraId="4BFBC4B8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[31:0] Low,</w:t>
            </w:r>
          </w:p>
          <w:p w14:paraId="14B6967F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ALUasel,</w:t>
            </w:r>
          </w:p>
          <w:p w14:paraId="3BB83CD6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ALUbsel,</w:t>
            </w:r>
          </w:p>
          <w:p w14:paraId="2602A826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if_mfhi,</w:t>
            </w:r>
          </w:p>
          <w:p w14:paraId="4EF97B71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if_mflo,</w:t>
            </w:r>
          </w:p>
          <w:p w14:paraId="54017C62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[1:0] RegDst,</w:t>
            </w:r>
          </w:p>
          <w:p w14:paraId="580DAFBD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input [2:0] MemtoReg,</w:t>
            </w:r>
          </w:p>
          <w:p w14:paraId="201BD455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CF008F">
              <w:rPr>
                <w:rFonts w:ascii="黑体" w:eastAsia="黑体" w:hAnsi="黑体" w:cs="Times New Roman"/>
              </w:rPr>
              <w:t>reg[</w:t>
            </w:r>
            <w:proofErr w:type="gramEnd"/>
            <w:r w:rsidRPr="00CF008F">
              <w:rPr>
                <w:rFonts w:ascii="黑体" w:eastAsia="黑体" w:hAnsi="黑体" w:cs="Times New Roman"/>
              </w:rPr>
              <w:t>31:0] ALU_A,</w:t>
            </w:r>
          </w:p>
          <w:p w14:paraId="66AD7F38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CF008F">
              <w:rPr>
                <w:rFonts w:ascii="黑体" w:eastAsia="黑体" w:hAnsi="黑体" w:cs="Times New Roman"/>
              </w:rPr>
              <w:t>reg[</w:t>
            </w:r>
            <w:proofErr w:type="gramEnd"/>
            <w:r w:rsidRPr="00CF008F">
              <w:rPr>
                <w:rFonts w:ascii="黑体" w:eastAsia="黑体" w:hAnsi="黑体" w:cs="Times New Roman"/>
              </w:rPr>
              <w:t>31:0] ALU_B,</w:t>
            </w:r>
          </w:p>
          <w:p w14:paraId="28F665FB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CF008F">
              <w:rPr>
                <w:rFonts w:ascii="黑体" w:eastAsia="黑体" w:hAnsi="黑体" w:cs="Times New Roman"/>
              </w:rPr>
              <w:t>reg[</w:t>
            </w:r>
            <w:proofErr w:type="gramEnd"/>
            <w:r w:rsidRPr="00CF008F">
              <w:rPr>
                <w:rFonts w:ascii="黑体" w:eastAsia="黑体" w:hAnsi="黑体" w:cs="Times New Roman"/>
              </w:rPr>
              <w:t>4:0] MUX_A3,</w:t>
            </w:r>
          </w:p>
          <w:p w14:paraId="0FB31179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CF008F">
              <w:rPr>
                <w:rFonts w:ascii="黑体" w:eastAsia="黑体" w:hAnsi="黑体" w:cs="Times New Roman"/>
              </w:rPr>
              <w:t>reg[</w:t>
            </w:r>
            <w:proofErr w:type="gramEnd"/>
            <w:r w:rsidRPr="00CF008F">
              <w:rPr>
                <w:rFonts w:ascii="黑体" w:eastAsia="黑体" w:hAnsi="黑体" w:cs="Times New Roman"/>
              </w:rPr>
              <w:t>31:0] MUX_WD,</w:t>
            </w:r>
          </w:p>
          <w:p w14:paraId="63B206C7" w14:textId="77777777" w:rsidR="00CF008F" w:rsidRPr="00CF008F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CF008F">
              <w:rPr>
                <w:rFonts w:ascii="黑体" w:eastAsia="黑体" w:hAnsi="黑体" w:cs="Times New Roman"/>
              </w:rPr>
              <w:t>reg[</w:t>
            </w:r>
            <w:proofErr w:type="gramEnd"/>
            <w:r w:rsidRPr="00CF008F">
              <w:rPr>
                <w:rFonts w:ascii="黑体" w:eastAsia="黑体" w:hAnsi="黑体" w:cs="Times New Roman"/>
              </w:rPr>
              <w:t>31:0] MD_out</w:t>
            </w:r>
          </w:p>
          <w:p w14:paraId="6AD0572D" w14:textId="3FBAE67F" w:rsidR="00A8264C" w:rsidRPr="00A8264C" w:rsidRDefault="00CF008F" w:rsidP="00CF008F">
            <w:pPr>
              <w:jc w:val="left"/>
              <w:rPr>
                <w:rFonts w:ascii="黑体" w:eastAsia="黑体" w:hAnsi="黑体" w:cs="Times New Roman"/>
              </w:rPr>
            </w:pPr>
            <w:r w:rsidRPr="00CF008F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273A8609" w14:textId="5876B00F" w:rsidR="00CA467F" w:rsidRDefault="00C92B23" w:rsidP="00A6508F">
      <w:pPr>
        <w:pStyle w:val="11"/>
        <w:spacing w:before="240" w:after="240"/>
      </w:pPr>
      <w:r>
        <w:rPr>
          <w:rFonts w:hint="eastAsia"/>
        </w:rPr>
        <w:t>2</w:t>
      </w:r>
      <w:r w:rsidR="00286730">
        <w:rPr>
          <w:rFonts w:hint="eastAsia"/>
        </w:rPr>
        <w:t>.</w:t>
      </w:r>
      <w:r w:rsidR="00286730">
        <w:t>CPU.</w:t>
      </w:r>
      <w:r>
        <w:t>v</w:t>
      </w:r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AC15E2" w:rsidRPr="002D767C" w14:paraId="2C22368F" w14:textId="77777777" w:rsidTr="00E304AF">
        <w:tc>
          <w:tcPr>
            <w:tcW w:w="1625" w:type="dxa"/>
            <w:shd w:val="clear" w:color="auto" w:fill="D9E2F3" w:themeFill="accent1" w:themeFillTint="33"/>
          </w:tcPr>
          <w:p w14:paraId="7FDA94FB" w14:textId="77777777" w:rsidR="00AC15E2" w:rsidRPr="002D767C" w:rsidRDefault="00AC15E2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7F92570B" w14:textId="77777777" w:rsidR="00AC15E2" w:rsidRPr="002D767C" w:rsidRDefault="00AC15E2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AC15E2" w:rsidRPr="002D767C" w14:paraId="56878333" w14:textId="77777777" w:rsidTr="00E304AF">
        <w:tc>
          <w:tcPr>
            <w:tcW w:w="1625" w:type="dxa"/>
            <w:shd w:val="clear" w:color="auto" w:fill="auto"/>
          </w:tcPr>
          <w:p w14:paraId="3793E5A4" w14:textId="56F4D748" w:rsidR="00AC15E2" w:rsidRDefault="00286730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CPU</w:t>
            </w:r>
            <w:r w:rsidR="00AC15E2">
              <w:rPr>
                <w:rFonts w:ascii="黑体" w:eastAsia="黑体" w:hAnsi="黑体" w:cs="Times New Roman"/>
              </w:rPr>
              <w:t>.v</w:t>
            </w:r>
          </w:p>
        </w:tc>
        <w:tc>
          <w:tcPr>
            <w:tcW w:w="3615" w:type="dxa"/>
            <w:shd w:val="clear" w:color="auto" w:fill="auto"/>
          </w:tcPr>
          <w:p w14:paraId="40DF4389" w14:textId="77777777" w:rsidR="00C61A1B" w:rsidRPr="00C61A1B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C61A1B">
              <w:rPr>
                <w:rFonts w:ascii="黑体" w:eastAsia="黑体" w:hAnsi="黑体" w:cs="Times New Roman"/>
              </w:rPr>
              <w:t>CPU(</w:t>
            </w:r>
            <w:proofErr w:type="gramEnd"/>
          </w:p>
          <w:p w14:paraId="502EC007" w14:textId="77777777" w:rsidR="00C61A1B" w:rsidRPr="00C61A1B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ab/>
              <w:t xml:space="preserve"> input clk,</w:t>
            </w:r>
          </w:p>
          <w:p w14:paraId="2C899D8B" w14:textId="01D1E603" w:rsidR="00C61A1B" w:rsidRPr="00C61A1B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C61A1B">
              <w:rPr>
                <w:rFonts w:ascii="黑体" w:eastAsia="黑体" w:hAnsi="黑体" w:cs="Times New Roman"/>
              </w:rPr>
              <w:t>input reset,</w:t>
            </w:r>
          </w:p>
          <w:p w14:paraId="366D9E89" w14:textId="77777777" w:rsidR="00C61A1B" w:rsidRPr="00C61A1B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ab/>
              <w:t xml:space="preserve"> input [7:2] HWInt,</w:t>
            </w:r>
          </w:p>
          <w:p w14:paraId="2667BAB9" w14:textId="77777777" w:rsidR="00C61A1B" w:rsidRPr="00C61A1B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ab/>
              <w:t xml:space="preserve"> input [31:0] PrRD,</w:t>
            </w:r>
          </w:p>
          <w:p w14:paraId="74731396" w14:textId="77777777" w:rsidR="00C61A1B" w:rsidRPr="00C61A1B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ab/>
              <w:t xml:space="preserve"> input [6:2] ExcCode,</w:t>
            </w:r>
          </w:p>
          <w:p w14:paraId="7DC34D29" w14:textId="77777777" w:rsidR="00C61A1B" w:rsidRPr="00C61A1B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ab/>
              <w:t xml:space="preserve"> output [31:0] PrAddr,</w:t>
            </w:r>
          </w:p>
          <w:p w14:paraId="48741ED9" w14:textId="77777777" w:rsidR="00C61A1B" w:rsidRPr="00C61A1B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ab/>
              <w:t xml:space="preserve"> output [31:0] PrWD,</w:t>
            </w:r>
          </w:p>
          <w:p w14:paraId="29D0358A" w14:textId="77777777" w:rsidR="00C61A1B" w:rsidRPr="00C61A1B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ab/>
              <w:t xml:space="preserve"> output PrWe</w:t>
            </w:r>
          </w:p>
          <w:p w14:paraId="02857FE1" w14:textId="33A2A648" w:rsidR="00AC15E2" w:rsidRDefault="00C61A1B" w:rsidP="00C61A1B">
            <w:pPr>
              <w:jc w:val="left"/>
              <w:rPr>
                <w:rFonts w:ascii="黑体" w:eastAsia="黑体" w:hAnsi="黑体" w:cs="Times New Roman"/>
              </w:rPr>
            </w:pPr>
            <w:r w:rsidRPr="00C61A1B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6A7443B5" w14:textId="1EDCD429" w:rsidR="009876F9" w:rsidRDefault="009876F9" w:rsidP="00666C0F">
      <w:pPr>
        <w:pStyle w:val="11"/>
        <w:spacing w:before="240" w:after="240"/>
      </w:pPr>
      <w:r>
        <w:rPr>
          <w:rFonts w:hint="eastAsia"/>
        </w:rPr>
        <w:t>3</w:t>
      </w:r>
      <w:r>
        <w:t>.tb</w:t>
      </w:r>
    </w:p>
    <w:p w14:paraId="3989C89A" w14:textId="54B2A44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>module test;</w:t>
      </w:r>
    </w:p>
    <w:p w14:paraId="75E1976E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// Inputs</w:t>
      </w:r>
    </w:p>
    <w:p w14:paraId="6A7B4ED8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reg clk;</w:t>
      </w:r>
    </w:p>
    <w:p w14:paraId="09D414FE" w14:textId="45B1E533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reg reset;</w:t>
      </w:r>
    </w:p>
    <w:p w14:paraId="2835F8EA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// Instantiate the Unit Under Test (UUT)</w:t>
      </w:r>
    </w:p>
    <w:p w14:paraId="399AFC07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mips uut (</w:t>
      </w:r>
    </w:p>
    <w:p w14:paraId="09C37C47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</w:r>
      <w:proofErr w:type="gramStart"/>
      <w:r w:rsidRPr="001D65CB">
        <w:rPr>
          <w:rFonts w:ascii="Courier New" w:eastAsia="宋体" w:hAnsi="Courier New"/>
          <w:sz w:val="21"/>
        </w:rPr>
        <w:t>.clk</w:t>
      </w:r>
      <w:proofErr w:type="gramEnd"/>
      <w:r w:rsidRPr="001D65CB">
        <w:rPr>
          <w:rFonts w:ascii="Courier New" w:eastAsia="宋体" w:hAnsi="Courier New"/>
          <w:sz w:val="21"/>
        </w:rPr>
        <w:t xml:space="preserve">(clk), </w:t>
      </w:r>
    </w:p>
    <w:p w14:paraId="2B835A34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</w:r>
      <w:proofErr w:type="gramStart"/>
      <w:r w:rsidRPr="001D65CB">
        <w:rPr>
          <w:rFonts w:ascii="Courier New" w:eastAsia="宋体" w:hAnsi="Courier New"/>
          <w:sz w:val="21"/>
        </w:rPr>
        <w:t>.reset</w:t>
      </w:r>
      <w:proofErr w:type="gramEnd"/>
      <w:r w:rsidRPr="001D65CB">
        <w:rPr>
          <w:rFonts w:ascii="Courier New" w:eastAsia="宋体" w:hAnsi="Courier New"/>
          <w:sz w:val="21"/>
        </w:rPr>
        <w:t>(reset)</w:t>
      </w:r>
    </w:p>
    <w:p w14:paraId="4A7A6247" w14:textId="3F3A96A4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);</w:t>
      </w:r>
    </w:p>
    <w:p w14:paraId="54192B6A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initial begin</w:t>
      </w:r>
    </w:p>
    <w:p w14:paraId="64A35161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  <w:t>clk = 0;</w:t>
      </w:r>
    </w:p>
    <w:p w14:paraId="6875E834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  <w:t>reset = 1;</w:t>
      </w:r>
    </w:p>
    <w:p w14:paraId="0E59F74C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  <w:t>#12 reset = 0;</w:t>
      </w:r>
    </w:p>
    <w:p w14:paraId="0182CD49" w14:textId="153221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end</w:t>
      </w:r>
    </w:p>
    <w:p w14:paraId="72E2576F" w14:textId="74F925F5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 xml:space="preserve">always #10 clk = ~clk;     </w:t>
      </w:r>
    </w:p>
    <w:p w14:paraId="6BC786A8" w14:textId="3B842AF1" w:rsid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>endmodule</w:t>
      </w:r>
    </w:p>
    <w:p w14:paraId="5870447A" w14:textId="555B8F97" w:rsidR="00471628" w:rsidRDefault="00471628" w:rsidP="00471628">
      <w:pPr>
        <w:pStyle w:val="11"/>
        <w:spacing w:before="240" w:after="240"/>
      </w:pPr>
      <w:r w:rsidRPr="00471628">
        <w:rPr>
          <w:rFonts w:hint="eastAsia"/>
        </w:rPr>
        <w:t>4</w:t>
      </w:r>
      <w:r w:rsidRPr="00471628">
        <w:t>.</w:t>
      </w:r>
      <w:r>
        <w:rPr>
          <w:rFonts w:hint="eastAsia"/>
        </w:rPr>
        <w:t>外设</w:t>
      </w:r>
      <w:r>
        <w:rPr>
          <w:rFonts w:hint="eastAsia"/>
        </w:rPr>
        <w:t xml:space="preserve"> </w:t>
      </w:r>
      <w:r>
        <w:rPr>
          <w:rFonts w:hint="eastAsia"/>
        </w:rPr>
        <w:t>计时器</w:t>
      </w:r>
    </w:p>
    <w:p w14:paraId="34A06800" w14:textId="1E151C00" w:rsidR="009A197F" w:rsidRDefault="009A197F" w:rsidP="00471628">
      <w:pPr>
        <w:pStyle w:val="11"/>
        <w:spacing w:before="240" w:after="240"/>
      </w:pPr>
      <w:r>
        <w:rPr>
          <w:noProof/>
        </w:rPr>
        <w:drawing>
          <wp:inline distT="0" distB="0" distL="0" distR="0" wp14:anchorId="2295C070" wp14:editId="6FCDD754">
            <wp:extent cx="5486400" cy="24218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CD1E" w14:textId="77777777" w:rsidR="00C25470" w:rsidRDefault="00C25470" w:rsidP="00C25470">
      <w:pPr>
        <w:pStyle w:val="a7"/>
        <w:spacing w:before="240" w:after="240"/>
        <w:ind w:firstLine="480"/>
      </w:pPr>
      <w:r>
        <w:rPr>
          <w:rFonts w:hint="eastAsia"/>
        </w:rPr>
        <w:t>功能描述及内部结构</w:t>
      </w:r>
    </w:p>
    <w:p w14:paraId="5FC4BA6F" w14:textId="77777777" w:rsidR="00C25470" w:rsidRDefault="00C25470" w:rsidP="00C25470">
      <w:pPr>
        <w:pStyle w:val="a7"/>
        <w:spacing w:before="240" w:after="240"/>
        <w:ind w:firstLine="480"/>
      </w:pPr>
      <w:r>
        <w:t xml:space="preserve">TC </w:t>
      </w:r>
      <w:r>
        <w:t>的内部基本结构如图</w:t>
      </w:r>
      <w:r>
        <w:t xml:space="preserve"> 1-1 </w:t>
      </w:r>
      <w:r>
        <w:t>所示。</w:t>
      </w:r>
      <w:r>
        <w:t xml:space="preserve">TC </w:t>
      </w:r>
      <w:r>
        <w:t>由控制寄存器、初值寄存器、</w:t>
      </w:r>
      <w:r>
        <w:t xml:space="preserve">32 </w:t>
      </w:r>
      <w:r>
        <w:t>位</w:t>
      </w:r>
    </w:p>
    <w:p w14:paraId="1931198E" w14:textId="77777777" w:rsidR="00C25470" w:rsidRDefault="00C25470" w:rsidP="00C25470">
      <w:pPr>
        <w:pStyle w:val="a7"/>
        <w:spacing w:before="240" w:after="240"/>
        <w:ind w:firstLine="480"/>
      </w:pPr>
      <w:r>
        <w:rPr>
          <w:rFonts w:hint="eastAsia"/>
        </w:rPr>
        <w:t>计数器及中断产生逻辑构成。</w:t>
      </w:r>
    </w:p>
    <w:p w14:paraId="0BAE1F47" w14:textId="77777777" w:rsidR="00C25470" w:rsidRDefault="00C25470" w:rsidP="00C25470">
      <w:pPr>
        <w:pStyle w:val="a7"/>
        <w:spacing w:before="240" w:after="240"/>
        <w:ind w:firstLine="480"/>
      </w:pPr>
      <w:r>
        <w:t xml:space="preserve">1) </w:t>
      </w:r>
      <w:r>
        <w:t>控制寄存器决定该</w:t>
      </w:r>
      <w:proofErr w:type="gramStart"/>
      <w:r>
        <w:t>计数起停控制</w:t>
      </w:r>
      <w:proofErr w:type="gramEnd"/>
      <w:r>
        <w:t>等。</w:t>
      </w:r>
    </w:p>
    <w:p w14:paraId="31F28D3B" w14:textId="77777777" w:rsidR="00C25470" w:rsidRDefault="00C25470" w:rsidP="00C25470">
      <w:pPr>
        <w:pStyle w:val="a7"/>
        <w:spacing w:before="240" w:after="240"/>
        <w:ind w:firstLine="480"/>
      </w:pPr>
      <w:r>
        <w:t xml:space="preserve">2) </w:t>
      </w:r>
      <w:r>
        <w:t>初值寄存器为</w:t>
      </w:r>
      <w:r>
        <w:t xml:space="preserve"> 32 </w:t>
      </w:r>
      <w:r>
        <w:t>位计数器提供初始值。</w:t>
      </w:r>
    </w:p>
    <w:p w14:paraId="27D3A513" w14:textId="761F7D03" w:rsidR="00C25470" w:rsidRDefault="00C25470" w:rsidP="00C25470">
      <w:pPr>
        <w:pStyle w:val="a7"/>
        <w:spacing w:before="240" w:after="240"/>
        <w:ind w:firstLine="480"/>
      </w:pPr>
      <w:r>
        <w:t xml:space="preserve">3) </w:t>
      </w:r>
      <w:r>
        <w:t>根据不同的计数模式，在计数为</w:t>
      </w:r>
      <w:r>
        <w:t xml:space="preserve"> 0 </w:t>
      </w:r>
      <w:r>
        <w:t>后，计数器或者自动装填初值</w:t>
      </w:r>
      <w:proofErr w:type="gramStart"/>
      <w:r>
        <w:t>并重新倒计</w:t>
      </w:r>
      <w:r>
        <w:rPr>
          <w:rFonts w:hint="eastAsia"/>
        </w:rPr>
        <w:t>数</w:t>
      </w:r>
      <w:proofErr w:type="gramEnd"/>
      <w:r>
        <w:rPr>
          <w:rFonts w:hint="eastAsia"/>
        </w:rPr>
        <w:t>，或者保持在</w:t>
      </w:r>
      <w:r>
        <w:t xml:space="preserve"> 0 </w:t>
      </w:r>
      <w:r>
        <w:t>值直至计数器使能再次被设置为</w:t>
      </w:r>
      <w:r>
        <w:t xml:space="preserve"> 1</w:t>
      </w:r>
      <w:r>
        <w:t>。</w:t>
      </w:r>
    </w:p>
    <w:p w14:paraId="7D70A3AA" w14:textId="77777777" w:rsidR="00C25470" w:rsidRDefault="00C25470" w:rsidP="00C25470">
      <w:pPr>
        <w:pStyle w:val="a7"/>
        <w:spacing w:before="240" w:after="240"/>
        <w:ind w:firstLine="480"/>
      </w:pPr>
      <w:r>
        <w:t xml:space="preserve">4) </w:t>
      </w:r>
      <w:r>
        <w:t>使用</w:t>
      </w:r>
      <w:r>
        <w:t xml:space="preserve"> store </w:t>
      </w:r>
      <w:r>
        <w:t>类指令修改</w:t>
      </w:r>
      <w:r>
        <w:t xml:space="preserve"> TC </w:t>
      </w:r>
      <w:r>
        <w:t>寄存器值的优先级高于</w:t>
      </w:r>
      <w:r>
        <w:t xml:space="preserve"> TC </w:t>
      </w:r>
      <w:proofErr w:type="gramStart"/>
      <w:r>
        <w:t>自修改</w:t>
      </w:r>
      <w:proofErr w:type="gramEnd"/>
      <w:r>
        <w:t>的优先级。</w:t>
      </w:r>
    </w:p>
    <w:p w14:paraId="6543A1D3" w14:textId="77777777" w:rsidR="00C25470" w:rsidRDefault="00C25470" w:rsidP="00C25470">
      <w:pPr>
        <w:pStyle w:val="a7"/>
        <w:spacing w:before="240" w:after="240"/>
        <w:ind w:firstLine="480"/>
      </w:pPr>
      <w:r>
        <w:t xml:space="preserve">5) </w:t>
      </w:r>
      <w:r>
        <w:t>当计数器计数时，若计数器使能被</w:t>
      </w:r>
      <w:r>
        <w:t xml:space="preserve"> store </w:t>
      </w:r>
      <w:r>
        <w:t>类指令修改为</w:t>
      </w:r>
      <w:r>
        <w:t xml:space="preserve"> 0 </w:t>
      </w:r>
      <w:r>
        <w:t>则停止计数。</w:t>
      </w:r>
    </w:p>
    <w:p w14:paraId="6EA3F93C" w14:textId="77777777" w:rsidR="00C25470" w:rsidRDefault="00C25470" w:rsidP="00C25470">
      <w:pPr>
        <w:pStyle w:val="a7"/>
        <w:spacing w:before="240" w:after="240"/>
        <w:ind w:firstLine="480"/>
      </w:pPr>
      <w:r>
        <w:t xml:space="preserve">6) </w:t>
      </w:r>
      <w:r>
        <w:t>当计数器工作在模式</w:t>
      </w:r>
      <w:r>
        <w:t xml:space="preserve"> 0 </w:t>
      </w:r>
      <w:r>
        <w:t>并且在中断允许的前提下，当计数器计数值为</w:t>
      </w:r>
      <w:r>
        <w:t xml:space="preserve"> 0 </w:t>
      </w:r>
      <w:r>
        <w:t>时，</w:t>
      </w:r>
    </w:p>
    <w:p w14:paraId="2AE00098" w14:textId="310BD40D" w:rsidR="00C25470" w:rsidRDefault="00C25470" w:rsidP="00C25470">
      <w:pPr>
        <w:pStyle w:val="a7"/>
        <w:spacing w:before="240" w:after="240"/>
        <w:ind w:firstLineChars="0" w:firstLine="0"/>
      </w:pPr>
      <w:r>
        <w:rPr>
          <w:rFonts w:hint="eastAsia"/>
        </w:rPr>
        <w:t>中断产生逻辑产生中断请求</w:t>
      </w:r>
      <w:r>
        <w:t xml:space="preserve">(IRQ </w:t>
      </w:r>
      <w:r>
        <w:t>为</w:t>
      </w:r>
      <w:r>
        <w:t xml:space="preserve"> 1)</w:t>
      </w:r>
      <w:r>
        <w:t>。</w:t>
      </w:r>
    </w:p>
    <w:p w14:paraId="447E2CC9" w14:textId="77777777" w:rsidR="00C25470" w:rsidRDefault="00C25470" w:rsidP="00C25470">
      <w:pPr>
        <w:pStyle w:val="a7"/>
        <w:spacing w:before="240" w:after="240"/>
        <w:ind w:firstLine="480"/>
      </w:pPr>
      <w:r>
        <w:rPr>
          <w:rFonts w:hint="eastAsia"/>
        </w:rPr>
        <w:t>计数模式</w:t>
      </w:r>
    </w:p>
    <w:p w14:paraId="3788E32D" w14:textId="77777777" w:rsidR="00C25470" w:rsidRDefault="00C25470" w:rsidP="00C25470">
      <w:pPr>
        <w:pStyle w:val="a7"/>
        <w:spacing w:before="240" w:after="240"/>
        <w:ind w:firstLine="480"/>
      </w:pPr>
      <w:r>
        <w:t xml:space="preserve">2.1.  </w:t>
      </w:r>
      <w:r>
        <w:t>模式</w:t>
      </w:r>
      <w:r>
        <w:t xml:space="preserve"> 0</w:t>
      </w:r>
    </w:p>
    <w:p w14:paraId="19800C1E" w14:textId="77777777" w:rsidR="00C25470" w:rsidRDefault="00C25470" w:rsidP="00C25470">
      <w:pPr>
        <w:pStyle w:val="a7"/>
        <w:spacing w:before="240" w:after="240"/>
        <w:ind w:firstLine="480"/>
      </w:pPr>
      <w:r>
        <w:rPr>
          <w:rFonts w:hint="eastAsia"/>
        </w:rPr>
        <w:t>当计数器倒计数为</w:t>
      </w:r>
      <w:r>
        <w:t xml:space="preserve"> 0 </w:t>
      </w:r>
      <w:r>
        <w:t>后，计数器停止计数，此时控制寄存器中的使能</w:t>
      </w:r>
      <w:r>
        <w:t xml:space="preserve"> Enable</w:t>
      </w:r>
    </w:p>
    <w:p w14:paraId="605D9B69" w14:textId="77777777" w:rsidR="00C25470" w:rsidRDefault="00C25470" w:rsidP="00C25470">
      <w:pPr>
        <w:pStyle w:val="a7"/>
        <w:spacing w:before="240" w:after="240"/>
        <w:ind w:firstLineChars="0" w:firstLine="0"/>
      </w:pPr>
      <w:r>
        <w:rPr>
          <w:rFonts w:hint="eastAsia"/>
        </w:rPr>
        <w:t>自动变为</w:t>
      </w:r>
      <w:r>
        <w:t xml:space="preserve"> 0</w:t>
      </w:r>
      <w:r>
        <w:t>。当使能</w:t>
      </w:r>
      <w:r>
        <w:t xml:space="preserve"> Enable </w:t>
      </w:r>
      <w:r>
        <w:t>被设置为</w:t>
      </w:r>
      <w:r>
        <w:t xml:space="preserve"> 1 </w:t>
      </w:r>
      <w:r>
        <w:t>后，初值寄存器值再次被加载至计数器，</w:t>
      </w:r>
    </w:p>
    <w:p w14:paraId="26BB35E6" w14:textId="5FBDFBB4" w:rsidR="00C25470" w:rsidRDefault="00C25470" w:rsidP="00C25470">
      <w:pPr>
        <w:pStyle w:val="a7"/>
        <w:spacing w:before="240" w:after="240"/>
        <w:ind w:firstLineChars="0" w:firstLine="0"/>
      </w:pPr>
      <w:r>
        <w:rPr>
          <w:rFonts w:hint="eastAsia"/>
        </w:rPr>
        <w:t>计数器重新启动倒计数。模式</w:t>
      </w:r>
      <w:r>
        <w:t xml:space="preserve"> 0 </w:t>
      </w:r>
      <w:r>
        <w:t>通常用于产生定时中断。例如，为操作系统的时间片调度机制提供定</w:t>
      </w:r>
      <w:r>
        <w:rPr>
          <w:rFonts w:hint="eastAsia"/>
        </w:rPr>
        <w:t>时。模式</w:t>
      </w:r>
      <w:r>
        <w:t xml:space="preserve"> 0 </w:t>
      </w:r>
      <w:r>
        <w:t>下的中断信号将持续有效，直至控制寄存器中的中断屏蔽位被设置为</w:t>
      </w:r>
      <w:r>
        <w:t>0</w:t>
      </w:r>
      <w:r>
        <w:t>。</w:t>
      </w:r>
    </w:p>
    <w:p w14:paraId="770F8700" w14:textId="77777777" w:rsidR="00C25470" w:rsidRDefault="00C25470" w:rsidP="00C25470">
      <w:pPr>
        <w:pStyle w:val="a7"/>
        <w:spacing w:before="240" w:after="240"/>
        <w:ind w:firstLine="480"/>
      </w:pPr>
      <w:r>
        <w:t xml:space="preserve">2.2.  </w:t>
      </w:r>
      <w:r>
        <w:t>模式</w:t>
      </w:r>
      <w:r>
        <w:t xml:space="preserve"> 1</w:t>
      </w:r>
    </w:p>
    <w:p w14:paraId="7C1E69D8" w14:textId="47D6C4E9" w:rsidR="00C25470" w:rsidRDefault="00C25470" w:rsidP="00C25470">
      <w:pPr>
        <w:pStyle w:val="a7"/>
        <w:spacing w:before="240" w:after="240"/>
        <w:ind w:firstLine="480"/>
      </w:pPr>
      <w:r>
        <w:rPr>
          <w:rFonts w:hint="eastAsia"/>
        </w:rPr>
        <w:t>当计数器倒计数为</w:t>
      </w:r>
      <w:r>
        <w:t xml:space="preserve"> 0 </w:t>
      </w:r>
      <w:r>
        <w:t>后，初值寄存器值被自动加载至计数器，计数器继续倒</w:t>
      </w:r>
      <w:r>
        <w:rPr>
          <w:rFonts w:hint="eastAsia"/>
        </w:rPr>
        <w:t>数计数。模式</w:t>
      </w:r>
      <w:r>
        <w:t xml:space="preserve"> 1 </w:t>
      </w:r>
      <w:r>
        <w:t>通常用于产生周期性脉冲。例如，可以用模式</w:t>
      </w:r>
      <w:r>
        <w:t xml:space="preserve"> 1 </w:t>
      </w:r>
      <w:r>
        <w:t>产生步进电机所需的</w:t>
      </w:r>
      <w:r>
        <w:rPr>
          <w:rFonts w:hint="eastAsia"/>
        </w:rPr>
        <w:t>步进控制信号。不同于模式</w:t>
      </w:r>
      <w:r>
        <w:t xml:space="preserve"> 0</w:t>
      </w:r>
      <w:r>
        <w:t>，模式</w:t>
      </w:r>
      <w:r>
        <w:t xml:space="preserve"> 1 </w:t>
      </w:r>
      <w:r>
        <w:t>下计数器每次计数循环中只产生一周期的</w:t>
      </w:r>
    </w:p>
    <w:p w14:paraId="2DD2C938" w14:textId="5E97569B" w:rsidR="00C25470" w:rsidRDefault="00C25470" w:rsidP="00C25470">
      <w:pPr>
        <w:pStyle w:val="a7"/>
        <w:spacing w:before="240" w:after="240"/>
        <w:ind w:firstLineChars="0" w:firstLine="0"/>
      </w:pPr>
      <w:r>
        <w:rPr>
          <w:rFonts w:hint="eastAsia"/>
        </w:rPr>
        <w:t>中断信号。</w:t>
      </w:r>
    </w:p>
    <w:p w14:paraId="6EE26D7F" w14:textId="318CD0F7" w:rsidR="0014012A" w:rsidRDefault="0014012A" w:rsidP="00C25470">
      <w:pPr>
        <w:pStyle w:val="a7"/>
        <w:spacing w:before="240" w:after="240"/>
        <w:ind w:firstLineChars="0" w:firstLine="0"/>
      </w:pPr>
      <w:r>
        <w:rPr>
          <w:noProof/>
        </w:rPr>
        <w:drawing>
          <wp:inline distT="0" distB="0" distL="0" distR="0" wp14:anchorId="39A3D753" wp14:editId="640511E8">
            <wp:extent cx="5486400" cy="119697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6BDA" w14:textId="453646E2" w:rsidR="0014012A" w:rsidRDefault="0014012A" w:rsidP="00C25470">
      <w:pPr>
        <w:pStyle w:val="a7"/>
        <w:spacing w:before="240" w:after="240"/>
        <w:ind w:firstLineChars="0" w:firstLine="0"/>
      </w:pPr>
      <w:r>
        <w:rPr>
          <w:noProof/>
        </w:rPr>
        <w:drawing>
          <wp:inline distT="0" distB="0" distL="0" distR="0" wp14:anchorId="5F77B910" wp14:editId="532ECB33">
            <wp:extent cx="5486400" cy="44297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065" w14:textId="23D8078F" w:rsidR="0014012A" w:rsidRDefault="0014012A" w:rsidP="0014012A">
      <w:pPr>
        <w:pStyle w:val="a7"/>
        <w:spacing w:before="240" w:after="240"/>
        <w:ind w:left="42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在允许计数器计数前，应首先停止计数；然后加载初值寄存器；再允许计数。</w:t>
      </w:r>
      <w:r>
        <w:rPr>
          <w:rFonts w:hint="eastAsia"/>
        </w:rPr>
        <w:t>2</w:t>
      </w:r>
      <w:r>
        <w:t>.</w:t>
      </w:r>
      <w:r>
        <w:t>无论哪种模式，如果不需要产生中断，则应屏蔽中断。</w:t>
      </w:r>
    </w:p>
    <w:p w14:paraId="55BE6AC0" w14:textId="268AD186" w:rsidR="009115C7" w:rsidRDefault="009115C7" w:rsidP="009115C7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DEV0.</w:t>
      </w:r>
      <w:r>
        <w:rPr>
          <w:rFonts w:ascii="黑体" w:hAnsi="黑体" w:hint="eastAsia"/>
          <w:sz w:val="28"/>
        </w:rPr>
        <w:t>v</w:t>
      </w:r>
    </w:p>
    <w:p w14:paraId="05121EF8" w14:textId="77777777" w:rsidR="009115C7" w:rsidRDefault="009115C7" w:rsidP="009115C7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9115C7" w:rsidRPr="002D767C" w14:paraId="69CBE473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233AD40E" w14:textId="77777777" w:rsidR="009115C7" w:rsidRPr="002D767C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22E5ED43" w14:textId="77777777" w:rsidR="009115C7" w:rsidRPr="002D767C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9115C7" w:rsidRPr="002D6BB3" w14:paraId="564CA24D" w14:textId="77777777" w:rsidTr="00733A04">
        <w:tc>
          <w:tcPr>
            <w:tcW w:w="1625" w:type="dxa"/>
            <w:shd w:val="clear" w:color="auto" w:fill="FFFFFF" w:themeFill="background1"/>
          </w:tcPr>
          <w:p w14:paraId="4E080A0F" w14:textId="77777777" w:rsidR="009115C7" w:rsidRPr="002D6BB3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hAnsi="黑体"/>
              </w:rPr>
              <w:t>DEV0.v</w:t>
            </w:r>
          </w:p>
        </w:tc>
        <w:tc>
          <w:tcPr>
            <w:tcW w:w="6167" w:type="dxa"/>
            <w:shd w:val="clear" w:color="auto" w:fill="FFFFFF" w:themeFill="background1"/>
          </w:tcPr>
          <w:p w14:paraId="2576CC13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>module DEV0(</w:t>
            </w:r>
          </w:p>
          <w:p w14:paraId="597FBA96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clk,</w:t>
            </w:r>
          </w:p>
          <w:p w14:paraId="1425E37D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reset,</w:t>
            </w:r>
          </w:p>
          <w:p w14:paraId="0C94E178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[31:0] Addr,</w:t>
            </w:r>
          </w:p>
          <w:p w14:paraId="469A6EC4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WE,</w:t>
            </w:r>
          </w:p>
          <w:p w14:paraId="2D983B8E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[31:0] DataIn,</w:t>
            </w:r>
          </w:p>
          <w:p w14:paraId="44319512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output [31:0] DataOut,</w:t>
            </w:r>
          </w:p>
          <w:p w14:paraId="3D30AF40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output IRQ</w:t>
            </w:r>
          </w:p>
          <w:p w14:paraId="0FC010AE" w14:textId="77777777" w:rsidR="009115C7" w:rsidRPr="002D6BB3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79AD0CF9" w14:textId="3A3C6B2D" w:rsidR="009115C7" w:rsidRDefault="009115C7" w:rsidP="009115C7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DEV1.</w:t>
      </w:r>
      <w:r>
        <w:rPr>
          <w:rFonts w:ascii="黑体" w:hAnsi="黑体" w:hint="eastAsia"/>
          <w:sz w:val="28"/>
        </w:rPr>
        <w:t>v</w:t>
      </w:r>
    </w:p>
    <w:p w14:paraId="7ED7A6F6" w14:textId="77777777" w:rsidR="009115C7" w:rsidRDefault="009115C7" w:rsidP="009115C7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9115C7" w:rsidRPr="002D767C" w14:paraId="7E341D40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322D2AF9" w14:textId="77777777" w:rsidR="009115C7" w:rsidRPr="002D767C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09D652D3" w14:textId="77777777" w:rsidR="009115C7" w:rsidRPr="002D767C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9115C7" w:rsidRPr="002D6BB3" w14:paraId="2181A7B7" w14:textId="77777777" w:rsidTr="00733A04">
        <w:tc>
          <w:tcPr>
            <w:tcW w:w="1625" w:type="dxa"/>
            <w:shd w:val="clear" w:color="auto" w:fill="FFFFFF" w:themeFill="background1"/>
          </w:tcPr>
          <w:p w14:paraId="30530DB9" w14:textId="77777777" w:rsidR="009115C7" w:rsidRPr="002D6BB3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hAnsi="黑体"/>
              </w:rPr>
              <w:t>DEV</w:t>
            </w:r>
            <w:r>
              <w:rPr>
                <w:rFonts w:ascii="黑体" w:hAnsi="黑体"/>
              </w:rPr>
              <w:t>1</w:t>
            </w:r>
            <w:r w:rsidRPr="00861D77">
              <w:rPr>
                <w:rFonts w:ascii="黑体" w:hAnsi="黑体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7D423437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>module DEV</w:t>
            </w:r>
            <w:r>
              <w:rPr>
                <w:rFonts w:ascii="黑体" w:eastAsia="黑体" w:hAnsi="黑体" w:cs="Times New Roman"/>
              </w:rPr>
              <w:t>1</w:t>
            </w:r>
            <w:r w:rsidRPr="00861D77">
              <w:rPr>
                <w:rFonts w:ascii="黑体" w:eastAsia="黑体" w:hAnsi="黑体" w:cs="Times New Roman"/>
              </w:rPr>
              <w:t>(</w:t>
            </w:r>
          </w:p>
          <w:p w14:paraId="6FDA2327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clk,</w:t>
            </w:r>
          </w:p>
          <w:p w14:paraId="1E839511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reset,</w:t>
            </w:r>
          </w:p>
          <w:p w14:paraId="38FA776E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[31:0] Addr,</w:t>
            </w:r>
          </w:p>
          <w:p w14:paraId="7BC49105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WE,</w:t>
            </w:r>
          </w:p>
          <w:p w14:paraId="3EFC79C2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input [31:0] DataIn,</w:t>
            </w:r>
          </w:p>
          <w:p w14:paraId="76D7D493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output [31:0] DataOut,</w:t>
            </w:r>
          </w:p>
          <w:p w14:paraId="51030815" w14:textId="77777777" w:rsidR="009115C7" w:rsidRPr="00861D77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output IRQ</w:t>
            </w:r>
          </w:p>
          <w:p w14:paraId="7C59F10E" w14:textId="77777777" w:rsidR="009115C7" w:rsidRPr="002D6BB3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61D77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6FBB067A" w14:textId="4A5BA996" w:rsidR="00D5262B" w:rsidRDefault="00D5262B" w:rsidP="00471628">
      <w:pPr>
        <w:pStyle w:val="11"/>
        <w:spacing w:before="240" w:after="240"/>
      </w:pPr>
      <w:r>
        <w:rPr>
          <w:noProof/>
        </w:rPr>
        <w:drawing>
          <wp:inline distT="0" distB="0" distL="0" distR="0" wp14:anchorId="3985B942" wp14:editId="7D050822">
            <wp:extent cx="5006340" cy="29794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DFF6" w14:textId="133FC1B1" w:rsidR="00471628" w:rsidRDefault="00395D0E" w:rsidP="00471628">
      <w:pPr>
        <w:pStyle w:val="11"/>
        <w:spacing w:before="240" w:after="240"/>
      </w:pPr>
      <w:r>
        <w:rPr>
          <w:rFonts w:hint="eastAsia"/>
        </w:rPr>
        <w:t>5</w:t>
      </w:r>
      <w:r>
        <w:t>.B</w:t>
      </w:r>
      <w:r>
        <w:rPr>
          <w:rFonts w:hint="eastAsia"/>
        </w:rPr>
        <w:t>ri</w:t>
      </w:r>
      <w:r>
        <w:t>dge</w:t>
      </w:r>
    </w:p>
    <w:p w14:paraId="0FF64CF7" w14:textId="3542053E" w:rsidR="00E36C7E" w:rsidRDefault="00E36C7E" w:rsidP="00471628">
      <w:pPr>
        <w:pStyle w:val="11"/>
        <w:spacing w:before="240" w:after="240"/>
      </w:pPr>
      <w:r>
        <w:rPr>
          <w:noProof/>
        </w:rPr>
        <w:drawing>
          <wp:inline distT="0" distB="0" distL="0" distR="0" wp14:anchorId="40CFFCC8" wp14:editId="4ED3B45A">
            <wp:extent cx="5486400" cy="4146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22EA" w14:textId="204718A1" w:rsidR="009115C7" w:rsidRDefault="009115C7" w:rsidP="009115C7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Bridge.v</w:t>
      </w:r>
    </w:p>
    <w:p w14:paraId="7A2A2932" w14:textId="77777777" w:rsidR="009115C7" w:rsidRDefault="009115C7" w:rsidP="009115C7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9115C7" w:rsidRPr="002D767C" w14:paraId="68A860E3" w14:textId="77777777" w:rsidTr="00733A04">
        <w:tc>
          <w:tcPr>
            <w:tcW w:w="1625" w:type="dxa"/>
            <w:shd w:val="clear" w:color="auto" w:fill="D9E2F3" w:themeFill="accent1" w:themeFillTint="33"/>
          </w:tcPr>
          <w:p w14:paraId="3E7B5A3A" w14:textId="77777777" w:rsidR="009115C7" w:rsidRPr="002D767C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1D412EAD" w14:textId="77777777" w:rsidR="009115C7" w:rsidRPr="002D767C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9115C7" w:rsidRPr="002D6BB3" w14:paraId="1BAEB81F" w14:textId="77777777" w:rsidTr="00733A04">
        <w:tc>
          <w:tcPr>
            <w:tcW w:w="1625" w:type="dxa"/>
            <w:shd w:val="clear" w:color="auto" w:fill="FFFFFF" w:themeFill="background1"/>
          </w:tcPr>
          <w:p w14:paraId="1E99CD97" w14:textId="77777777" w:rsidR="009115C7" w:rsidRPr="002D6BB3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hAnsi="黑体"/>
                <w:sz w:val="22"/>
              </w:rPr>
              <w:t>Bridge</w:t>
            </w:r>
            <w:r w:rsidRPr="00061305">
              <w:rPr>
                <w:rFonts w:ascii="黑体" w:hAnsi="黑体"/>
                <w:sz w:val="22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0D70EDA1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8A5B51">
              <w:rPr>
                <w:rFonts w:ascii="黑体" w:eastAsia="黑体" w:hAnsi="黑体" w:cs="Times New Roman"/>
              </w:rPr>
              <w:t>Bridge(</w:t>
            </w:r>
            <w:proofErr w:type="gramEnd"/>
          </w:p>
          <w:p w14:paraId="4058EFD0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input [31:0] PrAddr,</w:t>
            </w:r>
          </w:p>
          <w:p w14:paraId="2EF4CC7D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ab/>
              <w:t>input PrWE,</w:t>
            </w:r>
          </w:p>
          <w:p w14:paraId="0055ADA8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output [31:0] PrRD,</w:t>
            </w:r>
          </w:p>
          <w:p w14:paraId="71F3BC20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input [31:0] PrWD,</w:t>
            </w:r>
          </w:p>
          <w:p w14:paraId="2E851D60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output [31:0] DEV_Addr,</w:t>
            </w:r>
          </w:p>
          <w:p w14:paraId="43C4B694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output [31:0] DEV_WD,</w:t>
            </w:r>
          </w:p>
          <w:p w14:paraId="6C9D2946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input [31:0] DEV0_RD,</w:t>
            </w:r>
          </w:p>
          <w:p w14:paraId="644556A4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input [31:0] DEV1_RD,</w:t>
            </w:r>
          </w:p>
          <w:p w14:paraId="5319C74A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ab/>
              <w:t>output WeDEV0,</w:t>
            </w:r>
          </w:p>
          <w:p w14:paraId="1EFF4970" w14:textId="77777777" w:rsidR="009115C7" w:rsidRPr="008A5B51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ab/>
              <w:t>output WeDEV1</w:t>
            </w:r>
          </w:p>
          <w:p w14:paraId="42B10236" w14:textId="77777777" w:rsidR="009115C7" w:rsidRPr="002D6BB3" w:rsidRDefault="009115C7" w:rsidP="00733A04">
            <w:pPr>
              <w:jc w:val="left"/>
              <w:rPr>
                <w:rFonts w:ascii="黑体" w:eastAsia="黑体" w:hAnsi="黑体" w:cs="Times New Roman"/>
              </w:rPr>
            </w:pPr>
            <w:r w:rsidRPr="008A5B51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22D6A379" w14:textId="77777777" w:rsidR="009115C7" w:rsidRPr="00471628" w:rsidRDefault="009115C7" w:rsidP="00471628">
      <w:pPr>
        <w:pStyle w:val="11"/>
        <w:spacing w:before="240" w:after="240"/>
      </w:pPr>
    </w:p>
    <w:p w14:paraId="641E08D3" w14:textId="77777777" w:rsidR="00712200" w:rsidRDefault="00783E35" w:rsidP="00783E35">
      <w:pPr>
        <w:pStyle w:val="4"/>
        <w:rPr>
          <w:rFonts w:ascii="黑体" w:eastAsia="黑体" w:hAnsi="黑体"/>
          <w:b w:val="0"/>
          <w:sz w:val="32"/>
        </w:rPr>
      </w:pPr>
      <w:r w:rsidRPr="00783E35">
        <w:rPr>
          <w:rFonts w:ascii="黑体" w:eastAsia="黑体" w:hAnsi="黑体" w:hint="eastAsia"/>
          <w:b w:val="0"/>
          <w:sz w:val="32"/>
        </w:rPr>
        <w:t>七</w:t>
      </w:r>
      <w:r w:rsidR="00AB1A2F" w:rsidRPr="00783E35">
        <w:rPr>
          <w:rFonts w:ascii="黑体" w:eastAsia="黑体" w:hAnsi="黑体" w:hint="eastAsia"/>
          <w:b w:val="0"/>
          <w:sz w:val="32"/>
        </w:rPr>
        <w:t>．</w:t>
      </w:r>
      <w:r w:rsidR="00AB1A2F" w:rsidRPr="00783E35">
        <w:rPr>
          <w:rFonts w:ascii="黑体" w:eastAsia="黑体" w:hAnsi="黑体"/>
          <w:b w:val="0"/>
          <w:sz w:val="32"/>
        </w:rPr>
        <w:t>测试程序</w:t>
      </w:r>
    </w:p>
    <w:p w14:paraId="43613076" w14:textId="0AB4A988" w:rsidR="00405415" w:rsidRPr="00783E35" w:rsidRDefault="00712200" w:rsidP="00712200">
      <w:pPr>
        <w:pStyle w:val="a7"/>
        <w:spacing w:before="240" w:after="240"/>
        <w:ind w:firstLine="480"/>
        <w:rPr>
          <w:b/>
        </w:rPr>
      </w:pPr>
      <w:r>
        <w:rPr>
          <w:rFonts w:hint="eastAsia"/>
        </w:rPr>
        <w:t>命令行导出：</w:t>
      </w:r>
      <w:r w:rsidRPr="00712200">
        <w:t>java -jar E:\Mars4_5.jar a db mc CompactDataAtZero dump 0x00004180-0x00004ffc HexText E:\code_handler.txt E:\mips4.asm</w:t>
      </w:r>
    </w:p>
    <w:p w14:paraId="3CAF2E6D" w14:textId="681CF332" w:rsidR="00AE2224" w:rsidRDefault="00AE2224" w:rsidP="00F13F96">
      <w:pPr>
        <w:pStyle w:val="5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转发测试</w:t>
      </w:r>
    </w:p>
    <w:p w14:paraId="7C572C4D" w14:textId="69165FD2" w:rsidR="00C368F0" w:rsidRPr="003D0200" w:rsidRDefault="00C368F0" w:rsidP="00C368F0">
      <w:pPr>
        <w:spacing w:line="276" w:lineRule="auto"/>
        <w:rPr>
          <w:rFonts w:ascii="宋体" w:eastAsia="宋体" w:hAnsi="宋体"/>
          <w:b/>
          <w:sz w:val="22"/>
        </w:rPr>
      </w:pPr>
      <w:r w:rsidRPr="003D0200">
        <w:rPr>
          <w:rFonts w:ascii="宋体" w:eastAsia="宋体" w:hAnsi="宋体" w:hint="eastAsia"/>
          <w:b/>
          <w:sz w:val="22"/>
        </w:rPr>
        <w:t>测试目录：</w:t>
      </w:r>
    </w:p>
    <w:p w14:paraId="10BB8250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proofErr w:type="gramStart"/>
      <w:r w:rsidRPr="00C368F0">
        <w:rPr>
          <w:rFonts w:ascii="宋体" w:eastAsia="宋体" w:hAnsi="宋体" w:hint="eastAsia"/>
        </w:rPr>
        <w:t>一</w:t>
      </w:r>
      <w:proofErr w:type="gramEnd"/>
      <w:r w:rsidRPr="00C368F0">
        <w:rPr>
          <w:rFonts w:ascii="宋体" w:eastAsia="宋体" w:hAnsi="宋体" w:hint="eastAsia"/>
        </w:rPr>
        <w:t>．</w:t>
      </w:r>
      <w:r w:rsidRPr="00C368F0">
        <w:rPr>
          <w:rFonts w:ascii="宋体" w:eastAsia="宋体" w:hAnsi="宋体"/>
        </w:rPr>
        <w:t>D级rs</w:t>
      </w:r>
    </w:p>
    <w:p w14:paraId="0482F0B0" w14:textId="5DF0786F" w:rsid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1.D级</w:t>
      </w:r>
      <w:r w:rsidR="001E393F">
        <w:rPr>
          <w:rFonts w:ascii="宋体" w:eastAsia="宋体" w:hAnsi="宋体"/>
        </w:rPr>
        <w:t>R</w:t>
      </w:r>
      <w:r w:rsidRPr="00C368F0">
        <w:rPr>
          <w:rFonts w:ascii="宋体" w:eastAsia="宋体" w:hAnsi="宋体"/>
        </w:rPr>
        <w:t>s与E级jal</w:t>
      </w:r>
    </w:p>
    <w:p w14:paraId="5842BC32" w14:textId="26F3884E" w:rsidR="001E393F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2.</w:t>
      </w:r>
      <w:r w:rsidRPr="00C368F0">
        <w:rPr>
          <w:rFonts w:ascii="宋体" w:eastAsia="宋体" w:hAnsi="宋体"/>
        </w:rPr>
        <w:t>D级</w:t>
      </w:r>
      <w:r>
        <w:rPr>
          <w:rFonts w:ascii="宋体" w:eastAsia="宋体" w:hAnsi="宋体"/>
        </w:rPr>
        <w:t>R</w:t>
      </w:r>
      <w:r w:rsidRPr="00C368F0">
        <w:rPr>
          <w:rFonts w:ascii="宋体" w:eastAsia="宋体" w:hAnsi="宋体"/>
        </w:rPr>
        <w:t>s与E级jal</w:t>
      </w:r>
      <w:r>
        <w:rPr>
          <w:rFonts w:ascii="宋体" w:eastAsia="宋体" w:hAnsi="宋体"/>
        </w:rPr>
        <w:t>r</w:t>
      </w:r>
    </w:p>
    <w:p w14:paraId="3DAF567A" w14:textId="6AFE74BB" w:rsidR="001E393F" w:rsidRPr="00C368F0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Pr="00C368F0">
        <w:rPr>
          <w:rFonts w:ascii="宋体" w:eastAsia="宋体" w:hAnsi="宋体"/>
        </w:rPr>
        <w:t>D级</w:t>
      </w:r>
      <w:r>
        <w:rPr>
          <w:rFonts w:ascii="宋体" w:eastAsia="宋体" w:hAnsi="宋体"/>
        </w:rPr>
        <w:t>R</w:t>
      </w:r>
      <w:r w:rsidRPr="00C368F0">
        <w:rPr>
          <w:rFonts w:ascii="宋体" w:eastAsia="宋体" w:hAnsi="宋体"/>
        </w:rPr>
        <w:t>s与E级</w:t>
      </w:r>
      <w:r>
        <w:rPr>
          <w:rFonts w:ascii="宋体" w:eastAsia="宋体" w:hAnsi="宋体"/>
        </w:rPr>
        <w:t xml:space="preserve"> mflo/mfhi</w:t>
      </w:r>
    </w:p>
    <w:p w14:paraId="2E583734" w14:textId="18CE37B7" w:rsidR="00C368F0" w:rsidRPr="00C368F0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 w:rsidR="00C368F0" w:rsidRPr="00C368F0">
        <w:rPr>
          <w:rFonts w:ascii="宋体" w:eastAsia="宋体" w:hAnsi="宋体"/>
        </w:rPr>
        <w:t>.D级Rs与M级cal_r</w:t>
      </w:r>
    </w:p>
    <w:p w14:paraId="094A8043" w14:textId="2FD46FD0" w:rsidR="00C368F0" w:rsidRPr="00C368F0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="00C368F0" w:rsidRPr="00C368F0">
        <w:rPr>
          <w:rFonts w:ascii="宋体" w:eastAsia="宋体" w:hAnsi="宋体"/>
        </w:rPr>
        <w:t>.D级Rs与M级cal_i</w:t>
      </w:r>
    </w:p>
    <w:p w14:paraId="0A2750ED" w14:textId="37627B6B" w:rsidR="00C368F0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 w:rsidR="00C368F0" w:rsidRPr="00C368F0">
        <w:rPr>
          <w:rFonts w:ascii="宋体" w:eastAsia="宋体" w:hAnsi="宋体"/>
        </w:rPr>
        <w:t>.D级Rs与M级jal</w:t>
      </w:r>
    </w:p>
    <w:p w14:paraId="1046D1DF" w14:textId="58258EB6" w:rsidR="001E393F" w:rsidRPr="00C368F0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7</w:t>
      </w:r>
      <w:r w:rsidRPr="00C368F0">
        <w:rPr>
          <w:rFonts w:ascii="宋体" w:eastAsia="宋体" w:hAnsi="宋体"/>
        </w:rPr>
        <w:t>.D级Rs与M级j</w:t>
      </w:r>
      <w:r>
        <w:rPr>
          <w:rFonts w:ascii="宋体" w:eastAsia="宋体" w:hAnsi="宋体"/>
        </w:rPr>
        <w:t>alr</w:t>
      </w:r>
    </w:p>
    <w:p w14:paraId="53CDF9FA" w14:textId="33E0C9F7" w:rsidR="001E393F" w:rsidRPr="001E393F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8</w:t>
      </w:r>
      <w:r w:rsidRPr="00C368F0">
        <w:rPr>
          <w:rFonts w:ascii="宋体" w:eastAsia="宋体" w:hAnsi="宋体"/>
        </w:rPr>
        <w:t>.D级Rs与M级</w:t>
      </w:r>
      <w:r>
        <w:rPr>
          <w:rFonts w:ascii="宋体" w:eastAsia="宋体" w:hAnsi="宋体"/>
        </w:rPr>
        <w:t>mflo/mfhi</w:t>
      </w:r>
    </w:p>
    <w:p w14:paraId="21584B9F" w14:textId="05D4BC0C" w:rsidR="00C368F0" w:rsidRPr="00C368F0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9</w:t>
      </w:r>
      <w:r w:rsidR="00C368F0" w:rsidRPr="00C368F0">
        <w:rPr>
          <w:rFonts w:ascii="宋体" w:eastAsia="宋体" w:hAnsi="宋体"/>
        </w:rPr>
        <w:t>.D级Rs与W级cal_r</w:t>
      </w:r>
    </w:p>
    <w:p w14:paraId="2EB23885" w14:textId="77777777" w:rsidR="001E393F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10</w:t>
      </w:r>
      <w:r w:rsidR="00C368F0" w:rsidRPr="00C368F0">
        <w:rPr>
          <w:rFonts w:ascii="宋体" w:eastAsia="宋体" w:hAnsi="宋体"/>
        </w:rPr>
        <w:t>.D级Rs与W级cal_i</w:t>
      </w:r>
    </w:p>
    <w:p w14:paraId="39839C63" w14:textId="55371B23" w:rsidR="00C368F0" w:rsidRPr="00C368F0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11</w:t>
      </w:r>
      <w:r w:rsidR="00C368F0" w:rsidRPr="00C368F0">
        <w:rPr>
          <w:rFonts w:ascii="宋体" w:eastAsia="宋体" w:hAnsi="宋体"/>
        </w:rPr>
        <w:t>.D级Rs与W级load rt</w:t>
      </w:r>
    </w:p>
    <w:p w14:paraId="0913646D" w14:textId="632658D8" w:rsidR="00C368F0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12</w:t>
      </w:r>
      <w:r w:rsidR="00C368F0" w:rsidRPr="00C368F0">
        <w:rPr>
          <w:rFonts w:ascii="宋体" w:eastAsia="宋体" w:hAnsi="宋体"/>
        </w:rPr>
        <w:t>.D级Rs与W级jal</w:t>
      </w:r>
    </w:p>
    <w:p w14:paraId="0C38C884" w14:textId="0A65E638" w:rsidR="001E393F" w:rsidRPr="00C368F0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13.</w:t>
      </w:r>
      <w:r w:rsidRPr="00C368F0">
        <w:rPr>
          <w:rFonts w:ascii="宋体" w:eastAsia="宋体" w:hAnsi="宋体"/>
        </w:rPr>
        <w:t>D级Rs与W级jal</w:t>
      </w:r>
      <w:r>
        <w:rPr>
          <w:rFonts w:ascii="宋体" w:eastAsia="宋体" w:hAnsi="宋体"/>
        </w:rPr>
        <w:t>r</w:t>
      </w:r>
    </w:p>
    <w:p w14:paraId="1AF38B6E" w14:textId="7AA60534" w:rsidR="001E393F" w:rsidRPr="001E393F" w:rsidRDefault="001E393F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14.</w:t>
      </w:r>
      <w:r w:rsidRPr="00C368F0">
        <w:rPr>
          <w:rFonts w:ascii="宋体" w:eastAsia="宋体" w:hAnsi="宋体"/>
        </w:rPr>
        <w:t>D级Rs与W级jal</w:t>
      </w:r>
      <w:r>
        <w:rPr>
          <w:rFonts w:ascii="宋体" w:eastAsia="宋体" w:hAnsi="宋体"/>
        </w:rPr>
        <w:t>r</w:t>
      </w:r>
    </w:p>
    <w:p w14:paraId="480050A3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cal_</w:t>
      </w:r>
      <w:proofErr w:type="gramStart"/>
      <w:r w:rsidRPr="00C368F0">
        <w:rPr>
          <w:rFonts w:ascii="宋体" w:eastAsia="宋体" w:hAnsi="宋体"/>
        </w:rPr>
        <w:t>r,cal</w:t>
      </w:r>
      <w:proofErr w:type="gramEnd"/>
      <w:r w:rsidRPr="00C368F0">
        <w:rPr>
          <w:rFonts w:ascii="宋体" w:eastAsia="宋体" w:hAnsi="宋体"/>
        </w:rPr>
        <w:t>_i,ld,st,beq,jr,jalr</w:t>
      </w:r>
      <w:r w:rsidRPr="00C368F0">
        <w:rPr>
          <w:rFonts w:ascii="宋体" w:eastAsia="宋体" w:hAnsi="宋体"/>
        </w:rPr>
        <w:tab/>
      </w:r>
    </w:p>
    <w:p w14:paraId="4F22490B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二．</w:t>
      </w:r>
      <w:r w:rsidRPr="00C368F0">
        <w:rPr>
          <w:rFonts w:ascii="宋体" w:eastAsia="宋体" w:hAnsi="宋体"/>
        </w:rPr>
        <w:t>D级Rt</w:t>
      </w:r>
    </w:p>
    <w:p w14:paraId="3F6B0960" w14:textId="1E64776E" w:rsidR="001E393F" w:rsidRDefault="001E393F" w:rsidP="001E393F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1.D级</w:t>
      </w:r>
      <w:r>
        <w:rPr>
          <w:rFonts w:ascii="宋体" w:eastAsia="宋体" w:hAnsi="宋体"/>
        </w:rPr>
        <w:t>Rt</w:t>
      </w:r>
      <w:r w:rsidRPr="00C368F0">
        <w:rPr>
          <w:rFonts w:ascii="宋体" w:eastAsia="宋体" w:hAnsi="宋体"/>
        </w:rPr>
        <w:t>与E级jal</w:t>
      </w:r>
    </w:p>
    <w:p w14:paraId="08536E3D" w14:textId="1EAFB6DB" w:rsidR="001E393F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2.</w:t>
      </w:r>
      <w:r w:rsidRPr="00C368F0">
        <w:rPr>
          <w:rFonts w:ascii="宋体" w:eastAsia="宋体" w:hAnsi="宋体"/>
        </w:rPr>
        <w:t>D级</w:t>
      </w:r>
      <w:r>
        <w:rPr>
          <w:rFonts w:ascii="宋体" w:eastAsia="宋体" w:hAnsi="宋体"/>
        </w:rPr>
        <w:t>Rt</w:t>
      </w:r>
      <w:r w:rsidRPr="00C368F0">
        <w:rPr>
          <w:rFonts w:ascii="宋体" w:eastAsia="宋体" w:hAnsi="宋体"/>
        </w:rPr>
        <w:t>与E级jal</w:t>
      </w:r>
      <w:r>
        <w:rPr>
          <w:rFonts w:ascii="宋体" w:eastAsia="宋体" w:hAnsi="宋体"/>
        </w:rPr>
        <w:t>r</w:t>
      </w:r>
    </w:p>
    <w:p w14:paraId="03B8BCC8" w14:textId="5C77AA97" w:rsidR="001E393F" w:rsidRPr="00C368F0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Pr="00C368F0">
        <w:rPr>
          <w:rFonts w:ascii="宋体" w:eastAsia="宋体" w:hAnsi="宋体"/>
        </w:rPr>
        <w:t>D级</w:t>
      </w:r>
      <w:r>
        <w:rPr>
          <w:rFonts w:ascii="宋体" w:eastAsia="宋体" w:hAnsi="宋体"/>
        </w:rPr>
        <w:t>Rt</w:t>
      </w:r>
      <w:r w:rsidRPr="00C368F0">
        <w:rPr>
          <w:rFonts w:ascii="宋体" w:eastAsia="宋体" w:hAnsi="宋体"/>
        </w:rPr>
        <w:t>与E级</w:t>
      </w:r>
      <w:r>
        <w:rPr>
          <w:rFonts w:ascii="宋体" w:eastAsia="宋体" w:hAnsi="宋体"/>
        </w:rPr>
        <w:t xml:space="preserve"> mflo/mfhi</w:t>
      </w:r>
    </w:p>
    <w:p w14:paraId="612EF4FC" w14:textId="03AE8990" w:rsidR="001E393F" w:rsidRPr="00C368F0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 w:rsidRPr="00C368F0">
        <w:rPr>
          <w:rFonts w:ascii="宋体" w:eastAsia="宋体" w:hAnsi="宋体"/>
        </w:rPr>
        <w:t>.D级R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与M级cal_r</w:t>
      </w:r>
    </w:p>
    <w:p w14:paraId="61794774" w14:textId="05515C4C" w:rsidR="001E393F" w:rsidRPr="00C368F0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Pr="00C368F0">
        <w:rPr>
          <w:rFonts w:ascii="宋体" w:eastAsia="宋体" w:hAnsi="宋体"/>
        </w:rPr>
        <w:t>.D级R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与M级cal_i</w:t>
      </w:r>
    </w:p>
    <w:p w14:paraId="04B71A2A" w14:textId="68806F3B" w:rsidR="001E393F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 w:rsidRPr="00C368F0">
        <w:rPr>
          <w:rFonts w:ascii="宋体" w:eastAsia="宋体" w:hAnsi="宋体"/>
        </w:rPr>
        <w:t>.D级R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与M级jal</w:t>
      </w:r>
    </w:p>
    <w:p w14:paraId="7F737BBF" w14:textId="5CC6238B" w:rsidR="001E393F" w:rsidRPr="00C368F0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7</w:t>
      </w:r>
      <w:r w:rsidRPr="00C368F0">
        <w:rPr>
          <w:rFonts w:ascii="宋体" w:eastAsia="宋体" w:hAnsi="宋体"/>
        </w:rPr>
        <w:t>.D级R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与M级j</w:t>
      </w:r>
      <w:r>
        <w:rPr>
          <w:rFonts w:ascii="宋体" w:eastAsia="宋体" w:hAnsi="宋体"/>
        </w:rPr>
        <w:t>alr</w:t>
      </w:r>
    </w:p>
    <w:p w14:paraId="0C5F3AF6" w14:textId="370A7271" w:rsidR="001E393F" w:rsidRPr="001E393F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8</w:t>
      </w:r>
      <w:r w:rsidRPr="00C368F0">
        <w:rPr>
          <w:rFonts w:ascii="宋体" w:eastAsia="宋体" w:hAnsi="宋体"/>
        </w:rPr>
        <w:t>.D级R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</w:t>
      </w:r>
      <w:r>
        <w:rPr>
          <w:rFonts w:ascii="宋体" w:eastAsia="宋体" w:hAnsi="宋体"/>
        </w:rPr>
        <w:t>mflo/mfhi</w:t>
      </w:r>
    </w:p>
    <w:p w14:paraId="3C65AA7C" w14:textId="5D6716FB" w:rsidR="001E393F" w:rsidRPr="00C368F0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9</w:t>
      </w:r>
      <w:r w:rsidRPr="00C368F0">
        <w:rPr>
          <w:rFonts w:ascii="宋体" w:eastAsia="宋体" w:hAnsi="宋体"/>
        </w:rPr>
        <w:t>.D级R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与W级cal_r</w:t>
      </w:r>
    </w:p>
    <w:p w14:paraId="234A3CF4" w14:textId="55CAF262" w:rsidR="001E393F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10</w:t>
      </w:r>
      <w:r w:rsidRPr="00C368F0">
        <w:rPr>
          <w:rFonts w:ascii="宋体" w:eastAsia="宋体" w:hAnsi="宋体"/>
        </w:rPr>
        <w:t>.D级R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与W级cal_i</w:t>
      </w:r>
    </w:p>
    <w:p w14:paraId="72111150" w14:textId="4D02DEDB" w:rsidR="001E393F" w:rsidRPr="00C368F0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11</w:t>
      </w:r>
      <w:r w:rsidRPr="00C368F0">
        <w:rPr>
          <w:rFonts w:ascii="宋体" w:eastAsia="宋体" w:hAnsi="宋体"/>
        </w:rPr>
        <w:t>.D级R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与W级load rt</w:t>
      </w:r>
    </w:p>
    <w:p w14:paraId="13D21E81" w14:textId="797AC4E1" w:rsidR="001E393F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12</w:t>
      </w:r>
      <w:r w:rsidRPr="00C368F0">
        <w:rPr>
          <w:rFonts w:ascii="宋体" w:eastAsia="宋体" w:hAnsi="宋体"/>
        </w:rPr>
        <w:t>.D级R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与W级jal</w:t>
      </w:r>
    </w:p>
    <w:p w14:paraId="7EE8F8D3" w14:textId="28437E0F" w:rsidR="001E393F" w:rsidRPr="00C368F0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13.</w:t>
      </w:r>
      <w:r w:rsidRPr="00C368F0">
        <w:rPr>
          <w:rFonts w:ascii="宋体" w:eastAsia="宋体" w:hAnsi="宋体"/>
        </w:rPr>
        <w:t>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与W级jal</w:t>
      </w:r>
      <w:r>
        <w:rPr>
          <w:rFonts w:ascii="宋体" w:eastAsia="宋体" w:hAnsi="宋体"/>
        </w:rPr>
        <w:t>r</w:t>
      </w:r>
    </w:p>
    <w:p w14:paraId="4A9EBF2C" w14:textId="1CBBD4AF" w:rsidR="001E393F" w:rsidRPr="001E393F" w:rsidRDefault="001E393F" w:rsidP="001E393F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14.</w:t>
      </w:r>
      <w:r w:rsidRPr="00C368F0">
        <w:rPr>
          <w:rFonts w:ascii="宋体" w:eastAsia="宋体" w:hAnsi="宋体"/>
        </w:rPr>
        <w:t>D级R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与W级jal</w:t>
      </w:r>
      <w:r>
        <w:rPr>
          <w:rFonts w:ascii="宋体" w:eastAsia="宋体" w:hAnsi="宋体"/>
        </w:rPr>
        <w:t>r</w:t>
      </w:r>
    </w:p>
    <w:p w14:paraId="6F472D4E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cal_</w:t>
      </w:r>
      <w:proofErr w:type="gramStart"/>
      <w:r w:rsidRPr="00C368F0">
        <w:rPr>
          <w:rFonts w:ascii="宋体" w:eastAsia="宋体" w:hAnsi="宋体"/>
        </w:rPr>
        <w:t>r,st</w:t>
      </w:r>
      <w:proofErr w:type="gramEnd"/>
      <w:r w:rsidRPr="00C368F0">
        <w:rPr>
          <w:rFonts w:ascii="宋体" w:eastAsia="宋体" w:hAnsi="宋体"/>
        </w:rPr>
        <w:t>,beq</w:t>
      </w:r>
    </w:p>
    <w:p w14:paraId="18A1EE0B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三．</w:t>
      </w:r>
      <w:r w:rsidRPr="00C368F0">
        <w:rPr>
          <w:rFonts w:ascii="宋体" w:eastAsia="宋体" w:hAnsi="宋体"/>
        </w:rPr>
        <w:t>E级Rs</w:t>
      </w:r>
    </w:p>
    <w:p w14:paraId="1735D445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1.E级Rs与M级cal_r</w:t>
      </w:r>
    </w:p>
    <w:p w14:paraId="071D1E5B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2.E级Rs与M级cal_i</w:t>
      </w:r>
    </w:p>
    <w:p w14:paraId="032240E2" w14:textId="682D45BE" w:rsid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3.E级Rs与M级jal</w:t>
      </w:r>
    </w:p>
    <w:p w14:paraId="4FEF8EE7" w14:textId="7AC1B7F7" w:rsidR="00D24B82" w:rsidRPr="00C368F0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 w:rsidRPr="00C368F0">
        <w:rPr>
          <w:rFonts w:ascii="宋体" w:eastAsia="宋体" w:hAnsi="宋体"/>
        </w:rPr>
        <w:t>.E级Rs与M级jal</w:t>
      </w:r>
      <w:r>
        <w:rPr>
          <w:rFonts w:ascii="宋体" w:eastAsia="宋体" w:hAnsi="宋体"/>
        </w:rPr>
        <w:t>r</w:t>
      </w:r>
    </w:p>
    <w:p w14:paraId="2BD971CD" w14:textId="56BF770E" w:rsidR="00D24B82" w:rsidRPr="00D24B82" w:rsidRDefault="00D24B82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Pr="00C368F0">
        <w:rPr>
          <w:rFonts w:ascii="宋体" w:eastAsia="宋体" w:hAnsi="宋体"/>
        </w:rPr>
        <w:t>.E级Rs与M级</w:t>
      </w:r>
      <w:r>
        <w:rPr>
          <w:rFonts w:ascii="宋体" w:eastAsia="宋体" w:hAnsi="宋体"/>
        </w:rPr>
        <w:t>mflo/mfhi</w:t>
      </w:r>
    </w:p>
    <w:p w14:paraId="541FDDF1" w14:textId="68E4A151" w:rsidR="00C368F0" w:rsidRPr="00C368F0" w:rsidRDefault="00D24B82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 w:rsidR="00C368F0" w:rsidRPr="00C368F0">
        <w:rPr>
          <w:rFonts w:ascii="宋体" w:eastAsia="宋体" w:hAnsi="宋体"/>
        </w:rPr>
        <w:t>.E级Rs与W级cal_r</w:t>
      </w:r>
    </w:p>
    <w:p w14:paraId="65923719" w14:textId="72C9DE50" w:rsidR="00C368F0" w:rsidRPr="00C368F0" w:rsidRDefault="00D24B82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7</w:t>
      </w:r>
      <w:r w:rsidR="00C368F0" w:rsidRPr="00C368F0">
        <w:rPr>
          <w:rFonts w:ascii="宋体" w:eastAsia="宋体" w:hAnsi="宋体"/>
        </w:rPr>
        <w:t>.E级Rs与W级cal_i</w:t>
      </w:r>
    </w:p>
    <w:p w14:paraId="3558B50A" w14:textId="749CB3C2" w:rsidR="00C368F0" w:rsidRPr="00C368F0" w:rsidRDefault="00D24B82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8</w:t>
      </w:r>
      <w:r w:rsidR="00C368F0" w:rsidRPr="00C368F0">
        <w:rPr>
          <w:rFonts w:ascii="宋体" w:eastAsia="宋体" w:hAnsi="宋体"/>
        </w:rPr>
        <w:t>.E级Rs与W级load</w:t>
      </w:r>
    </w:p>
    <w:p w14:paraId="27261D3F" w14:textId="0117BEE5" w:rsidR="00C368F0" w:rsidRDefault="00D24B82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9</w:t>
      </w:r>
      <w:r w:rsidR="00C368F0" w:rsidRPr="00C368F0">
        <w:rPr>
          <w:rFonts w:ascii="宋体" w:eastAsia="宋体" w:hAnsi="宋体"/>
        </w:rPr>
        <w:t>.E级Rs与W级jal</w:t>
      </w:r>
    </w:p>
    <w:p w14:paraId="5BDDE14F" w14:textId="10002F80" w:rsidR="00D24B82" w:rsidRPr="00C368F0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10</w:t>
      </w:r>
      <w:r w:rsidRPr="00C368F0">
        <w:rPr>
          <w:rFonts w:ascii="宋体" w:eastAsia="宋体" w:hAnsi="宋体"/>
        </w:rPr>
        <w:t>.E级Rs与W级jal</w:t>
      </w:r>
      <w:r>
        <w:rPr>
          <w:rFonts w:ascii="宋体" w:eastAsia="宋体" w:hAnsi="宋体"/>
        </w:rPr>
        <w:t>r</w:t>
      </w:r>
    </w:p>
    <w:p w14:paraId="7040AE20" w14:textId="2DB40F11" w:rsidR="00D24B82" w:rsidRPr="00D24B82" w:rsidRDefault="00D24B82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11</w:t>
      </w:r>
      <w:r w:rsidRPr="00C368F0">
        <w:rPr>
          <w:rFonts w:ascii="宋体" w:eastAsia="宋体" w:hAnsi="宋体"/>
        </w:rPr>
        <w:t>.E级Rs与W级</w:t>
      </w:r>
      <w:r>
        <w:rPr>
          <w:rFonts w:ascii="宋体" w:eastAsia="宋体" w:hAnsi="宋体"/>
        </w:rPr>
        <w:t>mflo/mfhi</w:t>
      </w:r>
    </w:p>
    <w:p w14:paraId="7C3CC0D7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cal_</w:t>
      </w:r>
      <w:proofErr w:type="gramStart"/>
      <w:r w:rsidRPr="00C368F0">
        <w:rPr>
          <w:rFonts w:ascii="宋体" w:eastAsia="宋体" w:hAnsi="宋体"/>
        </w:rPr>
        <w:t>r,cal</w:t>
      </w:r>
      <w:proofErr w:type="gramEnd"/>
      <w:r w:rsidRPr="00C368F0">
        <w:rPr>
          <w:rFonts w:ascii="宋体" w:eastAsia="宋体" w:hAnsi="宋体"/>
        </w:rPr>
        <w:t>_i,ld,st</w:t>
      </w:r>
      <w:r w:rsidRPr="00C368F0">
        <w:rPr>
          <w:rFonts w:ascii="宋体" w:eastAsia="宋体" w:hAnsi="宋体"/>
        </w:rPr>
        <w:tab/>
      </w:r>
    </w:p>
    <w:p w14:paraId="41BEF8D5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四．</w:t>
      </w:r>
      <w:r w:rsidRPr="00C368F0">
        <w:rPr>
          <w:rFonts w:ascii="宋体" w:eastAsia="宋体" w:hAnsi="宋体"/>
        </w:rPr>
        <w:t>E级Rt</w:t>
      </w:r>
    </w:p>
    <w:p w14:paraId="619B3B73" w14:textId="1E7D6D22" w:rsidR="00D24B82" w:rsidRPr="00C368F0" w:rsidRDefault="00D24B82" w:rsidP="00D24B82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与M级cal_r</w:t>
      </w:r>
    </w:p>
    <w:p w14:paraId="1B44958D" w14:textId="75847EF9" w:rsidR="00D24B82" w:rsidRPr="00C368F0" w:rsidRDefault="00D24B82" w:rsidP="00D24B82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2.E级R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与M级cal_i</w:t>
      </w:r>
    </w:p>
    <w:p w14:paraId="312A15D8" w14:textId="0A82B85B" w:rsidR="00D24B82" w:rsidRDefault="00D24B82" w:rsidP="00D24B82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3.E级R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与M级jal</w:t>
      </w:r>
    </w:p>
    <w:p w14:paraId="3694CE38" w14:textId="65BA9D68" w:rsidR="00D24B82" w:rsidRPr="00C368F0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 w:rsidRPr="00C368F0">
        <w:rPr>
          <w:rFonts w:ascii="宋体" w:eastAsia="宋体" w:hAnsi="宋体"/>
        </w:rPr>
        <w:t>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与M级jal</w:t>
      </w:r>
      <w:r>
        <w:rPr>
          <w:rFonts w:ascii="宋体" w:eastAsia="宋体" w:hAnsi="宋体"/>
        </w:rPr>
        <w:t>r</w:t>
      </w:r>
    </w:p>
    <w:p w14:paraId="05B81084" w14:textId="78C55660" w:rsidR="00D24B82" w:rsidRPr="00D24B82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Pr="00C368F0">
        <w:rPr>
          <w:rFonts w:ascii="宋体" w:eastAsia="宋体" w:hAnsi="宋体"/>
        </w:rPr>
        <w:t>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与M级</w:t>
      </w:r>
      <w:r>
        <w:rPr>
          <w:rFonts w:ascii="宋体" w:eastAsia="宋体" w:hAnsi="宋体"/>
        </w:rPr>
        <w:t>mflo/mfhi</w:t>
      </w:r>
    </w:p>
    <w:p w14:paraId="015E4716" w14:textId="2F886C04" w:rsidR="00D24B82" w:rsidRPr="00C368F0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 w:rsidRPr="00C368F0">
        <w:rPr>
          <w:rFonts w:ascii="宋体" w:eastAsia="宋体" w:hAnsi="宋体"/>
        </w:rPr>
        <w:t>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与W级cal_r</w:t>
      </w:r>
    </w:p>
    <w:p w14:paraId="18D9D423" w14:textId="0C6CBBD8" w:rsidR="00D24B82" w:rsidRPr="00C368F0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7</w:t>
      </w:r>
      <w:r w:rsidRPr="00C368F0">
        <w:rPr>
          <w:rFonts w:ascii="宋体" w:eastAsia="宋体" w:hAnsi="宋体"/>
        </w:rPr>
        <w:t>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与W级cal_i</w:t>
      </w:r>
    </w:p>
    <w:p w14:paraId="77ABFE95" w14:textId="372AF999" w:rsidR="00D24B82" w:rsidRPr="00C368F0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8</w:t>
      </w:r>
      <w:r w:rsidRPr="00C368F0">
        <w:rPr>
          <w:rFonts w:ascii="宋体" w:eastAsia="宋体" w:hAnsi="宋体"/>
        </w:rPr>
        <w:t>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与W级load</w:t>
      </w:r>
    </w:p>
    <w:p w14:paraId="1C52847E" w14:textId="144D9A0B" w:rsidR="00D24B82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9</w:t>
      </w:r>
      <w:r w:rsidRPr="00C368F0">
        <w:rPr>
          <w:rFonts w:ascii="宋体" w:eastAsia="宋体" w:hAnsi="宋体"/>
        </w:rPr>
        <w:t>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与W级jal</w:t>
      </w:r>
    </w:p>
    <w:p w14:paraId="24B1964A" w14:textId="34EB72F2" w:rsidR="00D24B82" w:rsidRPr="00C368F0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10</w:t>
      </w:r>
      <w:r w:rsidRPr="00C368F0">
        <w:rPr>
          <w:rFonts w:ascii="宋体" w:eastAsia="宋体" w:hAnsi="宋体"/>
        </w:rPr>
        <w:t>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与W级jal</w:t>
      </w:r>
      <w:r>
        <w:rPr>
          <w:rFonts w:ascii="宋体" w:eastAsia="宋体" w:hAnsi="宋体"/>
        </w:rPr>
        <w:t>r</w:t>
      </w:r>
    </w:p>
    <w:p w14:paraId="4BDF576B" w14:textId="32700D07" w:rsidR="00D24B82" w:rsidRPr="00D24B82" w:rsidRDefault="00D24B82" w:rsidP="00D24B82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11</w:t>
      </w:r>
      <w:r w:rsidRPr="00C368F0">
        <w:rPr>
          <w:rFonts w:ascii="宋体" w:eastAsia="宋体" w:hAnsi="宋体"/>
        </w:rPr>
        <w:t>.E级R</w:t>
      </w:r>
      <w:r>
        <w:rPr>
          <w:rFonts w:ascii="宋体" w:eastAsia="宋体" w:hAnsi="宋体"/>
        </w:rPr>
        <w:t>t</w:t>
      </w:r>
      <w:r w:rsidRPr="00C368F0">
        <w:rPr>
          <w:rFonts w:ascii="宋体" w:eastAsia="宋体" w:hAnsi="宋体"/>
        </w:rPr>
        <w:t>与W级</w:t>
      </w:r>
      <w:r>
        <w:rPr>
          <w:rFonts w:ascii="宋体" w:eastAsia="宋体" w:hAnsi="宋体"/>
        </w:rPr>
        <w:t>mflo/mfhi</w:t>
      </w:r>
    </w:p>
    <w:p w14:paraId="7C0EA26D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cal_</w:t>
      </w:r>
      <w:proofErr w:type="gramStart"/>
      <w:r w:rsidRPr="00C368F0">
        <w:rPr>
          <w:rFonts w:ascii="宋体" w:eastAsia="宋体" w:hAnsi="宋体"/>
        </w:rPr>
        <w:t>r,st</w:t>
      </w:r>
      <w:proofErr w:type="gramEnd"/>
      <w:r w:rsidRPr="00C368F0">
        <w:rPr>
          <w:rFonts w:ascii="宋体" w:eastAsia="宋体" w:hAnsi="宋体"/>
        </w:rPr>
        <w:tab/>
      </w:r>
    </w:p>
    <w:p w14:paraId="587A2E73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五．</w:t>
      </w:r>
      <w:r w:rsidRPr="00C368F0">
        <w:rPr>
          <w:rFonts w:ascii="宋体" w:eastAsia="宋体" w:hAnsi="宋体"/>
        </w:rPr>
        <w:t>M级Rt</w:t>
      </w:r>
    </w:p>
    <w:p w14:paraId="6254DF8C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1.M级Rt与W级cal_r</w:t>
      </w:r>
    </w:p>
    <w:p w14:paraId="6D10DBAB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2.M级Rt与W级cal_i</w:t>
      </w:r>
    </w:p>
    <w:p w14:paraId="3AC818D8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3.M级Rt与W级load</w:t>
      </w:r>
    </w:p>
    <w:p w14:paraId="296DFBB3" w14:textId="352CF487" w:rsid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4.M级Rt与W级jal</w:t>
      </w:r>
    </w:p>
    <w:p w14:paraId="18ADBBF5" w14:textId="630BC9E5" w:rsidR="003A0105" w:rsidRDefault="003A0105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Pr="00C368F0">
        <w:rPr>
          <w:rFonts w:ascii="宋体" w:eastAsia="宋体" w:hAnsi="宋体"/>
        </w:rPr>
        <w:t>.M级Rt与W级jal</w:t>
      </w:r>
      <w:r>
        <w:rPr>
          <w:rFonts w:ascii="宋体" w:eastAsia="宋体" w:hAnsi="宋体" w:hint="eastAsia"/>
        </w:rPr>
        <w:t>r</w:t>
      </w:r>
    </w:p>
    <w:p w14:paraId="0B814055" w14:textId="65705D44" w:rsidR="003A0105" w:rsidRPr="00C368F0" w:rsidRDefault="003A0105" w:rsidP="00C368F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 w:rsidRPr="00C368F0">
        <w:rPr>
          <w:rFonts w:ascii="宋体" w:eastAsia="宋体" w:hAnsi="宋体"/>
        </w:rPr>
        <w:t>.M级Rt与W级</w:t>
      </w:r>
      <w:r>
        <w:rPr>
          <w:rFonts w:ascii="宋体" w:eastAsia="宋体" w:hAnsi="宋体"/>
        </w:rPr>
        <w:t>mflo/mfhi</w:t>
      </w:r>
    </w:p>
    <w:p w14:paraId="1A66E82A" w14:textId="7B5DC4B6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st</w:t>
      </w:r>
    </w:p>
    <w:p w14:paraId="51142472" w14:textId="02AAB07E" w:rsidR="00A42FB7" w:rsidRDefault="00A42FB7" w:rsidP="00EA535F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316E5F">
        <w:rPr>
          <w:rFonts w:hint="eastAsia"/>
        </w:rPr>
        <w:t>D级r</w:t>
      </w:r>
      <w:r w:rsidR="00316E5F">
        <w:t>s</w:t>
      </w:r>
    </w:p>
    <w:p w14:paraId="29BA4131" w14:textId="0213EA67" w:rsidR="00496B23" w:rsidRDefault="00EA535F" w:rsidP="00EA535F">
      <w:r w:rsidRPr="00EA535F">
        <w:rPr>
          <w:rFonts w:hint="eastAsia"/>
        </w:rPr>
        <w:t>1</w:t>
      </w:r>
      <w:r w:rsidRPr="00EA535F">
        <w:t>.D</w:t>
      </w:r>
      <w:r w:rsidR="0091035B">
        <w:rPr>
          <w:rFonts w:hint="eastAsia"/>
        </w:rPr>
        <w:t>级</w:t>
      </w:r>
      <w:r>
        <w:rPr>
          <w:rFonts w:hint="eastAsia"/>
        </w:rPr>
        <w:t>rs与E</w:t>
      </w:r>
      <w:r w:rsidR="0091035B">
        <w:rPr>
          <w:rFonts w:hint="eastAsia"/>
        </w:rPr>
        <w:t>级</w:t>
      </w:r>
      <w:r>
        <w:rPr>
          <w:rFonts w:hint="eastAsia"/>
        </w:rPr>
        <w:t>j</w:t>
      </w:r>
      <w:r>
        <w:t>al</w:t>
      </w:r>
    </w:p>
    <w:p w14:paraId="1348180B" w14:textId="7BCE1993" w:rsidR="00EA535F" w:rsidRDefault="00EA535F" w:rsidP="00EA535F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3E8E988C" w14:textId="77777777" w:rsidR="001B6630" w:rsidRPr="001B6630" w:rsidRDefault="001B6630" w:rsidP="001B6630">
      <w:pPr>
        <w:pStyle w:val="a9"/>
      </w:pPr>
      <w:r w:rsidRPr="001B6630">
        <w:t>ori $t0,11</w:t>
      </w:r>
    </w:p>
    <w:p w14:paraId="7F7EFB76" w14:textId="77777777" w:rsidR="001B6630" w:rsidRPr="001B6630" w:rsidRDefault="001B6630" w:rsidP="001B6630">
      <w:pPr>
        <w:pStyle w:val="a9"/>
      </w:pPr>
      <w:r w:rsidRPr="001B6630">
        <w:t>jal eee</w:t>
      </w:r>
    </w:p>
    <w:p w14:paraId="4581DE72" w14:textId="77777777" w:rsidR="001B6630" w:rsidRPr="001B6630" w:rsidRDefault="001B6630" w:rsidP="001B6630">
      <w:pPr>
        <w:pStyle w:val="a9"/>
      </w:pPr>
      <w:r w:rsidRPr="001B6630">
        <w:t>addu $t</w:t>
      </w:r>
      <w:proofErr w:type="gramStart"/>
      <w:r w:rsidRPr="001B6630">
        <w:t>0,$</w:t>
      </w:r>
      <w:proofErr w:type="gramEnd"/>
      <w:r w:rsidRPr="001B6630">
        <w:t>ra,$0</w:t>
      </w:r>
    </w:p>
    <w:p w14:paraId="223F8991" w14:textId="77777777" w:rsidR="001B6630" w:rsidRPr="001B6630" w:rsidRDefault="001B6630" w:rsidP="001B6630">
      <w:pPr>
        <w:pStyle w:val="a9"/>
      </w:pPr>
      <w:r w:rsidRPr="001B6630">
        <w:t>eee:</w:t>
      </w:r>
    </w:p>
    <w:p w14:paraId="7A8D4475" w14:textId="77777777" w:rsidR="001B6630" w:rsidRPr="001B6630" w:rsidRDefault="001B6630" w:rsidP="001B6630">
      <w:pPr>
        <w:pStyle w:val="a9"/>
      </w:pPr>
      <w:r w:rsidRPr="001B6630">
        <w:t>110@00003000: $ 8 &lt;= 0000000b</w:t>
      </w:r>
    </w:p>
    <w:p w14:paraId="188832F8" w14:textId="77777777" w:rsidR="001B6630" w:rsidRPr="001B6630" w:rsidRDefault="001B6630" w:rsidP="001B6630">
      <w:pPr>
        <w:pStyle w:val="a9"/>
      </w:pPr>
      <w:r w:rsidRPr="001B6630">
        <w:t>130@00003004: $31 &lt;= 0000300c</w:t>
      </w:r>
    </w:p>
    <w:p w14:paraId="2CB80D2C" w14:textId="3C180E50" w:rsidR="001B6630" w:rsidRPr="001B6630" w:rsidRDefault="001B6630" w:rsidP="001B6630">
      <w:pPr>
        <w:pStyle w:val="a9"/>
      </w:pPr>
      <w:r w:rsidRPr="001B6630">
        <w:t>150@00003008: $ 8 &lt;= 0000300c</w:t>
      </w:r>
    </w:p>
    <w:p w14:paraId="59397EB0" w14:textId="64DCA5AB" w:rsidR="00EA535F" w:rsidRDefault="00EA535F" w:rsidP="00EA535F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15EA85D3" w14:textId="77777777" w:rsidR="001B6630" w:rsidRDefault="001B6630" w:rsidP="001B6630">
      <w:pPr>
        <w:pStyle w:val="a9"/>
      </w:pPr>
      <w:r>
        <w:t>ori $t0,11</w:t>
      </w:r>
    </w:p>
    <w:p w14:paraId="611C9C88" w14:textId="77777777" w:rsidR="001B6630" w:rsidRDefault="001B6630" w:rsidP="001B6630">
      <w:pPr>
        <w:pStyle w:val="a9"/>
      </w:pPr>
      <w:r>
        <w:t>jal eee</w:t>
      </w:r>
    </w:p>
    <w:p w14:paraId="21AE060B" w14:textId="77777777" w:rsidR="001B6630" w:rsidRDefault="001B6630" w:rsidP="001B6630">
      <w:pPr>
        <w:pStyle w:val="a9"/>
      </w:pPr>
      <w:r>
        <w:t>ori $t</w:t>
      </w:r>
      <w:proofErr w:type="gramStart"/>
      <w:r>
        <w:t>0,$</w:t>
      </w:r>
      <w:proofErr w:type="gramEnd"/>
      <w:r>
        <w:t>ra,11</w:t>
      </w:r>
    </w:p>
    <w:p w14:paraId="2C2A9868" w14:textId="77777777" w:rsidR="001B6630" w:rsidRDefault="001B6630" w:rsidP="001B6630">
      <w:pPr>
        <w:pStyle w:val="a9"/>
      </w:pPr>
      <w:r>
        <w:t>eee:</w:t>
      </w:r>
    </w:p>
    <w:p w14:paraId="7925A166" w14:textId="77777777" w:rsidR="001B6630" w:rsidRDefault="001B6630" w:rsidP="001B6630">
      <w:pPr>
        <w:pStyle w:val="a9"/>
      </w:pPr>
      <w:r>
        <w:t>110@00003000: $ 8 &lt;= 0000000b</w:t>
      </w:r>
    </w:p>
    <w:p w14:paraId="33ADBB2B" w14:textId="77777777" w:rsidR="001B6630" w:rsidRDefault="001B6630" w:rsidP="001B6630">
      <w:pPr>
        <w:pStyle w:val="a9"/>
      </w:pPr>
      <w:r>
        <w:t>130@00003004: $31 &lt;= 0000300c</w:t>
      </w:r>
    </w:p>
    <w:p w14:paraId="7FCC79A4" w14:textId="2AF236DD" w:rsidR="001B6630" w:rsidRDefault="001B6630" w:rsidP="001B6630">
      <w:pPr>
        <w:pStyle w:val="a9"/>
      </w:pPr>
      <w:r>
        <w:t>150@00003008: $ 8 &lt;= 0000300f</w:t>
      </w:r>
    </w:p>
    <w:p w14:paraId="45B40374" w14:textId="0EA6CC8F" w:rsidR="00E62B85" w:rsidRDefault="00E62B85" w:rsidP="0050332E">
      <w:r w:rsidRPr="0050332E">
        <w:t>2.D级Rs与E级jalr</w:t>
      </w:r>
    </w:p>
    <w:p w14:paraId="6F74168F" w14:textId="77777777" w:rsidR="0050332E" w:rsidRDefault="0050332E" w:rsidP="0050332E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24546BD8" w14:textId="77777777" w:rsidR="0050332E" w:rsidRDefault="0050332E" w:rsidP="0050332E">
      <w:pPr>
        <w:pStyle w:val="a9"/>
      </w:pPr>
      <w:r>
        <w:t>ori $t0,0x0000300c</w:t>
      </w:r>
    </w:p>
    <w:p w14:paraId="55BA058C" w14:textId="77777777" w:rsidR="0050332E" w:rsidRDefault="0050332E" w:rsidP="0050332E">
      <w:pPr>
        <w:pStyle w:val="a9"/>
      </w:pPr>
      <w:r>
        <w:t>jalr $t</w:t>
      </w:r>
      <w:proofErr w:type="gramStart"/>
      <w:r>
        <w:t>1,$</w:t>
      </w:r>
      <w:proofErr w:type="gramEnd"/>
      <w:r>
        <w:t>t0</w:t>
      </w:r>
    </w:p>
    <w:p w14:paraId="5C73C205" w14:textId="77777777" w:rsidR="0050332E" w:rsidRDefault="0050332E" w:rsidP="0050332E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531ABCBE" w14:textId="77777777" w:rsidR="0050332E" w:rsidRDefault="0050332E" w:rsidP="0050332E">
      <w:pPr>
        <w:pStyle w:val="a9"/>
      </w:pPr>
      <w:r>
        <w:t>nop</w:t>
      </w:r>
    </w:p>
    <w:p w14:paraId="509079A7" w14:textId="417C2816" w:rsidR="0050332E" w:rsidRDefault="0050332E" w:rsidP="0050332E">
      <w:pPr>
        <w:pStyle w:val="a9"/>
      </w:pPr>
      <w:r>
        <w:t>110@00003000: $ 8 &lt;= 0000300c</w:t>
      </w:r>
    </w:p>
    <w:p w14:paraId="5197ECA9" w14:textId="77777777" w:rsidR="0050332E" w:rsidRDefault="0050332E" w:rsidP="0050332E">
      <w:pPr>
        <w:pStyle w:val="a9"/>
      </w:pPr>
      <w:r>
        <w:t>150@00003004: $ 9 &lt;= 0000300c</w:t>
      </w:r>
    </w:p>
    <w:p w14:paraId="03FCDB90" w14:textId="77777777" w:rsidR="0050332E" w:rsidRDefault="0050332E" w:rsidP="0050332E">
      <w:pPr>
        <w:pStyle w:val="a9"/>
      </w:pPr>
      <w:r>
        <w:t>170@00003008: $10 &lt;= 00006018</w:t>
      </w:r>
      <w:r>
        <w:rPr>
          <w:rFonts w:hint="eastAsia"/>
        </w:rPr>
        <w:t xml:space="preserve"> </w:t>
      </w:r>
    </w:p>
    <w:p w14:paraId="704A5F49" w14:textId="6B85B851" w:rsidR="0050332E" w:rsidRDefault="0050332E" w:rsidP="0050332E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1A84CED5" w14:textId="77777777" w:rsidR="000910AF" w:rsidRDefault="000910AF" w:rsidP="000910AF">
      <w:pPr>
        <w:pStyle w:val="a9"/>
      </w:pPr>
      <w:r>
        <w:t>ori $t0,0x0000300c</w:t>
      </w:r>
    </w:p>
    <w:p w14:paraId="73FF88EF" w14:textId="77777777" w:rsidR="000910AF" w:rsidRDefault="000910AF" w:rsidP="000910AF">
      <w:pPr>
        <w:pStyle w:val="a9"/>
      </w:pPr>
      <w:r>
        <w:t>jalr $t</w:t>
      </w:r>
      <w:proofErr w:type="gramStart"/>
      <w:r>
        <w:t>1,$</w:t>
      </w:r>
      <w:proofErr w:type="gramEnd"/>
      <w:r>
        <w:t>t0</w:t>
      </w:r>
    </w:p>
    <w:p w14:paraId="2D352493" w14:textId="4732A154" w:rsidR="000910AF" w:rsidRDefault="000910AF" w:rsidP="000910AF">
      <w:pPr>
        <w:pStyle w:val="a9"/>
      </w:pPr>
      <w:r>
        <w:t>xori $t</w:t>
      </w:r>
      <w:proofErr w:type="gramStart"/>
      <w:r>
        <w:t>2,$</w:t>
      </w:r>
      <w:proofErr w:type="gramEnd"/>
      <w:r>
        <w:t>t1,111</w:t>
      </w:r>
    </w:p>
    <w:p w14:paraId="6AC8D6AB" w14:textId="01BF4367" w:rsidR="000910AF" w:rsidRDefault="000910AF" w:rsidP="000910AF">
      <w:pPr>
        <w:pStyle w:val="a9"/>
      </w:pPr>
      <w:r>
        <w:t>nop</w:t>
      </w:r>
    </w:p>
    <w:p w14:paraId="619E32A5" w14:textId="77777777" w:rsidR="000910AF" w:rsidRPr="000910AF" w:rsidRDefault="000910AF" w:rsidP="000910AF">
      <w:pPr>
        <w:pStyle w:val="a9"/>
      </w:pPr>
      <w:r w:rsidRPr="000910AF">
        <w:t>110@00003000: $ 8 &lt;= 0000300c</w:t>
      </w:r>
    </w:p>
    <w:p w14:paraId="0D09D0BE" w14:textId="77777777" w:rsidR="000910AF" w:rsidRPr="000910AF" w:rsidRDefault="000910AF" w:rsidP="000910AF">
      <w:pPr>
        <w:pStyle w:val="a9"/>
      </w:pPr>
      <w:r w:rsidRPr="000910AF">
        <w:t>150@00003004: $ 9 &lt;= 0000300c</w:t>
      </w:r>
    </w:p>
    <w:p w14:paraId="21896CA2" w14:textId="4C99B29C" w:rsidR="000910AF" w:rsidRDefault="000910AF" w:rsidP="000910AF">
      <w:pPr>
        <w:pStyle w:val="a9"/>
      </w:pPr>
      <w:r w:rsidRPr="000910AF">
        <w:t>170@00003008: $10 &lt;= 00003063</w:t>
      </w:r>
    </w:p>
    <w:p w14:paraId="0B408827" w14:textId="7FF7DAC6" w:rsidR="00E62B85" w:rsidRDefault="00E62B85" w:rsidP="0050332E">
      <w:r w:rsidRPr="0050332E">
        <w:t>3.D级Rs与E级 mflo/mfhi</w:t>
      </w:r>
    </w:p>
    <w:p w14:paraId="646C8664" w14:textId="77777777" w:rsidR="003D76FD" w:rsidRDefault="003D76FD" w:rsidP="003D76FD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326C90C2" w14:textId="04CD2C59" w:rsidR="003D76FD" w:rsidRDefault="003D76FD" w:rsidP="003D76FD">
      <w:pPr>
        <w:pStyle w:val="a9"/>
      </w:pPr>
      <w:r>
        <w:t>ori $t0,11</w:t>
      </w:r>
    </w:p>
    <w:p w14:paraId="4E2B0249" w14:textId="440474DB" w:rsidR="003D76FD" w:rsidRDefault="003D76FD" w:rsidP="003D76FD">
      <w:pPr>
        <w:pStyle w:val="a9"/>
      </w:pPr>
      <w:r>
        <w:rPr>
          <w:rFonts w:hint="eastAsia"/>
        </w:rPr>
        <w:t>o</w:t>
      </w:r>
      <w:r>
        <w:t>ri $t1,12</w:t>
      </w:r>
    </w:p>
    <w:p w14:paraId="7A03D670" w14:textId="3A6F9038" w:rsidR="003D76FD" w:rsidRDefault="003D76FD" w:rsidP="003D76FD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64FC9094" w14:textId="371DA189" w:rsidR="003D76FD" w:rsidRDefault="003D76FD" w:rsidP="003D76FD">
      <w:pPr>
        <w:pStyle w:val="a9"/>
      </w:pPr>
      <w:r>
        <w:rPr>
          <w:rFonts w:hint="eastAsia"/>
        </w:rPr>
        <w:t>m</w:t>
      </w:r>
      <w:r>
        <w:t>flo $t2</w:t>
      </w:r>
    </w:p>
    <w:p w14:paraId="09FA2192" w14:textId="2BC8B1FB" w:rsidR="003D76FD" w:rsidRDefault="003D76FD" w:rsidP="003D76FD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4D60A29B" w14:textId="36EC0EB8" w:rsidR="003D76FD" w:rsidRDefault="003D76FD" w:rsidP="003D76FD">
      <w:pPr>
        <w:pStyle w:val="a9"/>
      </w:pPr>
      <w:r>
        <w:t>mfhi $t2</w:t>
      </w:r>
    </w:p>
    <w:p w14:paraId="18FD695C" w14:textId="6C37E324" w:rsidR="003D76FD" w:rsidRDefault="003D76FD" w:rsidP="003D76FD">
      <w:pPr>
        <w:pStyle w:val="a9"/>
      </w:pPr>
      <w:r>
        <w:t>and $t</w:t>
      </w:r>
      <w:proofErr w:type="gramStart"/>
      <w:r>
        <w:t>1,$</w:t>
      </w:r>
      <w:proofErr w:type="gramEnd"/>
      <w:r>
        <w:t>t2,$t0</w:t>
      </w:r>
    </w:p>
    <w:p w14:paraId="6A6BDBBA" w14:textId="77777777" w:rsidR="003D76FD" w:rsidRPr="003D76FD" w:rsidRDefault="003D76FD" w:rsidP="003D76FD">
      <w:pPr>
        <w:pStyle w:val="a9"/>
      </w:pPr>
      <w:r w:rsidRPr="003D76FD">
        <w:t>110@00003000: $ 8 &lt;= 0000000b</w:t>
      </w:r>
    </w:p>
    <w:p w14:paraId="46D95752" w14:textId="77777777" w:rsidR="003D76FD" w:rsidRPr="003D76FD" w:rsidRDefault="003D76FD" w:rsidP="003D76FD">
      <w:pPr>
        <w:pStyle w:val="a9"/>
      </w:pPr>
      <w:r w:rsidRPr="003D76FD">
        <w:t>130@00003004: $ 9 &lt;= 0000000c</w:t>
      </w:r>
    </w:p>
    <w:p w14:paraId="1AF7BC15" w14:textId="77777777" w:rsidR="003D76FD" w:rsidRPr="003D76FD" w:rsidRDefault="003D76FD" w:rsidP="003D76FD">
      <w:pPr>
        <w:pStyle w:val="a9"/>
      </w:pPr>
      <w:r w:rsidRPr="003D76FD">
        <w:t>290@0000300c: $10 &lt;= 00000084</w:t>
      </w:r>
    </w:p>
    <w:p w14:paraId="2CF73C8F" w14:textId="77777777" w:rsidR="003D76FD" w:rsidRPr="003D76FD" w:rsidRDefault="003D76FD" w:rsidP="003D76FD">
      <w:pPr>
        <w:pStyle w:val="a9"/>
      </w:pPr>
      <w:r w:rsidRPr="003D76FD">
        <w:t>310@00003010: $ 9 &lt;= 0000008f</w:t>
      </w:r>
    </w:p>
    <w:p w14:paraId="23DB0601" w14:textId="77777777" w:rsidR="003D76FD" w:rsidRPr="003D76FD" w:rsidRDefault="003D76FD" w:rsidP="003D76FD">
      <w:pPr>
        <w:pStyle w:val="a9"/>
      </w:pPr>
      <w:r w:rsidRPr="003D76FD">
        <w:t>330@00003014: $10 &lt;= 00000000</w:t>
      </w:r>
    </w:p>
    <w:p w14:paraId="3711DCCE" w14:textId="248215DA" w:rsidR="003D76FD" w:rsidRDefault="003D76FD" w:rsidP="003D76FD">
      <w:pPr>
        <w:pStyle w:val="a9"/>
      </w:pPr>
      <w:r w:rsidRPr="003D76FD">
        <w:t>350@00003018: $ 9 &lt;= 00000000</w:t>
      </w:r>
    </w:p>
    <w:p w14:paraId="346F84C2" w14:textId="06CAC3DD" w:rsidR="003D76FD" w:rsidRDefault="003D76FD" w:rsidP="003D76FD">
      <w:r>
        <w:rPr>
          <w:rFonts w:hint="eastAsia"/>
        </w:rPr>
        <w:t xml:space="preserve"> (</w:t>
      </w:r>
      <w:proofErr w:type="gramStart"/>
      <w:r>
        <w:t>2)Rs</w:t>
      </w:r>
      <w:proofErr w:type="gramEnd"/>
      <w:r>
        <w:t>---cal_i</w:t>
      </w:r>
    </w:p>
    <w:p w14:paraId="1ED21673" w14:textId="77777777" w:rsidR="008F5C74" w:rsidRDefault="008F5C74" w:rsidP="008F5C74">
      <w:pPr>
        <w:pStyle w:val="a9"/>
      </w:pPr>
      <w:r>
        <w:t>ori $t0,11</w:t>
      </w:r>
    </w:p>
    <w:p w14:paraId="7CB3ED1A" w14:textId="77777777" w:rsidR="008F5C74" w:rsidRDefault="008F5C74" w:rsidP="008F5C74">
      <w:pPr>
        <w:pStyle w:val="a9"/>
      </w:pPr>
      <w:r>
        <w:rPr>
          <w:rFonts w:hint="eastAsia"/>
        </w:rPr>
        <w:t>o</w:t>
      </w:r>
      <w:r>
        <w:t>ri $t1,12</w:t>
      </w:r>
    </w:p>
    <w:p w14:paraId="1D9BE88C" w14:textId="77777777" w:rsidR="008F5C74" w:rsidRDefault="008F5C74" w:rsidP="008F5C74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0134FE22" w14:textId="77777777" w:rsidR="008F5C74" w:rsidRDefault="008F5C74" w:rsidP="008F5C74">
      <w:pPr>
        <w:pStyle w:val="a9"/>
      </w:pPr>
      <w:r>
        <w:rPr>
          <w:rFonts w:hint="eastAsia"/>
        </w:rPr>
        <w:t>m</w:t>
      </w:r>
      <w:r>
        <w:t>flo $t2</w:t>
      </w:r>
    </w:p>
    <w:p w14:paraId="69060576" w14:textId="4153F431" w:rsidR="008F5C74" w:rsidRDefault="008F5C74" w:rsidP="008F5C74">
      <w:pPr>
        <w:pStyle w:val="a9"/>
      </w:pPr>
      <w:r>
        <w:t>lui $t</w:t>
      </w:r>
      <w:proofErr w:type="gramStart"/>
      <w:r>
        <w:t>1,$</w:t>
      </w:r>
      <w:proofErr w:type="gramEnd"/>
      <w:r>
        <w:t>t2,100</w:t>
      </w:r>
    </w:p>
    <w:p w14:paraId="270C7907" w14:textId="77777777" w:rsidR="008F5C74" w:rsidRDefault="008F5C74" w:rsidP="008F5C74">
      <w:pPr>
        <w:pStyle w:val="a9"/>
      </w:pPr>
      <w:r>
        <w:t>mfhi $t2</w:t>
      </w:r>
    </w:p>
    <w:p w14:paraId="248BDBD5" w14:textId="13E8DCDC" w:rsidR="008F5C74" w:rsidRDefault="008F5C74" w:rsidP="008F5C74">
      <w:pPr>
        <w:pStyle w:val="a9"/>
      </w:pPr>
      <w:r>
        <w:t>a</w:t>
      </w:r>
      <w:r w:rsidR="00B478DE">
        <w:t>ddiu</w:t>
      </w:r>
      <w:r>
        <w:t xml:space="preserve"> $t</w:t>
      </w:r>
      <w:proofErr w:type="gramStart"/>
      <w:r>
        <w:t>1,$</w:t>
      </w:r>
      <w:proofErr w:type="gramEnd"/>
      <w:r>
        <w:t>t2,</w:t>
      </w:r>
      <w:r w:rsidR="00B478DE">
        <w:t>99</w:t>
      </w:r>
    </w:p>
    <w:p w14:paraId="20AEA2BE" w14:textId="77777777" w:rsidR="00B478DE" w:rsidRPr="00B478DE" w:rsidRDefault="00B478DE" w:rsidP="00B478DE">
      <w:pPr>
        <w:pStyle w:val="a9"/>
      </w:pPr>
      <w:r w:rsidRPr="00B478DE">
        <w:t>110@00003000: $ 8 &lt;= 0000000b</w:t>
      </w:r>
    </w:p>
    <w:p w14:paraId="66A604C7" w14:textId="77777777" w:rsidR="00B478DE" w:rsidRPr="00B478DE" w:rsidRDefault="00B478DE" w:rsidP="00B478DE">
      <w:pPr>
        <w:pStyle w:val="a9"/>
      </w:pPr>
      <w:r w:rsidRPr="00B478DE">
        <w:t>130@00003004: $ 9 &lt;= 0000000c</w:t>
      </w:r>
    </w:p>
    <w:p w14:paraId="0A122827" w14:textId="77777777" w:rsidR="00B478DE" w:rsidRPr="00B478DE" w:rsidRDefault="00B478DE" w:rsidP="00B478DE">
      <w:pPr>
        <w:pStyle w:val="a9"/>
      </w:pPr>
      <w:r w:rsidRPr="00B478DE">
        <w:t>290@0000300c: $10 &lt;= 00000084</w:t>
      </w:r>
    </w:p>
    <w:p w14:paraId="759B1C2F" w14:textId="77777777" w:rsidR="00B478DE" w:rsidRPr="00B478DE" w:rsidRDefault="00B478DE" w:rsidP="00B478DE">
      <w:pPr>
        <w:pStyle w:val="a9"/>
      </w:pPr>
      <w:r w:rsidRPr="00B478DE">
        <w:t>310@00003010: $ 9 &lt;= 000000e8</w:t>
      </w:r>
    </w:p>
    <w:p w14:paraId="5A9523DE" w14:textId="77777777" w:rsidR="00B478DE" w:rsidRPr="00B478DE" w:rsidRDefault="00B478DE" w:rsidP="00B478DE">
      <w:pPr>
        <w:pStyle w:val="a9"/>
      </w:pPr>
      <w:r w:rsidRPr="00B478DE">
        <w:t>330@00003014: $10 &lt;= 00000000</w:t>
      </w:r>
    </w:p>
    <w:p w14:paraId="676D94FF" w14:textId="268DF1F6" w:rsidR="00B478DE" w:rsidRDefault="00B478DE" w:rsidP="00B478DE">
      <w:pPr>
        <w:pStyle w:val="a9"/>
      </w:pPr>
      <w:r w:rsidRPr="00B478DE">
        <w:t>350@00003018: $ 9 &lt;= 00000063</w:t>
      </w:r>
    </w:p>
    <w:p w14:paraId="6D83B1D1" w14:textId="247D4F80" w:rsidR="003D76FD" w:rsidRDefault="008F5C74" w:rsidP="008F5C74">
      <w:r>
        <w:rPr>
          <w:rFonts w:hint="eastAsia"/>
        </w:rPr>
        <w:t xml:space="preserve"> </w:t>
      </w:r>
      <w:r w:rsidR="003D76FD">
        <w:rPr>
          <w:rFonts w:hint="eastAsia"/>
        </w:rPr>
        <w:t>(</w:t>
      </w:r>
      <w:proofErr w:type="gramStart"/>
      <w:r w:rsidR="003D76FD">
        <w:t>3)Rs</w:t>
      </w:r>
      <w:proofErr w:type="gramEnd"/>
      <w:r w:rsidR="003D76FD">
        <w:t>---load</w:t>
      </w:r>
    </w:p>
    <w:p w14:paraId="418F43DF" w14:textId="77777777" w:rsidR="00B478DE" w:rsidRDefault="00B478DE" w:rsidP="00B478DE">
      <w:pPr>
        <w:pStyle w:val="a9"/>
      </w:pPr>
      <w:r>
        <w:t>ori $t0,11</w:t>
      </w:r>
    </w:p>
    <w:p w14:paraId="302B8E71" w14:textId="77777777" w:rsidR="00B478DE" w:rsidRDefault="00B478DE" w:rsidP="00B478DE">
      <w:pPr>
        <w:pStyle w:val="a9"/>
      </w:pPr>
      <w:r>
        <w:rPr>
          <w:rFonts w:hint="eastAsia"/>
        </w:rPr>
        <w:t>o</w:t>
      </w:r>
      <w:r>
        <w:t>ri $t1,12</w:t>
      </w:r>
    </w:p>
    <w:p w14:paraId="12044305" w14:textId="77777777" w:rsidR="00B478DE" w:rsidRDefault="00B478DE" w:rsidP="00B478D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488BD29C" w14:textId="77777777" w:rsidR="00B478DE" w:rsidRDefault="00B478DE" w:rsidP="00B478DE">
      <w:pPr>
        <w:pStyle w:val="a9"/>
      </w:pPr>
      <w:r>
        <w:rPr>
          <w:rFonts w:hint="eastAsia"/>
        </w:rPr>
        <w:t>m</w:t>
      </w:r>
      <w:r>
        <w:t>flo $t2</w:t>
      </w:r>
    </w:p>
    <w:p w14:paraId="371B8290" w14:textId="1EF43C23" w:rsidR="00B478DE" w:rsidRDefault="00B478DE" w:rsidP="00B478DE">
      <w:pPr>
        <w:pStyle w:val="a9"/>
      </w:pPr>
      <w:r>
        <w:t>lb $t1,0($t2)</w:t>
      </w:r>
    </w:p>
    <w:p w14:paraId="356CAAA0" w14:textId="77777777" w:rsidR="00B478DE" w:rsidRDefault="00B478DE" w:rsidP="00B478DE">
      <w:pPr>
        <w:pStyle w:val="a9"/>
      </w:pPr>
      <w:r>
        <w:t>mfhi $t2</w:t>
      </w:r>
    </w:p>
    <w:p w14:paraId="7FF57F8C" w14:textId="34DFA50A" w:rsidR="00B478DE" w:rsidRDefault="00B478DE" w:rsidP="00B478DE">
      <w:pPr>
        <w:pStyle w:val="a9"/>
      </w:pPr>
      <w:r>
        <w:t>lbu $t1,0($t2)</w:t>
      </w:r>
    </w:p>
    <w:p w14:paraId="5B30B517" w14:textId="77777777" w:rsidR="00B478DE" w:rsidRPr="00B478DE" w:rsidRDefault="00B478DE" w:rsidP="00B478DE">
      <w:pPr>
        <w:pStyle w:val="a9"/>
      </w:pPr>
      <w:r w:rsidRPr="00B478DE">
        <w:t>110@00003000: $ 8 &lt;= 0000000b</w:t>
      </w:r>
    </w:p>
    <w:p w14:paraId="76A02937" w14:textId="77777777" w:rsidR="00B478DE" w:rsidRPr="00B478DE" w:rsidRDefault="00B478DE" w:rsidP="00B478DE">
      <w:pPr>
        <w:pStyle w:val="a9"/>
      </w:pPr>
      <w:r w:rsidRPr="00B478DE">
        <w:t>130@00003004: $ 9 &lt;= 0000000c</w:t>
      </w:r>
    </w:p>
    <w:p w14:paraId="795A1877" w14:textId="77777777" w:rsidR="00B478DE" w:rsidRPr="00B478DE" w:rsidRDefault="00B478DE" w:rsidP="00B478DE">
      <w:pPr>
        <w:pStyle w:val="a9"/>
      </w:pPr>
      <w:r w:rsidRPr="00B478DE">
        <w:t>290@0000300c: $10 &lt;= 00000084</w:t>
      </w:r>
    </w:p>
    <w:p w14:paraId="1069863E" w14:textId="77777777" w:rsidR="00B478DE" w:rsidRPr="00B478DE" w:rsidRDefault="00B478DE" w:rsidP="00B478DE">
      <w:pPr>
        <w:pStyle w:val="a9"/>
      </w:pPr>
      <w:r w:rsidRPr="00B478DE">
        <w:t>310@00003010: $ 9 &lt;= 00000000</w:t>
      </w:r>
    </w:p>
    <w:p w14:paraId="3B4FB97D" w14:textId="77777777" w:rsidR="00B478DE" w:rsidRPr="00B478DE" w:rsidRDefault="00B478DE" w:rsidP="00B478DE">
      <w:pPr>
        <w:pStyle w:val="a9"/>
      </w:pPr>
      <w:r w:rsidRPr="00B478DE">
        <w:t>330@00003014: $10 &lt;= 00000000</w:t>
      </w:r>
    </w:p>
    <w:p w14:paraId="02CB503F" w14:textId="7C8BB664" w:rsidR="00B478DE" w:rsidRDefault="00B478DE" w:rsidP="00B478DE">
      <w:pPr>
        <w:pStyle w:val="a9"/>
      </w:pPr>
      <w:r w:rsidRPr="00B478DE">
        <w:t>350@00003018: $ 9 &lt;= 00000000</w:t>
      </w:r>
    </w:p>
    <w:p w14:paraId="49E6A521" w14:textId="6F7604E2" w:rsidR="003D76FD" w:rsidRDefault="00B478DE" w:rsidP="00B478DE">
      <w:r>
        <w:rPr>
          <w:rFonts w:hint="eastAsia"/>
        </w:rPr>
        <w:t xml:space="preserve"> </w:t>
      </w:r>
      <w:r w:rsidR="003D76FD">
        <w:rPr>
          <w:rFonts w:hint="eastAsia"/>
        </w:rPr>
        <w:t>(</w:t>
      </w:r>
      <w:proofErr w:type="gramStart"/>
      <w:r w:rsidR="003D76FD">
        <w:t>4)Rs</w:t>
      </w:r>
      <w:proofErr w:type="gramEnd"/>
      <w:r w:rsidR="003D76FD">
        <w:t>---store</w:t>
      </w:r>
    </w:p>
    <w:p w14:paraId="460E2E00" w14:textId="77777777" w:rsidR="00B478DE" w:rsidRDefault="00B478DE" w:rsidP="00B478DE">
      <w:pPr>
        <w:pStyle w:val="a9"/>
      </w:pPr>
      <w:r>
        <w:t>ori $t0,11</w:t>
      </w:r>
    </w:p>
    <w:p w14:paraId="29078F8B" w14:textId="77777777" w:rsidR="00B478DE" w:rsidRDefault="00B478DE" w:rsidP="00B478DE">
      <w:pPr>
        <w:pStyle w:val="a9"/>
      </w:pPr>
      <w:r>
        <w:rPr>
          <w:rFonts w:hint="eastAsia"/>
        </w:rPr>
        <w:t>o</w:t>
      </w:r>
      <w:r>
        <w:t>ri $t1,12</w:t>
      </w:r>
    </w:p>
    <w:p w14:paraId="221A7D4C" w14:textId="77777777" w:rsidR="00B478DE" w:rsidRDefault="00B478DE" w:rsidP="00B478D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6D45901E" w14:textId="77777777" w:rsidR="00B478DE" w:rsidRDefault="00B478DE" w:rsidP="00B478DE">
      <w:pPr>
        <w:pStyle w:val="a9"/>
      </w:pPr>
      <w:r>
        <w:rPr>
          <w:rFonts w:hint="eastAsia"/>
        </w:rPr>
        <w:t>m</w:t>
      </w:r>
      <w:r>
        <w:t>flo $t2</w:t>
      </w:r>
    </w:p>
    <w:p w14:paraId="20B6C1FE" w14:textId="134506C2" w:rsidR="00B478DE" w:rsidRDefault="00B478DE" w:rsidP="00B478DE">
      <w:pPr>
        <w:pStyle w:val="a9"/>
      </w:pPr>
      <w:r>
        <w:t>sh $t1,0($t2)</w:t>
      </w:r>
    </w:p>
    <w:p w14:paraId="1E3CE0C0" w14:textId="77777777" w:rsidR="00B478DE" w:rsidRDefault="00B478DE" w:rsidP="00B478DE">
      <w:pPr>
        <w:pStyle w:val="a9"/>
      </w:pPr>
      <w:r>
        <w:t>mfhi $t2</w:t>
      </w:r>
    </w:p>
    <w:p w14:paraId="2086F76D" w14:textId="17166111" w:rsidR="00B478DE" w:rsidRDefault="00B478DE" w:rsidP="00B478DE">
      <w:pPr>
        <w:pStyle w:val="a9"/>
      </w:pPr>
      <w:r>
        <w:t>sb $t1,0($t2)</w:t>
      </w:r>
    </w:p>
    <w:p w14:paraId="2EF2E253" w14:textId="77777777" w:rsidR="00B478DE" w:rsidRPr="00B478DE" w:rsidRDefault="00B478DE" w:rsidP="00B478DE">
      <w:pPr>
        <w:pStyle w:val="a9"/>
      </w:pPr>
      <w:r w:rsidRPr="00B478DE">
        <w:t>110@00003000: $ 8 &lt;= 0000000b</w:t>
      </w:r>
    </w:p>
    <w:p w14:paraId="36E15F1F" w14:textId="77777777" w:rsidR="00B478DE" w:rsidRPr="00B478DE" w:rsidRDefault="00B478DE" w:rsidP="00B478DE">
      <w:pPr>
        <w:pStyle w:val="a9"/>
      </w:pPr>
      <w:r w:rsidRPr="00B478DE">
        <w:t>130@00003004: $ 9 &lt;= 0000000c</w:t>
      </w:r>
    </w:p>
    <w:p w14:paraId="7F0B0159" w14:textId="77777777" w:rsidR="00B478DE" w:rsidRPr="00B478DE" w:rsidRDefault="00B478DE" w:rsidP="00B478DE">
      <w:pPr>
        <w:pStyle w:val="a9"/>
      </w:pPr>
      <w:r w:rsidRPr="00B478DE">
        <w:t>290@0000300c: $10 &lt;= 00000084</w:t>
      </w:r>
    </w:p>
    <w:p w14:paraId="643FB269" w14:textId="77777777" w:rsidR="00B478DE" w:rsidRPr="00B478DE" w:rsidRDefault="00B478DE" w:rsidP="00B478DE">
      <w:pPr>
        <w:pStyle w:val="a9"/>
      </w:pPr>
      <w:r w:rsidRPr="00B478DE">
        <w:t>290@00003010: *00000084 &lt;= 0000000c</w:t>
      </w:r>
    </w:p>
    <w:p w14:paraId="7AAC4261" w14:textId="77777777" w:rsidR="00B478DE" w:rsidRPr="00B478DE" w:rsidRDefault="00B478DE" w:rsidP="00B478DE">
      <w:pPr>
        <w:pStyle w:val="a9"/>
      </w:pPr>
      <w:r w:rsidRPr="00B478DE">
        <w:t>330@00003014: $10 &lt;= 00000000</w:t>
      </w:r>
    </w:p>
    <w:p w14:paraId="50969A19" w14:textId="3D7B7415" w:rsidR="00B478DE" w:rsidRDefault="00B478DE" w:rsidP="00B478DE">
      <w:pPr>
        <w:pStyle w:val="a9"/>
      </w:pPr>
      <w:r w:rsidRPr="00B478DE">
        <w:t>330@00003018: *00000000 &lt;= 0000000c</w:t>
      </w:r>
    </w:p>
    <w:p w14:paraId="77EDA93E" w14:textId="74CEC39F" w:rsidR="003D76FD" w:rsidRDefault="00B478DE" w:rsidP="00B478DE">
      <w:r>
        <w:rPr>
          <w:rFonts w:hint="eastAsia"/>
        </w:rPr>
        <w:t xml:space="preserve"> </w:t>
      </w:r>
      <w:r w:rsidR="003D76FD">
        <w:rPr>
          <w:rFonts w:hint="eastAsia"/>
        </w:rPr>
        <w:t>(</w:t>
      </w:r>
      <w:proofErr w:type="gramStart"/>
      <w:r w:rsidR="003D76FD">
        <w:t>5)Rs</w:t>
      </w:r>
      <w:proofErr w:type="gramEnd"/>
      <w:r w:rsidR="003D76FD">
        <w:t>---beq</w:t>
      </w:r>
    </w:p>
    <w:p w14:paraId="270FC309" w14:textId="77777777" w:rsidR="00CA7CF8" w:rsidRDefault="00CA7CF8" w:rsidP="00CA7CF8">
      <w:pPr>
        <w:pStyle w:val="a9"/>
      </w:pPr>
      <w:r>
        <w:t>ori $t0,11</w:t>
      </w:r>
    </w:p>
    <w:p w14:paraId="22B9E7DE" w14:textId="77777777" w:rsidR="00CA7CF8" w:rsidRDefault="00CA7CF8" w:rsidP="00CA7CF8">
      <w:pPr>
        <w:pStyle w:val="a9"/>
      </w:pPr>
      <w:r>
        <w:rPr>
          <w:rFonts w:hint="eastAsia"/>
        </w:rPr>
        <w:t>o</w:t>
      </w:r>
      <w:r>
        <w:t>ri $t1,12</w:t>
      </w:r>
    </w:p>
    <w:p w14:paraId="510100F2" w14:textId="77777777" w:rsidR="00CA7CF8" w:rsidRDefault="00CA7CF8" w:rsidP="00CA7CF8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70A75BEC" w14:textId="77777777" w:rsidR="00CA7CF8" w:rsidRDefault="00CA7CF8" w:rsidP="00CA7CF8">
      <w:pPr>
        <w:pStyle w:val="a9"/>
      </w:pPr>
      <w:r>
        <w:t>mfhi $t2</w:t>
      </w:r>
    </w:p>
    <w:p w14:paraId="39B74DBB" w14:textId="77777777" w:rsidR="003D76FD" w:rsidRDefault="003D76FD" w:rsidP="003D76FD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482DBE9F" w14:textId="77777777" w:rsidR="003D76FD" w:rsidRDefault="003D76FD" w:rsidP="003D76FD">
      <w:pPr>
        <w:pStyle w:val="a9"/>
      </w:pPr>
      <w:r>
        <w:t>nop</w:t>
      </w:r>
    </w:p>
    <w:p w14:paraId="1DF6C2BD" w14:textId="77777777" w:rsidR="003D76FD" w:rsidRDefault="003D76FD" w:rsidP="003D76FD">
      <w:pPr>
        <w:pStyle w:val="a9"/>
      </w:pPr>
      <w:r>
        <w:t>out:</w:t>
      </w:r>
    </w:p>
    <w:p w14:paraId="1E99927F" w14:textId="77777777" w:rsidR="003D76FD" w:rsidRDefault="003D76FD" w:rsidP="003D76FD">
      <w:pPr>
        <w:pStyle w:val="a9"/>
      </w:pPr>
      <w:r>
        <w:t>nop</w:t>
      </w:r>
    </w:p>
    <w:p w14:paraId="52226D97" w14:textId="77777777" w:rsidR="00CA7CF8" w:rsidRDefault="00CA7CF8" w:rsidP="00CA7CF8">
      <w:pPr>
        <w:pStyle w:val="a9"/>
      </w:pPr>
      <w:r>
        <w:t>110@00003000: $ 8 &lt;= 0000000b</w:t>
      </w:r>
    </w:p>
    <w:p w14:paraId="0DD319EB" w14:textId="77777777" w:rsidR="00CA7CF8" w:rsidRDefault="00CA7CF8" w:rsidP="00CA7CF8">
      <w:pPr>
        <w:pStyle w:val="a9"/>
      </w:pPr>
      <w:r>
        <w:t>130@00003004: $ 9 &lt;= 0000000c</w:t>
      </w:r>
    </w:p>
    <w:p w14:paraId="6EEB4B7C" w14:textId="77777777" w:rsidR="00CA7CF8" w:rsidRDefault="00CA7CF8" w:rsidP="00CA7CF8">
      <w:pPr>
        <w:pStyle w:val="a9"/>
      </w:pPr>
      <w:r>
        <w:t>290@0000300c: $10 &lt;= 00000000</w:t>
      </w:r>
      <w:r>
        <w:rPr>
          <w:rFonts w:hint="eastAsia"/>
        </w:rPr>
        <w:t xml:space="preserve"> </w:t>
      </w:r>
    </w:p>
    <w:p w14:paraId="4429D5F6" w14:textId="7EB8859B" w:rsidR="003D76FD" w:rsidRDefault="003D76FD" w:rsidP="00CA7CF8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4D27A4A1" w14:textId="77777777" w:rsidR="000B26EB" w:rsidRDefault="000B26EB" w:rsidP="000B26EB">
      <w:pPr>
        <w:pStyle w:val="a9"/>
      </w:pPr>
      <w:r>
        <w:t>ori $t0,11</w:t>
      </w:r>
    </w:p>
    <w:p w14:paraId="04E38604" w14:textId="77777777" w:rsidR="000B26EB" w:rsidRDefault="000B26EB" w:rsidP="000B26EB">
      <w:pPr>
        <w:pStyle w:val="a9"/>
      </w:pPr>
      <w:r>
        <w:rPr>
          <w:rFonts w:hint="eastAsia"/>
        </w:rPr>
        <w:t>o</w:t>
      </w:r>
      <w:r>
        <w:t>ri $t1,12</w:t>
      </w:r>
    </w:p>
    <w:p w14:paraId="2798EC8B" w14:textId="77777777" w:rsidR="000B26EB" w:rsidRDefault="000B26EB" w:rsidP="000B26EB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07EA9375" w14:textId="0BBACBD6" w:rsidR="000B26EB" w:rsidRDefault="000B26EB" w:rsidP="000B26EB">
      <w:pPr>
        <w:pStyle w:val="a9"/>
      </w:pPr>
      <w:r>
        <w:t>mflo $t2</w:t>
      </w:r>
    </w:p>
    <w:p w14:paraId="7C03F7DE" w14:textId="77777777" w:rsidR="003D76FD" w:rsidRDefault="003D76FD" w:rsidP="003D76FD">
      <w:pPr>
        <w:pStyle w:val="a9"/>
      </w:pPr>
      <w:r>
        <w:t>jr $t2</w:t>
      </w:r>
    </w:p>
    <w:p w14:paraId="3F48FD27" w14:textId="77777777" w:rsidR="003D76FD" w:rsidRDefault="003D76FD" w:rsidP="003D76FD">
      <w:pPr>
        <w:pStyle w:val="a9"/>
      </w:pPr>
      <w:r>
        <w:t>nop</w:t>
      </w:r>
    </w:p>
    <w:p w14:paraId="6E24A498" w14:textId="77777777" w:rsidR="003D76FD" w:rsidRDefault="003D76FD" w:rsidP="003D76FD">
      <w:pPr>
        <w:pStyle w:val="a9"/>
      </w:pPr>
      <w:r>
        <w:t>out:</w:t>
      </w:r>
    </w:p>
    <w:p w14:paraId="0ECB5CD9" w14:textId="77777777" w:rsidR="003D76FD" w:rsidRDefault="003D76FD" w:rsidP="003D76FD">
      <w:pPr>
        <w:pStyle w:val="a9"/>
      </w:pPr>
      <w:r>
        <w:t>nop</w:t>
      </w:r>
    </w:p>
    <w:p w14:paraId="00AD8295" w14:textId="77777777" w:rsidR="000B26EB" w:rsidRDefault="000B26EB" w:rsidP="000B26EB">
      <w:pPr>
        <w:pStyle w:val="a9"/>
      </w:pPr>
      <w:r>
        <w:t>110@00003000: $ 8 &lt;= 0000000b</w:t>
      </w:r>
    </w:p>
    <w:p w14:paraId="1B7741C2" w14:textId="77777777" w:rsidR="000B26EB" w:rsidRDefault="000B26EB" w:rsidP="000B26EB">
      <w:pPr>
        <w:pStyle w:val="a9"/>
      </w:pPr>
      <w:r>
        <w:t>130@00003004: $ 9 &lt;= 0000000c</w:t>
      </w:r>
    </w:p>
    <w:p w14:paraId="0A8E2BF0" w14:textId="77777777" w:rsidR="000B26EB" w:rsidRDefault="000B26EB" w:rsidP="000B26EB">
      <w:pPr>
        <w:pStyle w:val="a9"/>
      </w:pPr>
      <w:r>
        <w:t>290@0000300c: $10 &lt;= 00000084</w:t>
      </w:r>
      <w:r>
        <w:rPr>
          <w:rFonts w:hint="eastAsia"/>
        </w:rPr>
        <w:t xml:space="preserve"> </w:t>
      </w:r>
    </w:p>
    <w:p w14:paraId="6290E88C" w14:textId="4BA01764" w:rsidR="003D76FD" w:rsidRDefault="000B26EB" w:rsidP="000B26EB">
      <w:r>
        <w:rPr>
          <w:rFonts w:hint="eastAsia"/>
        </w:rPr>
        <w:t>(</w:t>
      </w:r>
      <w:r>
        <w:t>7)</w:t>
      </w:r>
      <w:r w:rsidRPr="000B26EB">
        <w:t xml:space="preserve"> </w:t>
      </w:r>
      <w:r>
        <w:t>Rs---jalr</w:t>
      </w:r>
    </w:p>
    <w:p w14:paraId="38D65E15" w14:textId="77777777" w:rsidR="000B26EB" w:rsidRDefault="000B26EB" w:rsidP="000B26EB">
      <w:pPr>
        <w:pStyle w:val="a9"/>
      </w:pPr>
      <w:r>
        <w:t>ori $t0,11</w:t>
      </w:r>
    </w:p>
    <w:p w14:paraId="12E428B1" w14:textId="77777777" w:rsidR="000B26EB" w:rsidRDefault="000B26EB" w:rsidP="000B26EB">
      <w:pPr>
        <w:pStyle w:val="a9"/>
      </w:pPr>
      <w:r>
        <w:rPr>
          <w:rFonts w:hint="eastAsia"/>
        </w:rPr>
        <w:t>o</w:t>
      </w:r>
      <w:r>
        <w:t>ri $t1,12</w:t>
      </w:r>
    </w:p>
    <w:p w14:paraId="55F9D8B4" w14:textId="77777777" w:rsidR="000B26EB" w:rsidRDefault="000B26EB" w:rsidP="000B26EB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6CFB5964" w14:textId="77777777" w:rsidR="000B26EB" w:rsidRDefault="000B26EB" w:rsidP="000B26EB">
      <w:pPr>
        <w:pStyle w:val="a9"/>
      </w:pPr>
      <w:r>
        <w:t>mflo $t2</w:t>
      </w:r>
    </w:p>
    <w:p w14:paraId="01A12FAB" w14:textId="06A55FAA" w:rsidR="000B26EB" w:rsidRDefault="000B26EB" w:rsidP="000B26EB">
      <w:pPr>
        <w:pStyle w:val="a9"/>
      </w:pPr>
      <w:r>
        <w:t>jalr $t</w:t>
      </w:r>
      <w:proofErr w:type="gramStart"/>
      <w:r>
        <w:t>1,$</w:t>
      </w:r>
      <w:proofErr w:type="gramEnd"/>
      <w:r>
        <w:t>t2</w:t>
      </w:r>
    </w:p>
    <w:p w14:paraId="1FAE5A9C" w14:textId="77777777" w:rsidR="000B26EB" w:rsidRDefault="000B26EB" w:rsidP="000B26EB">
      <w:pPr>
        <w:pStyle w:val="a9"/>
      </w:pPr>
      <w:r>
        <w:t>nop</w:t>
      </w:r>
    </w:p>
    <w:p w14:paraId="7ED6E1F2" w14:textId="77777777" w:rsidR="000B26EB" w:rsidRDefault="000B26EB" w:rsidP="000B26EB">
      <w:pPr>
        <w:pStyle w:val="a9"/>
      </w:pPr>
      <w:r>
        <w:t>out:</w:t>
      </w:r>
    </w:p>
    <w:p w14:paraId="14A6ED00" w14:textId="7F7555D4" w:rsidR="000B26EB" w:rsidRDefault="000B26EB" w:rsidP="000B26EB">
      <w:pPr>
        <w:pStyle w:val="a9"/>
      </w:pPr>
      <w:r>
        <w:t>nop</w:t>
      </w:r>
    </w:p>
    <w:p w14:paraId="3257E576" w14:textId="77777777" w:rsidR="000B26EB" w:rsidRPr="000B26EB" w:rsidRDefault="000B26EB" w:rsidP="000B26EB">
      <w:pPr>
        <w:pStyle w:val="a9"/>
      </w:pPr>
      <w:r w:rsidRPr="000B26EB">
        <w:t>110@00003000: $ 8 &lt;= 0000000b</w:t>
      </w:r>
    </w:p>
    <w:p w14:paraId="710AA33A" w14:textId="77777777" w:rsidR="000B26EB" w:rsidRPr="000B26EB" w:rsidRDefault="000B26EB" w:rsidP="000B26EB">
      <w:pPr>
        <w:pStyle w:val="a9"/>
      </w:pPr>
      <w:r w:rsidRPr="000B26EB">
        <w:t>130@00003004: $ 9 &lt;= 0000000c</w:t>
      </w:r>
    </w:p>
    <w:p w14:paraId="4024CD39" w14:textId="77777777" w:rsidR="000B26EB" w:rsidRPr="000B26EB" w:rsidRDefault="000B26EB" w:rsidP="000B26EB">
      <w:pPr>
        <w:pStyle w:val="a9"/>
      </w:pPr>
      <w:r w:rsidRPr="000B26EB">
        <w:t>290@0000300c: $10 &lt;= 00000084</w:t>
      </w:r>
    </w:p>
    <w:p w14:paraId="57AE44CC" w14:textId="4173060B" w:rsidR="000B26EB" w:rsidRPr="0050332E" w:rsidRDefault="000B26EB" w:rsidP="000B26EB">
      <w:pPr>
        <w:pStyle w:val="a9"/>
      </w:pPr>
      <w:r w:rsidRPr="000B26EB">
        <w:t>310@00003010: $ 9 &lt;= 00003018</w:t>
      </w:r>
    </w:p>
    <w:p w14:paraId="0F30E928" w14:textId="5DB89E89" w:rsidR="0091035B" w:rsidRDefault="0050332E" w:rsidP="00EA535F">
      <w:r>
        <w:t>4</w:t>
      </w:r>
      <w:r w:rsidR="0091035B">
        <w:t>.D</w:t>
      </w:r>
      <w:r w:rsidR="0091035B">
        <w:rPr>
          <w:rFonts w:hint="eastAsia"/>
        </w:rPr>
        <w:t>级R</w:t>
      </w:r>
      <w:r w:rsidR="0091035B">
        <w:t>s</w:t>
      </w:r>
      <w:r w:rsidR="0091035B">
        <w:rPr>
          <w:rFonts w:hint="eastAsia"/>
        </w:rPr>
        <w:t>与M级cal</w:t>
      </w:r>
      <w:r w:rsidR="0091035B">
        <w:t>_r</w:t>
      </w:r>
    </w:p>
    <w:p w14:paraId="5007DF9F" w14:textId="7F604B41" w:rsidR="00A42FB7" w:rsidRDefault="00A42FB7" w:rsidP="00A42FB7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7E660FDF" w14:textId="77777777" w:rsidR="00AC3027" w:rsidRDefault="00AC3027" w:rsidP="00AC3027">
      <w:pPr>
        <w:pStyle w:val="a9"/>
      </w:pPr>
      <w:r>
        <w:t>ori $t0,11</w:t>
      </w:r>
    </w:p>
    <w:p w14:paraId="2C7BD573" w14:textId="77777777" w:rsidR="00AC3027" w:rsidRDefault="00AC3027" w:rsidP="00AC3027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25B864EF" w14:textId="77777777" w:rsidR="00AC3027" w:rsidRDefault="00AC3027" w:rsidP="00AC3027">
      <w:pPr>
        <w:pStyle w:val="a9"/>
      </w:pPr>
      <w:r>
        <w:t>nop</w:t>
      </w:r>
    </w:p>
    <w:p w14:paraId="2C34019D" w14:textId="0AD02514" w:rsidR="00AC3027" w:rsidRDefault="00AC3027" w:rsidP="00AC3027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38D91080" w14:textId="77777777" w:rsidR="00316E5F" w:rsidRPr="00316E5F" w:rsidRDefault="00316E5F" w:rsidP="00316E5F">
      <w:pPr>
        <w:pStyle w:val="a9"/>
      </w:pPr>
      <w:r w:rsidRPr="00316E5F">
        <w:t>110@00003000: $ 8 &lt;= 0000000b</w:t>
      </w:r>
    </w:p>
    <w:p w14:paraId="7A5ABEB6" w14:textId="77777777" w:rsidR="00316E5F" w:rsidRPr="00316E5F" w:rsidRDefault="00316E5F" w:rsidP="00316E5F">
      <w:pPr>
        <w:pStyle w:val="a9"/>
      </w:pPr>
      <w:r w:rsidRPr="00316E5F">
        <w:t>130@00003004: $ 9 &lt;= 0000000b</w:t>
      </w:r>
    </w:p>
    <w:p w14:paraId="6E2B1A73" w14:textId="06533F83" w:rsidR="00316E5F" w:rsidRDefault="00316E5F" w:rsidP="00316E5F">
      <w:pPr>
        <w:pStyle w:val="a9"/>
      </w:pPr>
      <w:r w:rsidRPr="00316E5F">
        <w:t>170@0000300c: $10 &lt;= 00000016</w:t>
      </w:r>
    </w:p>
    <w:p w14:paraId="591AAAFB" w14:textId="7A202C9B" w:rsidR="00A42FB7" w:rsidRDefault="00A42FB7" w:rsidP="00A42FB7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2E022B66" w14:textId="77777777" w:rsidR="00AC3027" w:rsidRDefault="00AC3027" w:rsidP="00AC3027">
      <w:pPr>
        <w:pStyle w:val="a9"/>
      </w:pPr>
      <w:r w:rsidRPr="00AC3027">
        <w:t xml:space="preserve">ori $t0,11 </w:t>
      </w:r>
    </w:p>
    <w:p w14:paraId="7EEE611F" w14:textId="7903089C" w:rsidR="00AC3027" w:rsidRPr="00AC3027" w:rsidRDefault="00AC3027" w:rsidP="00AC3027">
      <w:pPr>
        <w:pStyle w:val="a9"/>
      </w:pPr>
      <w:r w:rsidRPr="00AC3027">
        <w:t>addu $t</w:t>
      </w:r>
      <w:proofErr w:type="gramStart"/>
      <w:r w:rsidR="00196C47">
        <w:t>1</w:t>
      </w:r>
      <w:r w:rsidRPr="00AC3027">
        <w:t>,$</w:t>
      </w:r>
      <w:proofErr w:type="gramEnd"/>
      <w:r w:rsidRPr="00AC3027">
        <w:t>t</w:t>
      </w:r>
      <w:r w:rsidR="00196C47">
        <w:t>2</w:t>
      </w:r>
      <w:r w:rsidRPr="00AC3027">
        <w:t>,$t0</w:t>
      </w:r>
    </w:p>
    <w:p w14:paraId="13908F35" w14:textId="77777777" w:rsidR="00AC3027" w:rsidRPr="00AC3027" w:rsidRDefault="00AC3027" w:rsidP="00AC3027">
      <w:pPr>
        <w:pStyle w:val="a9"/>
      </w:pPr>
      <w:r w:rsidRPr="00AC3027">
        <w:t>nop</w:t>
      </w:r>
    </w:p>
    <w:p w14:paraId="3F5C1F5C" w14:textId="6E38F191" w:rsidR="00AC3027" w:rsidRDefault="00AC3027" w:rsidP="00AC3027">
      <w:pPr>
        <w:pStyle w:val="a9"/>
      </w:pPr>
      <w:r w:rsidRPr="00AC3027">
        <w:t>ori $t</w:t>
      </w:r>
      <w:proofErr w:type="gramStart"/>
      <w:r w:rsidR="00EF6C12">
        <w:t>0</w:t>
      </w:r>
      <w:r w:rsidRPr="00AC3027">
        <w:t>,$</w:t>
      </w:r>
      <w:proofErr w:type="gramEnd"/>
      <w:r w:rsidRPr="00AC3027">
        <w:t>t</w:t>
      </w:r>
      <w:r w:rsidR="00EF6C12">
        <w:t>1</w:t>
      </w:r>
      <w:r w:rsidRPr="00AC3027">
        <w:t>,1</w:t>
      </w:r>
    </w:p>
    <w:p w14:paraId="70791FB5" w14:textId="77777777" w:rsidR="00316E5F" w:rsidRPr="00316E5F" w:rsidRDefault="00316E5F" w:rsidP="00316E5F">
      <w:pPr>
        <w:pStyle w:val="a9"/>
      </w:pPr>
      <w:r w:rsidRPr="00316E5F">
        <w:t>110@00003000: $ 8 &lt;= 0000000b</w:t>
      </w:r>
    </w:p>
    <w:p w14:paraId="71C2632E" w14:textId="77777777" w:rsidR="00316E5F" w:rsidRPr="00316E5F" w:rsidRDefault="00316E5F" w:rsidP="00316E5F">
      <w:pPr>
        <w:pStyle w:val="a9"/>
      </w:pPr>
      <w:r w:rsidRPr="00316E5F">
        <w:t>130@00003004: $ 9 &lt;= 0000000b</w:t>
      </w:r>
    </w:p>
    <w:p w14:paraId="199842A3" w14:textId="4963C270" w:rsidR="00316E5F" w:rsidRPr="00AC3027" w:rsidRDefault="00316E5F" w:rsidP="00316E5F">
      <w:pPr>
        <w:pStyle w:val="a9"/>
      </w:pPr>
      <w:r w:rsidRPr="00316E5F">
        <w:t>170@0000300c: $ 8 &lt;= 0000000b</w:t>
      </w:r>
    </w:p>
    <w:p w14:paraId="6FC4292C" w14:textId="0CE31775" w:rsidR="005558A8" w:rsidRDefault="00A42FB7" w:rsidP="005558A8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3C3E2381" w14:textId="7DAC30BA" w:rsidR="005558A8" w:rsidRPr="00AC3027" w:rsidRDefault="005558A8" w:rsidP="005558A8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36E4DD50" w14:textId="77777777" w:rsidR="005558A8" w:rsidRPr="00AC3027" w:rsidRDefault="005558A8" w:rsidP="005558A8">
      <w:pPr>
        <w:pStyle w:val="a9"/>
      </w:pPr>
      <w:r w:rsidRPr="00AC3027">
        <w:t>nop</w:t>
      </w:r>
    </w:p>
    <w:p w14:paraId="549483CC" w14:textId="166747DC" w:rsidR="005558A8" w:rsidRDefault="005558A8" w:rsidP="005558A8">
      <w:pPr>
        <w:pStyle w:val="a9"/>
      </w:pPr>
      <w:r>
        <w:rPr>
          <w:rFonts w:hint="eastAsia"/>
        </w:rPr>
        <w:t>l</w:t>
      </w:r>
      <w:r>
        <w:t>w $t0,0($a0)</w:t>
      </w:r>
    </w:p>
    <w:p w14:paraId="4DED4378" w14:textId="77777777" w:rsidR="003422E7" w:rsidRPr="003422E7" w:rsidRDefault="003422E7" w:rsidP="003422E7">
      <w:pPr>
        <w:pStyle w:val="a9"/>
      </w:pPr>
      <w:r w:rsidRPr="003422E7">
        <w:t>110@00003000: $ 4 &lt;= 00000000</w:t>
      </w:r>
    </w:p>
    <w:p w14:paraId="133C895C" w14:textId="2242252B" w:rsidR="003422E7" w:rsidRDefault="003422E7" w:rsidP="003422E7">
      <w:pPr>
        <w:pStyle w:val="a9"/>
      </w:pPr>
      <w:r w:rsidRPr="003422E7">
        <w:t>150@00003008: $ 8 &lt;= 00000000</w:t>
      </w:r>
    </w:p>
    <w:p w14:paraId="00943026" w14:textId="63AF1EEF" w:rsidR="00A42FB7" w:rsidRDefault="00A42FB7" w:rsidP="00EA535F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66B22951" w14:textId="028E2016" w:rsidR="006354BF" w:rsidRDefault="006354BF" w:rsidP="006354BF">
      <w:pPr>
        <w:pStyle w:val="a9"/>
      </w:pPr>
      <w:r>
        <w:rPr>
          <w:rFonts w:hint="eastAsia"/>
        </w:rPr>
        <w:t>o</w:t>
      </w:r>
      <w:r>
        <w:t>ri $t0,111</w:t>
      </w:r>
    </w:p>
    <w:p w14:paraId="24D15A23" w14:textId="77A74294" w:rsidR="006354BF" w:rsidRPr="00AC3027" w:rsidRDefault="006354BF" w:rsidP="006354BF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0E7BC743" w14:textId="77777777" w:rsidR="006354BF" w:rsidRPr="00AC3027" w:rsidRDefault="006354BF" w:rsidP="006354BF">
      <w:pPr>
        <w:pStyle w:val="a9"/>
      </w:pPr>
      <w:r w:rsidRPr="00AC3027">
        <w:t>nop</w:t>
      </w:r>
    </w:p>
    <w:p w14:paraId="50429169" w14:textId="588B2E11" w:rsidR="006354BF" w:rsidRDefault="006354BF" w:rsidP="006354BF">
      <w:pPr>
        <w:pStyle w:val="a9"/>
      </w:pPr>
      <w:r>
        <w:t>sw $t0,0($a0)</w:t>
      </w:r>
    </w:p>
    <w:p w14:paraId="6F74D1B3" w14:textId="77777777" w:rsidR="00377C46" w:rsidRPr="00377C46" w:rsidRDefault="00377C46" w:rsidP="00377C46">
      <w:pPr>
        <w:pStyle w:val="a9"/>
      </w:pPr>
      <w:r w:rsidRPr="00377C46">
        <w:t>110@00003000: $ 8 &lt;= 0000006f</w:t>
      </w:r>
    </w:p>
    <w:p w14:paraId="6F9DAA33" w14:textId="77777777" w:rsidR="00377C46" w:rsidRPr="00377C46" w:rsidRDefault="00377C46" w:rsidP="00377C46">
      <w:pPr>
        <w:pStyle w:val="a9"/>
      </w:pPr>
      <w:r w:rsidRPr="00377C46">
        <w:t>130@00003004: $ 4 &lt;= 00000000</w:t>
      </w:r>
    </w:p>
    <w:p w14:paraId="6E731BCA" w14:textId="0E974F35" w:rsidR="00377C46" w:rsidRPr="006354BF" w:rsidRDefault="00377C46" w:rsidP="00377C46">
      <w:pPr>
        <w:pStyle w:val="a9"/>
      </w:pPr>
      <w:r w:rsidRPr="00377C46">
        <w:t>150@0000300c: *00000000 &lt;= 0000006f</w:t>
      </w:r>
    </w:p>
    <w:p w14:paraId="2203B6C6" w14:textId="3D78C201" w:rsidR="001B6630" w:rsidRDefault="001B6630" w:rsidP="00EA535F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4C2816A4" w14:textId="77777777" w:rsidR="00293AEC" w:rsidRDefault="00293AEC" w:rsidP="00293AEC">
      <w:pPr>
        <w:pStyle w:val="a9"/>
      </w:pPr>
      <w:r>
        <w:t>ori $t1,1</w:t>
      </w:r>
    </w:p>
    <w:p w14:paraId="38F98259" w14:textId="77777777" w:rsidR="00293AEC" w:rsidRDefault="00293AEC" w:rsidP="00293AEC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570A51F8" w14:textId="77777777" w:rsidR="00293AEC" w:rsidRDefault="00293AEC" w:rsidP="00293AEC">
      <w:pPr>
        <w:pStyle w:val="a9"/>
      </w:pPr>
      <w:r>
        <w:t>nop</w:t>
      </w:r>
    </w:p>
    <w:p w14:paraId="41F7756E" w14:textId="77777777" w:rsidR="00293AEC" w:rsidRDefault="00293AEC" w:rsidP="00293AEC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4D60CABC" w14:textId="77777777" w:rsidR="00293AEC" w:rsidRDefault="00293AEC" w:rsidP="00293AEC">
      <w:pPr>
        <w:pStyle w:val="a9"/>
      </w:pPr>
      <w:r>
        <w:t>nop</w:t>
      </w:r>
    </w:p>
    <w:p w14:paraId="154E7CF8" w14:textId="77777777" w:rsidR="00293AEC" w:rsidRDefault="00293AEC" w:rsidP="00293AEC">
      <w:pPr>
        <w:pStyle w:val="a9"/>
      </w:pPr>
      <w:r>
        <w:t>out:</w:t>
      </w:r>
    </w:p>
    <w:p w14:paraId="5CB78404" w14:textId="34498697" w:rsidR="00293AEC" w:rsidRDefault="00293AEC" w:rsidP="00293AEC">
      <w:pPr>
        <w:pStyle w:val="a9"/>
      </w:pPr>
      <w:r>
        <w:t>nop</w:t>
      </w:r>
    </w:p>
    <w:p w14:paraId="3E596F97" w14:textId="77777777" w:rsidR="00C94285" w:rsidRPr="00C94285" w:rsidRDefault="00C94285" w:rsidP="00C94285">
      <w:pPr>
        <w:pStyle w:val="a9"/>
      </w:pPr>
      <w:r w:rsidRPr="00C94285">
        <w:t>110@00003000: $ 9 &lt;= 00000001</w:t>
      </w:r>
    </w:p>
    <w:p w14:paraId="03BD251A" w14:textId="081AC648" w:rsidR="00C94285" w:rsidRDefault="00C94285" w:rsidP="00C94285">
      <w:pPr>
        <w:pStyle w:val="a9"/>
      </w:pPr>
      <w:r w:rsidRPr="00C94285">
        <w:t>130@00003004: $10 &lt;= 00000001</w:t>
      </w:r>
    </w:p>
    <w:p w14:paraId="62366EE8" w14:textId="7A881EFA" w:rsidR="001B6630" w:rsidRDefault="001B6630" w:rsidP="00EA535F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0A0B79AA" w14:textId="77777777" w:rsidR="005D6C4C" w:rsidRDefault="005D6C4C" w:rsidP="005D6C4C">
      <w:pPr>
        <w:pStyle w:val="a9"/>
      </w:pPr>
      <w:r>
        <w:t>ori $t1,0x00003014</w:t>
      </w:r>
    </w:p>
    <w:p w14:paraId="75473629" w14:textId="77777777" w:rsidR="005D6C4C" w:rsidRDefault="005D6C4C" w:rsidP="005D6C4C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47F5C711" w14:textId="77777777" w:rsidR="005D6C4C" w:rsidRDefault="005D6C4C" w:rsidP="005D6C4C">
      <w:pPr>
        <w:pStyle w:val="a9"/>
      </w:pPr>
      <w:r>
        <w:t>nop</w:t>
      </w:r>
    </w:p>
    <w:p w14:paraId="3AE2C0E6" w14:textId="77777777" w:rsidR="005D6C4C" w:rsidRDefault="005D6C4C" w:rsidP="005D6C4C">
      <w:pPr>
        <w:pStyle w:val="a9"/>
      </w:pPr>
      <w:r>
        <w:t>jr $t2</w:t>
      </w:r>
    </w:p>
    <w:p w14:paraId="280F1CB6" w14:textId="77777777" w:rsidR="005D6C4C" w:rsidRDefault="005D6C4C" w:rsidP="005D6C4C">
      <w:pPr>
        <w:pStyle w:val="a9"/>
      </w:pPr>
      <w:r>
        <w:t>nop</w:t>
      </w:r>
    </w:p>
    <w:p w14:paraId="66CD2DD5" w14:textId="77777777" w:rsidR="005D6C4C" w:rsidRDefault="005D6C4C" w:rsidP="005D6C4C">
      <w:pPr>
        <w:pStyle w:val="a9"/>
      </w:pPr>
      <w:r>
        <w:t>out:</w:t>
      </w:r>
    </w:p>
    <w:p w14:paraId="531947BE" w14:textId="3BC25AF2" w:rsidR="005D6C4C" w:rsidRDefault="005D6C4C" w:rsidP="005D6C4C">
      <w:pPr>
        <w:pStyle w:val="a9"/>
      </w:pPr>
      <w:r>
        <w:t>nop</w:t>
      </w:r>
    </w:p>
    <w:p w14:paraId="4BF47A65" w14:textId="77777777" w:rsidR="002A564C" w:rsidRPr="002A564C" w:rsidRDefault="002A564C" w:rsidP="002A564C">
      <w:pPr>
        <w:pStyle w:val="a9"/>
      </w:pPr>
      <w:r w:rsidRPr="002A564C">
        <w:t>110@00003000: $ 9 &lt;= 00003014</w:t>
      </w:r>
    </w:p>
    <w:p w14:paraId="2A27B801" w14:textId="217A7881" w:rsidR="002A564C" w:rsidRDefault="002A564C" w:rsidP="002A564C">
      <w:pPr>
        <w:pStyle w:val="a9"/>
      </w:pPr>
      <w:r w:rsidRPr="002A564C">
        <w:t>130@00003004: $10 &lt;= 00003014</w:t>
      </w:r>
    </w:p>
    <w:p w14:paraId="726DBD8F" w14:textId="58AE0A84" w:rsidR="006F6DFF" w:rsidRDefault="006F6DFF" w:rsidP="006F6DFF">
      <w:pPr>
        <w:pStyle w:val="a9"/>
        <w:ind w:left="0"/>
      </w:pPr>
      <w:r>
        <w:rPr>
          <w:rFonts w:hint="eastAsia"/>
        </w:rPr>
        <w:t>(</w:t>
      </w:r>
      <w:proofErr w:type="gramStart"/>
      <w:r>
        <w:t>7)Rs</w:t>
      </w:r>
      <w:proofErr w:type="gramEnd"/>
      <w:r>
        <w:t>-jalr</w:t>
      </w:r>
    </w:p>
    <w:p w14:paraId="65660CB7" w14:textId="77777777" w:rsidR="006F6DFF" w:rsidRDefault="006F6DFF" w:rsidP="006F6DFF">
      <w:pPr>
        <w:pStyle w:val="a9"/>
      </w:pPr>
      <w:r>
        <w:t>ori $t1,0x00003014</w:t>
      </w:r>
    </w:p>
    <w:p w14:paraId="1702A2B2" w14:textId="05EC9810" w:rsidR="006F6DFF" w:rsidRDefault="00581E13" w:rsidP="006F6DFF">
      <w:pPr>
        <w:pStyle w:val="a9"/>
      </w:pPr>
      <w:r>
        <w:t>or</w:t>
      </w:r>
      <w:r w:rsidR="006F6DFF">
        <w:t xml:space="preserve"> $t</w:t>
      </w:r>
      <w:proofErr w:type="gramStart"/>
      <w:r w:rsidR="006F6DFF">
        <w:t>2,$</w:t>
      </w:r>
      <w:proofErr w:type="gramEnd"/>
      <w:r w:rsidR="006F6DFF">
        <w:t>t1,$0</w:t>
      </w:r>
    </w:p>
    <w:p w14:paraId="5B2854D0" w14:textId="77777777" w:rsidR="006F6DFF" w:rsidRDefault="006F6DFF" w:rsidP="006F6DFF">
      <w:pPr>
        <w:pStyle w:val="a9"/>
      </w:pPr>
      <w:r>
        <w:t>nop</w:t>
      </w:r>
    </w:p>
    <w:p w14:paraId="354A9AB6" w14:textId="3DF22615" w:rsidR="006F6DFF" w:rsidRDefault="006F6DFF" w:rsidP="006F6DFF">
      <w:pPr>
        <w:pStyle w:val="a9"/>
      </w:pPr>
      <w:r>
        <w:t>j</w:t>
      </w:r>
      <w:r w:rsidR="00581E13">
        <w:t>al</w:t>
      </w:r>
      <w:r>
        <w:t xml:space="preserve">r </w:t>
      </w:r>
      <w:r w:rsidR="00581E13">
        <w:t>$t</w:t>
      </w:r>
      <w:proofErr w:type="gramStart"/>
      <w:r w:rsidR="00581E13">
        <w:t>1,</w:t>
      </w:r>
      <w:r>
        <w:t>$</w:t>
      </w:r>
      <w:proofErr w:type="gramEnd"/>
      <w:r>
        <w:t>t2</w:t>
      </w:r>
    </w:p>
    <w:p w14:paraId="0A1E0838" w14:textId="77777777" w:rsidR="006F6DFF" w:rsidRDefault="006F6DFF" w:rsidP="006F6DFF">
      <w:pPr>
        <w:pStyle w:val="a9"/>
      </w:pPr>
      <w:r>
        <w:t>nop</w:t>
      </w:r>
    </w:p>
    <w:p w14:paraId="3D2E067D" w14:textId="77777777" w:rsidR="006F6DFF" w:rsidRDefault="006F6DFF" w:rsidP="006F6DFF">
      <w:pPr>
        <w:pStyle w:val="a9"/>
      </w:pPr>
      <w:r>
        <w:t>out:</w:t>
      </w:r>
    </w:p>
    <w:p w14:paraId="27D65ACC" w14:textId="02979A0B" w:rsidR="006F6DFF" w:rsidRDefault="006F6DFF" w:rsidP="006F6DFF">
      <w:pPr>
        <w:pStyle w:val="a9"/>
      </w:pPr>
      <w:r>
        <w:t>nop</w:t>
      </w:r>
    </w:p>
    <w:p w14:paraId="51A48320" w14:textId="77777777" w:rsidR="00581E13" w:rsidRPr="00581E13" w:rsidRDefault="00581E13" w:rsidP="00581E13">
      <w:pPr>
        <w:pStyle w:val="a9"/>
      </w:pPr>
      <w:r w:rsidRPr="00581E13">
        <w:t>110@00003000: $ 9 &lt;= 00003014</w:t>
      </w:r>
    </w:p>
    <w:p w14:paraId="2F4756B1" w14:textId="77777777" w:rsidR="00581E13" w:rsidRPr="00581E13" w:rsidRDefault="00581E13" w:rsidP="00581E13">
      <w:pPr>
        <w:pStyle w:val="a9"/>
      </w:pPr>
      <w:r w:rsidRPr="00581E13">
        <w:t>130@00003004: $10 &lt;= 00003014</w:t>
      </w:r>
    </w:p>
    <w:p w14:paraId="0CFD4CAD" w14:textId="5ED585A3" w:rsidR="00581E13" w:rsidRDefault="00581E13" w:rsidP="00581E13">
      <w:pPr>
        <w:pStyle w:val="a9"/>
      </w:pPr>
      <w:r w:rsidRPr="00581E13">
        <w:t>170@0000300c: $ 9 &lt;= 00003014</w:t>
      </w:r>
    </w:p>
    <w:p w14:paraId="32AB7454" w14:textId="6A88FB32" w:rsidR="0091035B" w:rsidRDefault="009E3878" w:rsidP="00EA535F">
      <w:r>
        <w:t>5</w:t>
      </w:r>
      <w:r w:rsidR="0091035B">
        <w:t>.D</w:t>
      </w:r>
      <w:r w:rsidR="0091035B">
        <w:rPr>
          <w:rFonts w:hint="eastAsia"/>
        </w:rPr>
        <w:t>级Rs与M级c</w:t>
      </w:r>
      <w:r w:rsidR="0091035B">
        <w:t>al_i</w:t>
      </w:r>
    </w:p>
    <w:p w14:paraId="4FAF1A61" w14:textId="77777777" w:rsidR="006352F8" w:rsidRDefault="006352F8" w:rsidP="006352F8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0B93C964" w14:textId="77777777" w:rsidR="006352F8" w:rsidRDefault="006352F8" w:rsidP="006352F8">
      <w:pPr>
        <w:pStyle w:val="a9"/>
      </w:pPr>
      <w:r>
        <w:t>ori $t0,11</w:t>
      </w:r>
    </w:p>
    <w:p w14:paraId="3FA1C61D" w14:textId="18C492FC" w:rsidR="006352F8" w:rsidRDefault="006352F8" w:rsidP="006352F8">
      <w:pPr>
        <w:pStyle w:val="a9"/>
      </w:pPr>
      <w:r>
        <w:t>ori $t</w:t>
      </w:r>
      <w:proofErr w:type="gramStart"/>
      <w:r>
        <w:t>1,$</w:t>
      </w:r>
      <w:proofErr w:type="gramEnd"/>
      <w:r>
        <w:t>t2,</w:t>
      </w:r>
      <w:r w:rsidR="00D2766E">
        <w:t>0</w:t>
      </w:r>
    </w:p>
    <w:p w14:paraId="3C3A16A2" w14:textId="77777777" w:rsidR="006352F8" w:rsidRDefault="006352F8" w:rsidP="006352F8">
      <w:pPr>
        <w:pStyle w:val="a9"/>
      </w:pPr>
      <w:r>
        <w:t>nop</w:t>
      </w:r>
    </w:p>
    <w:p w14:paraId="1B83255D" w14:textId="0B99D92A" w:rsidR="006352F8" w:rsidRDefault="006352F8" w:rsidP="006352F8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1EED0711" w14:textId="77777777" w:rsidR="00D501E6" w:rsidRPr="00D501E6" w:rsidRDefault="00D501E6" w:rsidP="00D501E6">
      <w:pPr>
        <w:pStyle w:val="a9"/>
      </w:pPr>
      <w:r w:rsidRPr="00D501E6">
        <w:t>110@00003000: $ 8 &lt;= 0000000b</w:t>
      </w:r>
    </w:p>
    <w:p w14:paraId="0634E987" w14:textId="77777777" w:rsidR="00D501E6" w:rsidRPr="00D501E6" w:rsidRDefault="00D501E6" w:rsidP="00D501E6">
      <w:pPr>
        <w:pStyle w:val="a9"/>
      </w:pPr>
      <w:r w:rsidRPr="00D501E6">
        <w:t>130@00003004: $ 9 &lt;= 00000000</w:t>
      </w:r>
    </w:p>
    <w:p w14:paraId="282CE14C" w14:textId="36EF850F" w:rsidR="00D501E6" w:rsidRDefault="00D501E6" w:rsidP="00D501E6">
      <w:pPr>
        <w:pStyle w:val="a9"/>
      </w:pPr>
      <w:r w:rsidRPr="00D501E6">
        <w:t>170@0000300c: $10 &lt;= 0000000b</w:t>
      </w:r>
    </w:p>
    <w:p w14:paraId="113D1277" w14:textId="77777777" w:rsidR="006352F8" w:rsidRDefault="006352F8" w:rsidP="006352F8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6EFA231D" w14:textId="77777777" w:rsidR="006352F8" w:rsidRDefault="006352F8" w:rsidP="006352F8">
      <w:pPr>
        <w:pStyle w:val="a9"/>
      </w:pPr>
      <w:r w:rsidRPr="00AC3027">
        <w:t xml:space="preserve">ori $t0,11 </w:t>
      </w:r>
    </w:p>
    <w:p w14:paraId="24970501" w14:textId="397D26CC" w:rsidR="006352F8" w:rsidRDefault="006352F8" w:rsidP="006352F8">
      <w:pPr>
        <w:pStyle w:val="a9"/>
      </w:pPr>
      <w:r>
        <w:t>ori $t</w:t>
      </w:r>
      <w:proofErr w:type="gramStart"/>
      <w:r>
        <w:t>1,$</w:t>
      </w:r>
      <w:proofErr w:type="gramEnd"/>
      <w:r>
        <w:t>t2,</w:t>
      </w:r>
      <w:r w:rsidR="00D2766E">
        <w:t>0</w:t>
      </w:r>
    </w:p>
    <w:p w14:paraId="6C44741D" w14:textId="77777777" w:rsidR="006352F8" w:rsidRPr="00AC3027" w:rsidRDefault="006352F8" w:rsidP="006352F8">
      <w:pPr>
        <w:pStyle w:val="a9"/>
      </w:pPr>
      <w:r w:rsidRPr="00AC3027">
        <w:t>nop</w:t>
      </w:r>
    </w:p>
    <w:p w14:paraId="19277D6A" w14:textId="29B3785C" w:rsidR="006352F8" w:rsidRDefault="006352F8" w:rsidP="006352F8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7B140D7B" w14:textId="77777777" w:rsidR="00521CD1" w:rsidRPr="00521CD1" w:rsidRDefault="00521CD1" w:rsidP="00521CD1">
      <w:pPr>
        <w:pStyle w:val="a9"/>
      </w:pPr>
      <w:r w:rsidRPr="00521CD1">
        <w:t>110@00003000: $ 8 &lt;= 0000000b</w:t>
      </w:r>
    </w:p>
    <w:p w14:paraId="4B562663" w14:textId="77777777" w:rsidR="00521CD1" w:rsidRPr="00521CD1" w:rsidRDefault="00521CD1" w:rsidP="00521CD1">
      <w:pPr>
        <w:pStyle w:val="a9"/>
      </w:pPr>
      <w:r w:rsidRPr="00521CD1">
        <w:t>130@00003004: $ 9 &lt;= 00000000</w:t>
      </w:r>
    </w:p>
    <w:p w14:paraId="430B83CC" w14:textId="77777777" w:rsidR="00521CD1" w:rsidRPr="00521CD1" w:rsidRDefault="00521CD1" w:rsidP="00521CD1">
      <w:pPr>
        <w:pStyle w:val="a9"/>
      </w:pPr>
      <w:r w:rsidRPr="00521CD1">
        <w:t>170@0000300c: $ 8 &lt;= 00000001</w:t>
      </w:r>
    </w:p>
    <w:p w14:paraId="2BCC0F2A" w14:textId="77777777" w:rsidR="00521CD1" w:rsidRPr="00521CD1" w:rsidRDefault="00521CD1" w:rsidP="00521CD1">
      <w:pPr>
        <w:pStyle w:val="a9"/>
      </w:pPr>
      <w:r w:rsidRPr="00521CD1">
        <w:t>190@00003010: $ 8 &lt;= 0000000b</w:t>
      </w:r>
    </w:p>
    <w:p w14:paraId="4E6E80DE" w14:textId="77777777" w:rsidR="00521CD1" w:rsidRPr="00521CD1" w:rsidRDefault="00521CD1" w:rsidP="00521CD1">
      <w:pPr>
        <w:pStyle w:val="a9"/>
      </w:pPr>
      <w:r w:rsidRPr="00521CD1">
        <w:t>210@00003014: $ 9 &lt;= 00000000</w:t>
      </w:r>
    </w:p>
    <w:p w14:paraId="651D2CB9" w14:textId="0052B0D9" w:rsidR="00521CD1" w:rsidRPr="00AC3027" w:rsidRDefault="00521CD1" w:rsidP="00521CD1">
      <w:pPr>
        <w:pStyle w:val="a9"/>
      </w:pPr>
      <w:r w:rsidRPr="00521CD1">
        <w:t>250@0000301c: $ 8 &lt;= 00000001</w:t>
      </w:r>
    </w:p>
    <w:p w14:paraId="1B030F2C" w14:textId="77777777" w:rsidR="006352F8" w:rsidRDefault="006352F8" w:rsidP="006352F8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50A7B7BA" w14:textId="0F3CF169" w:rsidR="006352F8" w:rsidRDefault="006352F8" w:rsidP="006352F8">
      <w:pPr>
        <w:pStyle w:val="a9"/>
      </w:pPr>
      <w:r>
        <w:t>ori $a</w:t>
      </w:r>
      <w:proofErr w:type="gramStart"/>
      <w:r>
        <w:t>0,$</w:t>
      </w:r>
      <w:proofErr w:type="gramEnd"/>
      <w:r>
        <w:t>0,</w:t>
      </w:r>
      <w:r w:rsidR="00D2766E">
        <w:t>0</w:t>
      </w:r>
    </w:p>
    <w:p w14:paraId="76DC251D" w14:textId="77777777" w:rsidR="006352F8" w:rsidRPr="00AC3027" w:rsidRDefault="006352F8" w:rsidP="006352F8">
      <w:pPr>
        <w:pStyle w:val="a9"/>
      </w:pPr>
      <w:r w:rsidRPr="00AC3027">
        <w:t>nop</w:t>
      </w:r>
    </w:p>
    <w:p w14:paraId="7688C251" w14:textId="3198F1D5" w:rsidR="006352F8" w:rsidRDefault="006352F8" w:rsidP="006352F8">
      <w:pPr>
        <w:pStyle w:val="a9"/>
      </w:pPr>
      <w:r>
        <w:rPr>
          <w:rFonts w:hint="eastAsia"/>
        </w:rPr>
        <w:t>l</w:t>
      </w:r>
      <w:r>
        <w:t>w $t0,0($a0)</w:t>
      </w:r>
    </w:p>
    <w:p w14:paraId="4774B61B" w14:textId="77777777" w:rsidR="00C52C68" w:rsidRPr="00C52C68" w:rsidRDefault="00C52C68" w:rsidP="00C52C68">
      <w:pPr>
        <w:pStyle w:val="a9"/>
      </w:pPr>
      <w:r w:rsidRPr="00C52C68">
        <w:t>110@00003000: $ 4 &lt;= 00000000</w:t>
      </w:r>
    </w:p>
    <w:p w14:paraId="53824E2C" w14:textId="637AF410" w:rsidR="00C52C68" w:rsidRDefault="00C52C68" w:rsidP="00C52C68">
      <w:pPr>
        <w:pStyle w:val="a9"/>
      </w:pPr>
      <w:r w:rsidRPr="00C52C68">
        <w:t>150@00003008: $ 8 &lt;= 00000000</w:t>
      </w:r>
    </w:p>
    <w:p w14:paraId="77939622" w14:textId="77777777" w:rsidR="006352F8" w:rsidRDefault="006352F8" w:rsidP="006352F8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73F3882A" w14:textId="77777777" w:rsidR="006352F8" w:rsidRDefault="006352F8" w:rsidP="006352F8">
      <w:pPr>
        <w:pStyle w:val="a9"/>
      </w:pPr>
      <w:r>
        <w:rPr>
          <w:rFonts w:hint="eastAsia"/>
        </w:rPr>
        <w:t>o</w:t>
      </w:r>
      <w:r>
        <w:t>ri $t0,111</w:t>
      </w:r>
    </w:p>
    <w:p w14:paraId="60BBB029" w14:textId="1770F86C" w:rsidR="006352F8" w:rsidRPr="00AC3027" w:rsidRDefault="00D2766E" w:rsidP="006352F8">
      <w:pPr>
        <w:pStyle w:val="a9"/>
      </w:pPr>
      <w:r>
        <w:t>ori</w:t>
      </w:r>
      <w:r w:rsidR="006352F8" w:rsidRPr="00AC3027">
        <w:t xml:space="preserve"> $</w:t>
      </w:r>
      <w:r w:rsidR="006352F8">
        <w:t>a</w:t>
      </w:r>
      <w:proofErr w:type="gramStart"/>
      <w:r w:rsidR="006352F8">
        <w:t>0</w:t>
      </w:r>
      <w:r w:rsidR="006352F8" w:rsidRPr="00AC3027">
        <w:t>,$</w:t>
      </w:r>
      <w:proofErr w:type="gramEnd"/>
      <w:r w:rsidR="006352F8">
        <w:t>0</w:t>
      </w:r>
      <w:r w:rsidR="006352F8" w:rsidRPr="00AC3027">
        <w:t>,</w:t>
      </w:r>
      <w:r>
        <w:t>0</w:t>
      </w:r>
    </w:p>
    <w:p w14:paraId="1B620D4F" w14:textId="77777777" w:rsidR="006352F8" w:rsidRPr="00AC3027" w:rsidRDefault="006352F8" w:rsidP="006352F8">
      <w:pPr>
        <w:pStyle w:val="a9"/>
      </w:pPr>
      <w:r w:rsidRPr="00AC3027">
        <w:t>nop</w:t>
      </w:r>
    </w:p>
    <w:p w14:paraId="1BA53F35" w14:textId="571D2EE9" w:rsidR="006352F8" w:rsidRDefault="006352F8" w:rsidP="006352F8">
      <w:pPr>
        <w:pStyle w:val="a9"/>
      </w:pPr>
      <w:r>
        <w:t>sw $t0,0($a0)</w:t>
      </w:r>
    </w:p>
    <w:p w14:paraId="487F8960" w14:textId="77777777" w:rsidR="00D116BE" w:rsidRPr="00D116BE" w:rsidRDefault="00D116BE" w:rsidP="00D116BE">
      <w:pPr>
        <w:pStyle w:val="a9"/>
      </w:pPr>
      <w:r w:rsidRPr="00D116BE">
        <w:t>110@00003000: $ 8 &lt;= 0000006f</w:t>
      </w:r>
    </w:p>
    <w:p w14:paraId="5FC5FE1E" w14:textId="77777777" w:rsidR="00D116BE" w:rsidRPr="00D116BE" w:rsidRDefault="00D116BE" w:rsidP="00D116BE">
      <w:pPr>
        <w:pStyle w:val="a9"/>
      </w:pPr>
      <w:r w:rsidRPr="00D116BE">
        <w:t>130@00003004: $ 4 &lt;= 00000000</w:t>
      </w:r>
    </w:p>
    <w:p w14:paraId="159D905E" w14:textId="49B2A15C" w:rsidR="00D116BE" w:rsidRPr="00D116BE" w:rsidRDefault="00D116BE" w:rsidP="00D116BE">
      <w:pPr>
        <w:pStyle w:val="a9"/>
      </w:pPr>
      <w:r w:rsidRPr="00D116BE">
        <w:t>150@0000300c: *00000000 &lt;= 0000006f</w:t>
      </w:r>
    </w:p>
    <w:p w14:paraId="2D768DE0" w14:textId="77777777" w:rsidR="006352F8" w:rsidRDefault="006352F8" w:rsidP="006352F8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382D9800" w14:textId="77777777" w:rsidR="006352F8" w:rsidRDefault="006352F8" w:rsidP="006352F8">
      <w:pPr>
        <w:pStyle w:val="a9"/>
      </w:pPr>
      <w:r>
        <w:t>ori $t1,1</w:t>
      </w:r>
    </w:p>
    <w:p w14:paraId="127F68F5" w14:textId="24F4FC8C" w:rsidR="00E61148" w:rsidRDefault="00E61148" w:rsidP="006352F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051AAAE2" w14:textId="77777777" w:rsidR="006352F8" w:rsidRDefault="006352F8" w:rsidP="006352F8">
      <w:pPr>
        <w:pStyle w:val="a9"/>
      </w:pPr>
      <w:r>
        <w:t>nop</w:t>
      </w:r>
    </w:p>
    <w:p w14:paraId="6B1A579F" w14:textId="77777777" w:rsidR="006352F8" w:rsidRDefault="006352F8" w:rsidP="006352F8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6CA05F74" w14:textId="77777777" w:rsidR="006352F8" w:rsidRDefault="006352F8" w:rsidP="006352F8">
      <w:pPr>
        <w:pStyle w:val="a9"/>
      </w:pPr>
      <w:r>
        <w:t>nop</w:t>
      </w:r>
    </w:p>
    <w:p w14:paraId="5F7AC62C" w14:textId="77777777" w:rsidR="006352F8" w:rsidRDefault="006352F8" w:rsidP="006352F8">
      <w:pPr>
        <w:pStyle w:val="a9"/>
      </w:pPr>
      <w:r>
        <w:t>out:</w:t>
      </w:r>
    </w:p>
    <w:p w14:paraId="04116885" w14:textId="24F63419" w:rsidR="006352F8" w:rsidRDefault="006352F8" w:rsidP="006352F8">
      <w:pPr>
        <w:pStyle w:val="a9"/>
      </w:pPr>
      <w:r>
        <w:t>nop</w:t>
      </w:r>
    </w:p>
    <w:p w14:paraId="5AB4CC4E" w14:textId="77777777" w:rsidR="00665C14" w:rsidRPr="00C94285" w:rsidRDefault="00665C14" w:rsidP="00665C14">
      <w:pPr>
        <w:pStyle w:val="a9"/>
      </w:pPr>
      <w:r w:rsidRPr="00C94285">
        <w:t>110@00003000: $ 9 &lt;= 00000001</w:t>
      </w:r>
    </w:p>
    <w:p w14:paraId="650EBDA0" w14:textId="77777777" w:rsidR="00665C14" w:rsidRDefault="00665C14" w:rsidP="00665C14">
      <w:pPr>
        <w:pStyle w:val="a9"/>
      </w:pPr>
      <w:r w:rsidRPr="00C94285">
        <w:t>130@00003004: $10 &lt;= 00000001</w:t>
      </w:r>
    </w:p>
    <w:p w14:paraId="2AE36453" w14:textId="018D958B" w:rsidR="006352F8" w:rsidRDefault="00665C14" w:rsidP="00665C14">
      <w:r>
        <w:rPr>
          <w:rFonts w:hint="eastAsia"/>
        </w:rPr>
        <w:t xml:space="preserve"> </w:t>
      </w:r>
      <w:r w:rsidR="006352F8">
        <w:rPr>
          <w:rFonts w:hint="eastAsia"/>
        </w:rPr>
        <w:t>(</w:t>
      </w:r>
      <w:proofErr w:type="gramStart"/>
      <w:r w:rsidR="006352F8">
        <w:t>6)Rs</w:t>
      </w:r>
      <w:proofErr w:type="gramEnd"/>
      <w:r w:rsidR="006352F8">
        <w:t>---jr</w:t>
      </w:r>
    </w:p>
    <w:p w14:paraId="708C8BDB" w14:textId="77777777" w:rsidR="006352F8" w:rsidRDefault="006352F8" w:rsidP="006352F8">
      <w:pPr>
        <w:pStyle w:val="a9"/>
      </w:pPr>
      <w:r>
        <w:t>ori $t1,0x00003014</w:t>
      </w:r>
    </w:p>
    <w:p w14:paraId="5FDFC0C3" w14:textId="15D8492E" w:rsidR="00E61148" w:rsidRDefault="00E61148" w:rsidP="006352F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1CD305C4" w14:textId="77777777" w:rsidR="006352F8" w:rsidRDefault="006352F8" w:rsidP="006352F8">
      <w:pPr>
        <w:pStyle w:val="a9"/>
      </w:pPr>
      <w:r>
        <w:t>nop</w:t>
      </w:r>
    </w:p>
    <w:p w14:paraId="6690F07D" w14:textId="77777777" w:rsidR="006352F8" w:rsidRDefault="006352F8" w:rsidP="006352F8">
      <w:pPr>
        <w:pStyle w:val="a9"/>
      </w:pPr>
      <w:r>
        <w:t>jr $t2</w:t>
      </w:r>
    </w:p>
    <w:p w14:paraId="6166E5C4" w14:textId="77777777" w:rsidR="006352F8" w:rsidRDefault="006352F8" w:rsidP="006352F8">
      <w:pPr>
        <w:pStyle w:val="a9"/>
      </w:pPr>
      <w:r>
        <w:t>nop</w:t>
      </w:r>
    </w:p>
    <w:p w14:paraId="438981CB" w14:textId="77777777" w:rsidR="006352F8" w:rsidRDefault="006352F8" w:rsidP="006352F8">
      <w:pPr>
        <w:pStyle w:val="a9"/>
      </w:pPr>
      <w:r>
        <w:t>out:</w:t>
      </w:r>
    </w:p>
    <w:p w14:paraId="7395AA31" w14:textId="31847A5B" w:rsidR="006352F8" w:rsidRDefault="006352F8" w:rsidP="006352F8">
      <w:pPr>
        <w:pStyle w:val="a9"/>
      </w:pPr>
      <w:r>
        <w:t>nop</w:t>
      </w:r>
    </w:p>
    <w:p w14:paraId="1460C0DB" w14:textId="77777777" w:rsidR="005950F0" w:rsidRPr="002A564C" w:rsidRDefault="005950F0" w:rsidP="005950F0">
      <w:pPr>
        <w:pStyle w:val="a9"/>
      </w:pPr>
      <w:r w:rsidRPr="002A564C">
        <w:t>110@00003000: $ 9 &lt;= 00003014</w:t>
      </w:r>
    </w:p>
    <w:p w14:paraId="4256BB6B" w14:textId="146C05B8" w:rsidR="005950F0" w:rsidRDefault="005950F0" w:rsidP="005950F0">
      <w:pPr>
        <w:pStyle w:val="a9"/>
      </w:pPr>
      <w:r w:rsidRPr="002A564C">
        <w:t>130@00003004: $10 &lt;= 00003014</w:t>
      </w:r>
    </w:p>
    <w:p w14:paraId="7A42CC8E" w14:textId="77777777" w:rsidR="00F50945" w:rsidRDefault="00F50945" w:rsidP="00F50945">
      <w:pPr>
        <w:pStyle w:val="a9"/>
        <w:ind w:left="0"/>
      </w:pPr>
      <w:r>
        <w:rPr>
          <w:rFonts w:hint="eastAsia"/>
        </w:rPr>
        <w:t>(</w:t>
      </w:r>
      <w:proofErr w:type="gramStart"/>
      <w:r>
        <w:t>7)Rs</w:t>
      </w:r>
      <w:proofErr w:type="gramEnd"/>
      <w:r>
        <w:t>-jalr</w:t>
      </w:r>
    </w:p>
    <w:p w14:paraId="6FAE6AD4" w14:textId="77777777" w:rsidR="00F50945" w:rsidRDefault="00F50945" w:rsidP="00F50945">
      <w:pPr>
        <w:pStyle w:val="a9"/>
      </w:pPr>
      <w:r>
        <w:t>ori $t1,0x00003014</w:t>
      </w:r>
    </w:p>
    <w:p w14:paraId="114541FA" w14:textId="5E0947C3" w:rsidR="00F50945" w:rsidRDefault="00F50945" w:rsidP="00F50945">
      <w:pPr>
        <w:pStyle w:val="a9"/>
      </w:pPr>
      <w:r>
        <w:t>or</w:t>
      </w:r>
      <w:r>
        <w:rPr>
          <w:rFonts w:hint="eastAsia"/>
        </w:rPr>
        <w:t>i</w:t>
      </w:r>
      <w:r>
        <w:t xml:space="preserve"> $t</w:t>
      </w:r>
      <w:proofErr w:type="gramStart"/>
      <w:r>
        <w:t>2,$</w:t>
      </w:r>
      <w:proofErr w:type="gramEnd"/>
      <w:r>
        <w:t>t1,0</w:t>
      </w:r>
    </w:p>
    <w:p w14:paraId="2900CA25" w14:textId="77777777" w:rsidR="00F50945" w:rsidRDefault="00F50945" w:rsidP="00F50945">
      <w:pPr>
        <w:pStyle w:val="a9"/>
      </w:pPr>
      <w:r>
        <w:t>nop</w:t>
      </w:r>
    </w:p>
    <w:p w14:paraId="1E57BB5F" w14:textId="77777777" w:rsidR="00F50945" w:rsidRDefault="00F50945" w:rsidP="00F50945">
      <w:pPr>
        <w:pStyle w:val="a9"/>
      </w:pPr>
      <w:r>
        <w:t>jalr $t</w:t>
      </w:r>
      <w:proofErr w:type="gramStart"/>
      <w:r>
        <w:t>1,$</w:t>
      </w:r>
      <w:proofErr w:type="gramEnd"/>
      <w:r>
        <w:t>t2</w:t>
      </w:r>
    </w:p>
    <w:p w14:paraId="26BBDB65" w14:textId="77777777" w:rsidR="00F50945" w:rsidRDefault="00F50945" w:rsidP="00F50945">
      <w:pPr>
        <w:pStyle w:val="a9"/>
      </w:pPr>
      <w:r>
        <w:t>nop</w:t>
      </w:r>
    </w:p>
    <w:p w14:paraId="0FDC67CB" w14:textId="77777777" w:rsidR="00F50945" w:rsidRDefault="00F50945" w:rsidP="00F50945">
      <w:pPr>
        <w:pStyle w:val="a9"/>
      </w:pPr>
      <w:r>
        <w:t>out:</w:t>
      </w:r>
    </w:p>
    <w:p w14:paraId="15868FC5" w14:textId="77777777" w:rsidR="00F50945" w:rsidRDefault="00F50945" w:rsidP="00F50945">
      <w:pPr>
        <w:pStyle w:val="a9"/>
      </w:pPr>
      <w:r>
        <w:t>nop</w:t>
      </w:r>
    </w:p>
    <w:p w14:paraId="664634CF" w14:textId="77777777" w:rsidR="00F50945" w:rsidRPr="00581E13" w:rsidRDefault="00F50945" w:rsidP="00F50945">
      <w:pPr>
        <w:pStyle w:val="a9"/>
      </w:pPr>
      <w:r w:rsidRPr="00581E13">
        <w:t>110@00003000: $ 9 &lt;= 00003014</w:t>
      </w:r>
    </w:p>
    <w:p w14:paraId="2E64C48A" w14:textId="77777777" w:rsidR="00F50945" w:rsidRPr="00581E13" w:rsidRDefault="00F50945" w:rsidP="00F50945">
      <w:pPr>
        <w:pStyle w:val="a9"/>
      </w:pPr>
      <w:r w:rsidRPr="00581E13">
        <w:t>130@00003004: $10 &lt;= 00003014</w:t>
      </w:r>
    </w:p>
    <w:p w14:paraId="0F242F99" w14:textId="65E4432F" w:rsidR="00F50945" w:rsidRDefault="00F50945" w:rsidP="00F50945">
      <w:pPr>
        <w:pStyle w:val="a9"/>
      </w:pPr>
      <w:r w:rsidRPr="00581E13">
        <w:t>170@0000300c: $ 9 &lt;= 00003014</w:t>
      </w:r>
    </w:p>
    <w:p w14:paraId="5A64AB17" w14:textId="044B6CCC" w:rsidR="0091035B" w:rsidRDefault="009E3878" w:rsidP="0091035B">
      <w:r>
        <w:t>6</w:t>
      </w:r>
      <w:r w:rsidR="0091035B">
        <w:t>.D</w:t>
      </w:r>
      <w:r w:rsidR="0091035B">
        <w:rPr>
          <w:rFonts w:hint="eastAsia"/>
        </w:rPr>
        <w:t>级R</w:t>
      </w:r>
      <w:r w:rsidR="0091035B">
        <w:t>s</w:t>
      </w:r>
      <w:r w:rsidR="0091035B">
        <w:rPr>
          <w:rFonts w:hint="eastAsia"/>
        </w:rPr>
        <w:t>与M级</w:t>
      </w:r>
      <w:r w:rsidR="0091035B">
        <w:t>jal</w:t>
      </w:r>
    </w:p>
    <w:p w14:paraId="307127E4" w14:textId="77777777" w:rsidR="00EC39B3" w:rsidRDefault="00EC39B3" w:rsidP="00EC39B3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0014222F" w14:textId="77777777" w:rsidR="00EC39B3" w:rsidRPr="001B6630" w:rsidRDefault="00EC39B3" w:rsidP="00EC39B3">
      <w:pPr>
        <w:pStyle w:val="a9"/>
      </w:pPr>
      <w:r w:rsidRPr="001B6630">
        <w:t>ori $t0,11</w:t>
      </w:r>
    </w:p>
    <w:p w14:paraId="1F701C13" w14:textId="2E0C2BC0" w:rsidR="00EC39B3" w:rsidRDefault="00EC39B3" w:rsidP="00EC39B3">
      <w:pPr>
        <w:pStyle w:val="a9"/>
      </w:pPr>
      <w:r w:rsidRPr="001B6630">
        <w:t>jal eee</w:t>
      </w:r>
    </w:p>
    <w:p w14:paraId="23F72125" w14:textId="4D354CDD" w:rsidR="008A391B" w:rsidRPr="001B6630" w:rsidRDefault="008A391B" w:rsidP="00EC39B3">
      <w:pPr>
        <w:pStyle w:val="a9"/>
      </w:pPr>
      <w:r>
        <w:rPr>
          <w:rFonts w:hint="eastAsia"/>
        </w:rPr>
        <w:t>n</w:t>
      </w:r>
      <w:r>
        <w:t>op</w:t>
      </w:r>
    </w:p>
    <w:p w14:paraId="2AF1C4D2" w14:textId="18C4E948" w:rsidR="00EC39B3" w:rsidRPr="001B6630" w:rsidRDefault="009E3878" w:rsidP="00EC39B3">
      <w:pPr>
        <w:pStyle w:val="a9"/>
      </w:pPr>
      <w:r>
        <w:t>nor</w:t>
      </w:r>
      <w:r w:rsidR="00EC39B3" w:rsidRPr="001B6630">
        <w:t xml:space="preserve"> $t</w:t>
      </w:r>
      <w:proofErr w:type="gramStart"/>
      <w:r w:rsidR="00EC39B3" w:rsidRPr="001B6630">
        <w:t>0,$</w:t>
      </w:r>
      <w:proofErr w:type="gramEnd"/>
      <w:r w:rsidR="00EC39B3" w:rsidRPr="001B6630">
        <w:t>ra,$0</w:t>
      </w:r>
    </w:p>
    <w:p w14:paraId="18186B15" w14:textId="5AB1A49D" w:rsidR="00EC39B3" w:rsidRDefault="00EC39B3" w:rsidP="00EC39B3">
      <w:pPr>
        <w:pStyle w:val="a9"/>
      </w:pPr>
      <w:r w:rsidRPr="001B6630">
        <w:t>eee:</w:t>
      </w:r>
    </w:p>
    <w:p w14:paraId="1C09228F" w14:textId="77777777" w:rsidR="009E3878" w:rsidRPr="009E3878" w:rsidRDefault="009E3878" w:rsidP="009E3878">
      <w:pPr>
        <w:pStyle w:val="a9"/>
      </w:pPr>
      <w:r w:rsidRPr="009E3878">
        <w:t>110@00003000: $ 8 &lt;= 0000000b</w:t>
      </w:r>
    </w:p>
    <w:p w14:paraId="6C0503B5" w14:textId="257F8145" w:rsidR="009E3878" w:rsidRPr="001B6630" w:rsidRDefault="009E3878" w:rsidP="009E3878">
      <w:pPr>
        <w:pStyle w:val="a9"/>
      </w:pPr>
      <w:r w:rsidRPr="009E3878">
        <w:t>130@00003004: $31 &lt;= 0000300c</w:t>
      </w:r>
    </w:p>
    <w:p w14:paraId="3E21626F" w14:textId="1E513FE0" w:rsidR="00EC39B3" w:rsidRDefault="00EC39B3" w:rsidP="00EC39B3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21CA0455" w14:textId="77777777" w:rsidR="00EC39B3" w:rsidRDefault="00EC39B3" w:rsidP="00EC39B3">
      <w:pPr>
        <w:pStyle w:val="a9"/>
      </w:pPr>
      <w:r>
        <w:t>ori $t0,11</w:t>
      </w:r>
    </w:p>
    <w:p w14:paraId="5E14F9B5" w14:textId="10D2890A" w:rsidR="00EC39B3" w:rsidRDefault="00EC39B3" w:rsidP="00EC39B3">
      <w:pPr>
        <w:pStyle w:val="a9"/>
      </w:pPr>
      <w:r>
        <w:t>jal eee</w:t>
      </w:r>
    </w:p>
    <w:p w14:paraId="77DFF46F" w14:textId="54DE7A15" w:rsidR="008A391B" w:rsidRDefault="008A391B" w:rsidP="00EC39B3">
      <w:pPr>
        <w:pStyle w:val="a9"/>
      </w:pPr>
      <w:r>
        <w:rPr>
          <w:rFonts w:hint="eastAsia"/>
        </w:rPr>
        <w:t>n</w:t>
      </w:r>
      <w:r>
        <w:t>op</w:t>
      </w:r>
    </w:p>
    <w:p w14:paraId="65BC83DF" w14:textId="77777777" w:rsidR="00EC39B3" w:rsidRDefault="00EC39B3" w:rsidP="00EC39B3">
      <w:pPr>
        <w:pStyle w:val="a9"/>
      </w:pPr>
      <w:r>
        <w:t>ori $t</w:t>
      </w:r>
      <w:proofErr w:type="gramStart"/>
      <w:r>
        <w:t>0,$</w:t>
      </w:r>
      <w:proofErr w:type="gramEnd"/>
      <w:r>
        <w:t>ra,11</w:t>
      </w:r>
    </w:p>
    <w:p w14:paraId="0C1BEA2A" w14:textId="0A553F16" w:rsidR="00EC39B3" w:rsidRDefault="00EC39B3" w:rsidP="00EC39B3">
      <w:pPr>
        <w:pStyle w:val="a9"/>
      </w:pPr>
      <w:r>
        <w:t>eee:</w:t>
      </w:r>
    </w:p>
    <w:p w14:paraId="181963B6" w14:textId="77777777" w:rsidR="00B7588B" w:rsidRPr="00B7588B" w:rsidRDefault="00B7588B" w:rsidP="00B7588B">
      <w:pPr>
        <w:pStyle w:val="a9"/>
      </w:pPr>
      <w:r w:rsidRPr="00B7588B">
        <w:t>110@00003000: $ 8 &lt;= 0000000b</w:t>
      </w:r>
    </w:p>
    <w:p w14:paraId="0361DF1A" w14:textId="21130CFE" w:rsidR="00B7588B" w:rsidRDefault="00B7588B" w:rsidP="00B7588B">
      <w:pPr>
        <w:pStyle w:val="a9"/>
      </w:pPr>
      <w:r w:rsidRPr="00B7588B">
        <w:t>130@00003004: $31 &lt;= 0000300c</w:t>
      </w:r>
    </w:p>
    <w:p w14:paraId="02C8313B" w14:textId="786A26DA" w:rsidR="00EC39B3" w:rsidRDefault="00EC39B3" w:rsidP="00EC39B3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2A5DCBD2" w14:textId="77777777" w:rsidR="00A436F9" w:rsidRDefault="00A436F9" w:rsidP="00A436F9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6B610463" w14:textId="77777777" w:rsidR="00A436F9" w:rsidRDefault="00A436F9" w:rsidP="00A436F9">
      <w:pPr>
        <w:pStyle w:val="a9"/>
      </w:pPr>
      <w:r>
        <w:t>jal eee</w:t>
      </w:r>
    </w:p>
    <w:p w14:paraId="03F246A6" w14:textId="77777777" w:rsidR="00A436F9" w:rsidRDefault="00A436F9" w:rsidP="00A436F9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008D0B60" w14:textId="77777777" w:rsidR="00A436F9" w:rsidRDefault="00A436F9" w:rsidP="00A436F9">
      <w:pPr>
        <w:pStyle w:val="a9"/>
      </w:pPr>
      <w:r>
        <w:t>eee:</w:t>
      </w:r>
    </w:p>
    <w:p w14:paraId="1B617A00" w14:textId="1844AF04" w:rsidR="00065FB4" w:rsidRDefault="00A436F9" w:rsidP="00A436F9">
      <w:pPr>
        <w:pStyle w:val="a9"/>
      </w:pPr>
      <w:r>
        <w:t>lw $t1,0($ra)</w:t>
      </w:r>
    </w:p>
    <w:p w14:paraId="2B1EC3A3" w14:textId="77777777" w:rsidR="00132FDE" w:rsidRPr="00132FDE" w:rsidRDefault="00132FDE" w:rsidP="00132FDE">
      <w:pPr>
        <w:pStyle w:val="a9"/>
      </w:pPr>
      <w:r w:rsidRPr="00132FDE">
        <w:t>110@00003000: $ 4 &lt;= 00003000</w:t>
      </w:r>
    </w:p>
    <w:p w14:paraId="56441E5A" w14:textId="77777777" w:rsidR="00132FDE" w:rsidRPr="00132FDE" w:rsidRDefault="00132FDE" w:rsidP="00132FDE">
      <w:pPr>
        <w:pStyle w:val="a9"/>
      </w:pPr>
      <w:r w:rsidRPr="00132FDE">
        <w:t>130@00003004: $31 &lt;= 0000300c</w:t>
      </w:r>
    </w:p>
    <w:p w14:paraId="0E4D503E" w14:textId="77777777" w:rsidR="00132FDE" w:rsidRPr="00132FDE" w:rsidRDefault="00132FDE" w:rsidP="00132FDE">
      <w:pPr>
        <w:pStyle w:val="a9"/>
      </w:pPr>
      <w:r w:rsidRPr="00132FDE">
        <w:t>150@00003008: $31 &lt;= 0000000c</w:t>
      </w:r>
    </w:p>
    <w:p w14:paraId="1DFAFA4E" w14:textId="470C236E" w:rsidR="00132FDE" w:rsidRDefault="00132FDE" w:rsidP="00132FDE">
      <w:pPr>
        <w:pStyle w:val="a9"/>
      </w:pPr>
      <w:r w:rsidRPr="00132FDE">
        <w:t>170@0000300c: $ 9 &lt;= 00000000</w:t>
      </w:r>
    </w:p>
    <w:p w14:paraId="551560D3" w14:textId="694949B2" w:rsidR="00EC39B3" w:rsidRDefault="00EC39B3" w:rsidP="00EC39B3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6FE5F4A2" w14:textId="77777777" w:rsidR="002A22D8" w:rsidRDefault="002A22D8" w:rsidP="002A22D8">
      <w:pPr>
        <w:pStyle w:val="a9"/>
      </w:pPr>
      <w:r>
        <w:t>ori $t1,1</w:t>
      </w:r>
    </w:p>
    <w:p w14:paraId="63E6E0DD" w14:textId="77777777" w:rsidR="002A22D8" w:rsidRDefault="002A22D8" w:rsidP="002A22D8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2B4D5B6C" w14:textId="77777777" w:rsidR="002A22D8" w:rsidRDefault="002A22D8" w:rsidP="002A22D8">
      <w:pPr>
        <w:pStyle w:val="a9"/>
      </w:pPr>
      <w:r>
        <w:t>jal eee</w:t>
      </w:r>
    </w:p>
    <w:p w14:paraId="51B90F9B" w14:textId="77777777" w:rsidR="002A22D8" w:rsidRDefault="002A22D8" w:rsidP="002A22D8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43989130" w14:textId="77777777" w:rsidR="002A22D8" w:rsidRDefault="002A22D8" w:rsidP="002A22D8">
      <w:pPr>
        <w:pStyle w:val="a9"/>
      </w:pPr>
      <w:r>
        <w:t>eee:</w:t>
      </w:r>
    </w:p>
    <w:p w14:paraId="3B9D1EC3" w14:textId="22F02D38" w:rsidR="002A22D8" w:rsidRDefault="002A22D8" w:rsidP="002A22D8">
      <w:pPr>
        <w:pStyle w:val="a9"/>
      </w:pPr>
      <w:r>
        <w:t>sw $t1,0($ra)</w:t>
      </w:r>
    </w:p>
    <w:p w14:paraId="70033003" w14:textId="77777777" w:rsidR="00116E68" w:rsidRPr="00116E68" w:rsidRDefault="00116E68" w:rsidP="00116E68">
      <w:pPr>
        <w:pStyle w:val="a9"/>
      </w:pPr>
      <w:r w:rsidRPr="00116E68">
        <w:t>110@00003000: $ 9 &lt;= 00000001</w:t>
      </w:r>
    </w:p>
    <w:p w14:paraId="4555E398" w14:textId="77777777" w:rsidR="00116E68" w:rsidRPr="00116E68" w:rsidRDefault="00116E68" w:rsidP="00116E68">
      <w:pPr>
        <w:pStyle w:val="a9"/>
      </w:pPr>
      <w:r w:rsidRPr="00116E68">
        <w:t>130@00003004: $ 4 &lt;= 00003000</w:t>
      </w:r>
    </w:p>
    <w:p w14:paraId="0B09057B" w14:textId="77777777" w:rsidR="00116E68" w:rsidRPr="00116E68" w:rsidRDefault="00116E68" w:rsidP="00116E68">
      <w:pPr>
        <w:pStyle w:val="a9"/>
      </w:pPr>
      <w:r w:rsidRPr="00116E68">
        <w:t>150@00003008: $31 &lt;= 00003010</w:t>
      </w:r>
    </w:p>
    <w:p w14:paraId="7423E931" w14:textId="77777777" w:rsidR="00116E68" w:rsidRPr="00116E68" w:rsidRDefault="00116E68" w:rsidP="00116E68">
      <w:pPr>
        <w:pStyle w:val="a9"/>
      </w:pPr>
      <w:r w:rsidRPr="00116E68">
        <w:t>170@0000300c: $31 &lt;= 00000010</w:t>
      </w:r>
    </w:p>
    <w:p w14:paraId="730384D3" w14:textId="46BAC5B4" w:rsidR="00116E68" w:rsidRDefault="00116E68" w:rsidP="00116E68">
      <w:pPr>
        <w:pStyle w:val="a9"/>
      </w:pPr>
      <w:r w:rsidRPr="00116E68">
        <w:t>170@00003010: *00000010 &lt;= 00000001</w:t>
      </w:r>
    </w:p>
    <w:p w14:paraId="063F6475" w14:textId="2A3CA7BD" w:rsidR="002D48A6" w:rsidRDefault="002D48A6" w:rsidP="002D48A6">
      <w:pPr>
        <w:pStyle w:val="a9"/>
        <w:ind w:left="0"/>
      </w:pPr>
      <w:r>
        <w:rPr>
          <w:rFonts w:hint="eastAsia"/>
        </w:rPr>
        <w:t>7</w:t>
      </w:r>
      <w:r>
        <w:t>.D</w:t>
      </w:r>
      <w:r>
        <w:rPr>
          <w:rFonts w:hint="eastAsia"/>
        </w:rPr>
        <w:t>级</w:t>
      </w:r>
      <w:r>
        <w:rPr>
          <w:rFonts w:hint="eastAsia"/>
        </w:rPr>
        <w:t>R</w:t>
      </w:r>
      <w:r>
        <w:t>s</w:t>
      </w:r>
      <w:r>
        <w:rPr>
          <w:rFonts w:hint="eastAsia"/>
        </w:rPr>
        <w:t>与</w:t>
      </w:r>
      <w:r>
        <w:rPr>
          <w:rFonts w:hint="eastAsia"/>
        </w:rPr>
        <w:t>M</w:t>
      </w:r>
      <w:r>
        <w:rPr>
          <w:rFonts w:hint="eastAsia"/>
        </w:rPr>
        <w:t>级</w:t>
      </w:r>
      <w:r>
        <w:rPr>
          <w:rFonts w:hint="eastAsia"/>
        </w:rPr>
        <w:t>j</w:t>
      </w:r>
      <w:r>
        <w:t>alr</w:t>
      </w:r>
    </w:p>
    <w:p w14:paraId="62870C24" w14:textId="5963A38C" w:rsidR="00CB5D2A" w:rsidRDefault="00CB5D2A" w:rsidP="00CB5D2A">
      <w:r>
        <w:t xml:space="preserve"> 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71E9B151" w14:textId="77777777" w:rsidR="00CB5D2A" w:rsidRDefault="00CB5D2A" w:rsidP="00CB5D2A">
      <w:pPr>
        <w:pStyle w:val="a9"/>
      </w:pPr>
      <w:r>
        <w:t>ori $t0,0x0000300c</w:t>
      </w:r>
    </w:p>
    <w:p w14:paraId="2D447460" w14:textId="5E861404" w:rsidR="00CB5D2A" w:rsidRDefault="00CB5D2A" w:rsidP="00CB5D2A">
      <w:pPr>
        <w:pStyle w:val="a9"/>
      </w:pPr>
      <w:r>
        <w:t>jalr $t</w:t>
      </w:r>
      <w:proofErr w:type="gramStart"/>
      <w:r>
        <w:t>1,$</w:t>
      </w:r>
      <w:proofErr w:type="gramEnd"/>
      <w:r>
        <w:t>t0</w:t>
      </w:r>
    </w:p>
    <w:p w14:paraId="58BAB558" w14:textId="321642CB" w:rsidR="00CB5D2A" w:rsidRDefault="00CB5D2A" w:rsidP="00CB5D2A">
      <w:pPr>
        <w:pStyle w:val="a9"/>
      </w:pPr>
      <w:r>
        <w:rPr>
          <w:rFonts w:hint="eastAsia"/>
        </w:rPr>
        <w:t>n</w:t>
      </w:r>
      <w:r>
        <w:t>op</w:t>
      </w:r>
    </w:p>
    <w:p w14:paraId="36315BC5" w14:textId="77777777" w:rsidR="00CB5D2A" w:rsidRDefault="00CB5D2A" w:rsidP="00CB5D2A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1E9A66B1" w14:textId="77777777" w:rsidR="00CB5D2A" w:rsidRDefault="00CB5D2A" w:rsidP="00CB5D2A">
      <w:pPr>
        <w:pStyle w:val="a9"/>
      </w:pPr>
      <w:r>
        <w:t>nop</w:t>
      </w:r>
    </w:p>
    <w:p w14:paraId="24624AC7" w14:textId="77777777" w:rsidR="00CB5D2A" w:rsidRDefault="00CB5D2A" w:rsidP="00CB5D2A">
      <w:pPr>
        <w:pStyle w:val="a9"/>
      </w:pPr>
      <w:r>
        <w:t>110@00003000: $ 8 &lt;= 0000300c</w:t>
      </w:r>
    </w:p>
    <w:p w14:paraId="69DB69CA" w14:textId="77777777" w:rsidR="00CB5D2A" w:rsidRDefault="00CB5D2A" w:rsidP="00CB5D2A">
      <w:pPr>
        <w:pStyle w:val="a9"/>
      </w:pPr>
      <w:r>
        <w:t>150@00003004: $ 9 &lt;= 0000300c</w:t>
      </w:r>
    </w:p>
    <w:p w14:paraId="21765EC0" w14:textId="6669EDDE" w:rsidR="00CB5D2A" w:rsidRDefault="00CB5D2A" w:rsidP="00CB5D2A">
      <w:pPr>
        <w:pStyle w:val="a9"/>
      </w:pPr>
      <w:r>
        <w:t>170@0000300c: $10 &lt;= 00006018</w:t>
      </w:r>
      <w:r>
        <w:rPr>
          <w:rFonts w:hint="eastAsia"/>
        </w:rPr>
        <w:t xml:space="preserve"> </w:t>
      </w:r>
    </w:p>
    <w:p w14:paraId="551DA299" w14:textId="77777777" w:rsidR="00CB5D2A" w:rsidRDefault="00CB5D2A" w:rsidP="00CB5D2A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6CF39FEC" w14:textId="77777777" w:rsidR="00CB5D2A" w:rsidRDefault="00CB5D2A" w:rsidP="00CB5D2A">
      <w:pPr>
        <w:pStyle w:val="a9"/>
      </w:pPr>
      <w:r>
        <w:t>ori $t0,0x0000300c</w:t>
      </w:r>
    </w:p>
    <w:p w14:paraId="594B007E" w14:textId="08D75A8F" w:rsidR="00CB5D2A" w:rsidRDefault="00CB5D2A" w:rsidP="00CB5D2A">
      <w:pPr>
        <w:pStyle w:val="a9"/>
      </w:pPr>
      <w:r>
        <w:t>jalr $t</w:t>
      </w:r>
      <w:proofErr w:type="gramStart"/>
      <w:r>
        <w:t>1,$</w:t>
      </w:r>
      <w:proofErr w:type="gramEnd"/>
      <w:r>
        <w:t>t0</w:t>
      </w:r>
    </w:p>
    <w:p w14:paraId="48B9CB8F" w14:textId="73859F70" w:rsidR="00CB5D2A" w:rsidRDefault="00CB5D2A" w:rsidP="00CB5D2A">
      <w:pPr>
        <w:pStyle w:val="a9"/>
      </w:pPr>
      <w:r>
        <w:rPr>
          <w:rFonts w:hint="eastAsia"/>
        </w:rPr>
        <w:t>n</w:t>
      </w:r>
      <w:r>
        <w:t>op</w:t>
      </w:r>
    </w:p>
    <w:p w14:paraId="2D5EC102" w14:textId="77777777" w:rsidR="00CB5D2A" w:rsidRDefault="00CB5D2A" w:rsidP="00CB5D2A">
      <w:pPr>
        <w:pStyle w:val="a9"/>
      </w:pPr>
      <w:r>
        <w:t>xori $t</w:t>
      </w:r>
      <w:proofErr w:type="gramStart"/>
      <w:r>
        <w:t>2,$</w:t>
      </w:r>
      <w:proofErr w:type="gramEnd"/>
      <w:r>
        <w:t>t1,111</w:t>
      </w:r>
    </w:p>
    <w:p w14:paraId="271F3E66" w14:textId="77777777" w:rsidR="00CB5D2A" w:rsidRDefault="00CB5D2A" w:rsidP="00CB5D2A">
      <w:pPr>
        <w:pStyle w:val="a9"/>
      </w:pPr>
      <w:r>
        <w:t>nop</w:t>
      </w:r>
    </w:p>
    <w:p w14:paraId="74A98C45" w14:textId="77777777" w:rsidR="00CB5D2A" w:rsidRPr="000910AF" w:rsidRDefault="00CB5D2A" w:rsidP="00CB5D2A">
      <w:pPr>
        <w:pStyle w:val="a9"/>
      </w:pPr>
      <w:r w:rsidRPr="000910AF">
        <w:t>110@00003000: $ 8 &lt;= 0000300c</w:t>
      </w:r>
    </w:p>
    <w:p w14:paraId="27771C44" w14:textId="77777777" w:rsidR="00CB5D2A" w:rsidRPr="000910AF" w:rsidRDefault="00CB5D2A" w:rsidP="00CB5D2A">
      <w:pPr>
        <w:pStyle w:val="a9"/>
      </w:pPr>
      <w:r w:rsidRPr="000910AF">
        <w:t>150@00003004: $ 9 &lt;= 0000300c</w:t>
      </w:r>
    </w:p>
    <w:p w14:paraId="1F843772" w14:textId="57CD4BE3" w:rsidR="00CB5D2A" w:rsidRDefault="00CB5D2A" w:rsidP="00CB5D2A">
      <w:pPr>
        <w:pStyle w:val="a9"/>
      </w:pPr>
      <w:r w:rsidRPr="000910AF">
        <w:t>170@0000300</w:t>
      </w:r>
      <w:r>
        <w:t>c</w:t>
      </w:r>
      <w:r w:rsidRPr="000910AF">
        <w:t>: $10 &lt;= 00003063</w:t>
      </w:r>
    </w:p>
    <w:p w14:paraId="2E4FC29E" w14:textId="50E59D8C" w:rsidR="00CB5D2A" w:rsidRDefault="003D14A2" w:rsidP="00CB5D2A">
      <w:r>
        <w:t>8</w:t>
      </w:r>
      <w:r w:rsidR="00CB5D2A" w:rsidRPr="0050332E">
        <w:t>.D级Rs与</w:t>
      </w:r>
      <w:r>
        <w:t>M</w:t>
      </w:r>
      <w:r w:rsidR="00CB5D2A" w:rsidRPr="0050332E">
        <w:t>级 mflo/mfhi</w:t>
      </w:r>
    </w:p>
    <w:p w14:paraId="44E9F5B3" w14:textId="77777777" w:rsidR="00CB5D2A" w:rsidRDefault="00CB5D2A" w:rsidP="00CB5D2A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5E83A6BF" w14:textId="77777777" w:rsidR="00CB5D2A" w:rsidRDefault="00CB5D2A" w:rsidP="00CB5D2A">
      <w:pPr>
        <w:pStyle w:val="a9"/>
      </w:pPr>
      <w:r>
        <w:t>ori $t0,11</w:t>
      </w:r>
    </w:p>
    <w:p w14:paraId="7BA0DB9A" w14:textId="77777777" w:rsidR="00CB5D2A" w:rsidRDefault="00CB5D2A" w:rsidP="00CB5D2A">
      <w:pPr>
        <w:pStyle w:val="a9"/>
      </w:pPr>
      <w:r>
        <w:rPr>
          <w:rFonts w:hint="eastAsia"/>
        </w:rPr>
        <w:t>o</w:t>
      </w:r>
      <w:r>
        <w:t>ri $t1,12</w:t>
      </w:r>
    </w:p>
    <w:p w14:paraId="6515AA90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0B3D4DD4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flo $t2</w:t>
      </w:r>
    </w:p>
    <w:p w14:paraId="49DF66A0" w14:textId="77777777" w:rsidR="00CB5D2A" w:rsidRDefault="00CB5D2A" w:rsidP="00CB5D2A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1A70F333" w14:textId="79E52D69" w:rsidR="00CB5D2A" w:rsidRDefault="00CB5D2A" w:rsidP="00CB5D2A">
      <w:pPr>
        <w:pStyle w:val="a9"/>
      </w:pPr>
      <w:r>
        <w:t>mfhi $t2</w:t>
      </w:r>
    </w:p>
    <w:p w14:paraId="680C0F33" w14:textId="7346E799" w:rsidR="00CB5D2A" w:rsidRDefault="00CB5D2A" w:rsidP="00CB5D2A">
      <w:pPr>
        <w:pStyle w:val="a9"/>
      </w:pPr>
      <w:r>
        <w:rPr>
          <w:rFonts w:hint="eastAsia"/>
        </w:rPr>
        <w:t>n</w:t>
      </w:r>
      <w:r>
        <w:t>op</w:t>
      </w:r>
    </w:p>
    <w:p w14:paraId="7A2EB4A7" w14:textId="77777777" w:rsidR="00CB5D2A" w:rsidRDefault="00CB5D2A" w:rsidP="00CB5D2A">
      <w:pPr>
        <w:pStyle w:val="a9"/>
      </w:pPr>
      <w:r>
        <w:t>and $t</w:t>
      </w:r>
      <w:proofErr w:type="gramStart"/>
      <w:r>
        <w:t>1,$</w:t>
      </w:r>
      <w:proofErr w:type="gramEnd"/>
      <w:r>
        <w:t>t2,$t0</w:t>
      </w:r>
    </w:p>
    <w:p w14:paraId="6CD575A8" w14:textId="77777777" w:rsidR="00CB5D2A" w:rsidRPr="003D76FD" w:rsidRDefault="00CB5D2A" w:rsidP="00CB5D2A">
      <w:pPr>
        <w:pStyle w:val="a9"/>
      </w:pPr>
      <w:r w:rsidRPr="003D76FD">
        <w:t>110@00003000: $ 8 &lt;= 0000000b</w:t>
      </w:r>
    </w:p>
    <w:p w14:paraId="540FAC22" w14:textId="77777777" w:rsidR="00CB5D2A" w:rsidRPr="003D76FD" w:rsidRDefault="00CB5D2A" w:rsidP="00CB5D2A">
      <w:pPr>
        <w:pStyle w:val="a9"/>
      </w:pPr>
      <w:r w:rsidRPr="003D76FD">
        <w:t>130@00003004: $ 9 &lt;= 0000000c</w:t>
      </w:r>
    </w:p>
    <w:p w14:paraId="784B8929" w14:textId="77777777" w:rsidR="00CB5D2A" w:rsidRPr="003D76FD" w:rsidRDefault="00CB5D2A" w:rsidP="00CB5D2A">
      <w:pPr>
        <w:pStyle w:val="a9"/>
      </w:pPr>
      <w:r w:rsidRPr="003D76FD">
        <w:t>290@0000300c: $10 &lt;= 00000084</w:t>
      </w:r>
    </w:p>
    <w:p w14:paraId="04D9F0EB" w14:textId="77777777" w:rsidR="00CB5D2A" w:rsidRPr="003D76FD" w:rsidRDefault="00CB5D2A" w:rsidP="00CB5D2A">
      <w:pPr>
        <w:pStyle w:val="a9"/>
      </w:pPr>
      <w:r w:rsidRPr="003D76FD">
        <w:t>310@00003010: $ 9 &lt;= 0000008f</w:t>
      </w:r>
    </w:p>
    <w:p w14:paraId="37FC2723" w14:textId="77777777" w:rsidR="00CB5D2A" w:rsidRPr="003D76FD" w:rsidRDefault="00CB5D2A" w:rsidP="00CB5D2A">
      <w:pPr>
        <w:pStyle w:val="a9"/>
      </w:pPr>
      <w:r w:rsidRPr="003D76FD">
        <w:t>330@00003014: $10 &lt;= 00000000</w:t>
      </w:r>
    </w:p>
    <w:p w14:paraId="5F76334B" w14:textId="77777777" w:rsidR="00CB5D2A" w:rsidRDefault="00CB5D2A" w:rsidP="00CB5D2A">
      <w:pPr>
        <w:pStyle w:val="a9"/>
      </w:pPr>
      <w:r w:rsidRPr="003D76FD">
        <w:t>350@00003018: $ 9 &lt;= 00000000</w:t>
      </w:r>
    </w:p>
    <w:p w14:paraId="549AAC52" w14:textId="77777777" w:rsidR="00CB5D2A" w:rsidRDefault="00CB5D2A" w:rsidP="00CB5D2A">
      <w:r>
        <w:rPr>
          <w:rFonts w:hint="eastAsia"/>
        </w:rPr>
        <w:t xml:space="preserve"> (</w:t>
      </w:r>
      <w:proofErr w:type="gramStart"/>
      <w:r>
        <w:t>2)Rs</w:t>
      </w:r>
      <w:proofErr w:type="gramEnd"/>
      <w:r>
        <w:t>---cal_i</w:t>
      </w:r>
    </w:p>
    <w:p w14:paraId="4CD1AB17" w14:textId="77777777" w:rsidR="00CB5D2A" w:rsidRDefault="00CB5D2A" w:rsidP="00CB5D2A">
      <w:pPr>
        <w:pStyle w:val="a9"/>
      </w:pPr>
      <w:r>
        <w:t>ori $t0,11</w:t>
      </w:r>
    </w:p>
    <w:p w14:paraId="229D8160" w14:textId="77777777" w:rsidR="00CB5D2A" w:rsidRDefault="00CB5D2A" w:rsidP="00CB5D2A">
      <w:pPr>
        <w:pStyle w:val="a9"/>
      </w:pPr>
      <w:r>
        <w:rPr>
          <w:rFonts w:hint="eastAsia"/>
        </w:rPr>
        <w:t>o</w:t>
      </w:r>
      <w:r>
        <w:t>ri $t1,12</w:t>
      </w:r>
    </w:p>
    <w:p w14:paraId="0F79088F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314A10C5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flo $t2</w:t>
      </w:r>
    </w:p>
    <w:p w14:paraId="01721F9A" w14:textId="77777777" w:rsidR="00CB5D2A" w:rsidRDefault="00CB5D2A" w:rsidP="00CB5D2A">
      <w:pPr>
        <w:pStyle w:val="a9"/>
      </w:pPr>
      <w:r>
        <w:t>lui $t</w:t>
      </w:r>
      <w:proofErr w:type="gramStart"/>
      <w:r>
        <w:t>1,$</w:t>
      </w:r>
      <w:proofErr w:type="gramEnd"/>
      <w:r>
        <w:t>t2,100</w:t>
      </w:r>
    </w:p>
    <w:p w14:paraId="1232F5BE" w14:textId="022FDF4F" w:rsidR="00CB5D2A" w:rsidRDefault="00CB5D2A" w:rsidP="00CB5D2A">
      <w:pPr>
        <w:pStyle w:val="a9"/>
      </w:pPr>
      <w:r>
        <w:t>mfhi $t2</w:t>
      </w:r>
    </w:p>
    <w:p w14:paraId="01967D98" w14:textId="49F13A1D" w:rsidR="00CB5D2A" w:rsidRDefault="00CB5D2A" w:rsidP="00CB5D2A">
      <w:pPr>
        <w:pStyle w:val="a9"/>
      </w:pPr>
      <w:r>
        <w:rPr>
          <w:rFonts w:hint="eastAsia"/>
        </w:rPr>
        <w:t>n</w:t>
      </w:r>
      <w:r>
        <w:t>op</w:t>
      </w:r>
    </w:p>
    <w:p w14:paraId="480A469A" w14:textId="77777777" w:rsidR="00CB5D2A" w:rsidRDefault="00CB5D2A" w:rsidP="00CB5D2A">
      <w:pPr>
        <w:pStyle w:val="a9"/>
      </w:pPr>
      <w:r>
        <w:t>addiu $t</w:t>
      </w:r>
      <w:proofErr w:type="gramStart"/>
      <w:r>
        <w:t>1,$</w:t>
      </w:r>
      <w:proofErr w:type="gramEnd"/>
      <w:r>
        <w:t>t2,99</w:t>
      </w:r>
    </w:p>
    <w:p w14:paraId="4D435959" w14:textId="77777777" w:rsidR="00CB5D2A" w:rsidRPr="00B478DE" w:rsidRDefault="00CB5D2A" w:rsidP="00CB5D2A">
      <w:pPr>
        <w:pStyle w:val="a9"/>
      </w:pPr>
      <w:r w:rsidRPr="00B478DE">
        <w:t>110@00003000: $ 8 &lt;= 0000000b</w:t>
      </w:r>
    </w:p>
    <w:p w14:paraId="2BC793EF" w14:textId="77777777" w:rsidR="00CB5D2A" w:rsidRPr="00B478DE" w:rsidRDefault="00CB5D2A" w:rsidP="00CB5D2A">
      <w:pPr>
        <w:pStyle w:val="a9"/>
      </w:pPr>
      <w:r w:rsidRPr="00B478DE">
        <w:t>130@00003004: $ 9 &lt;= 0000000c</w:t>
      </w:r>
    </w:p>
    <w:p w14:paraId="2283012E" w14:textId="77777777" w:rsidR="00CB5D2A" w:rsidRPr="00B478DE" w:rsidRDefault="00CB5D2A" w:rsidP="00CB5D2A">
      <w:pPr>
        <w:pStyle w:val="a9"/>
      </w:pPr>
      <w:r w:rsidRPr="00B478DE">
        <w:t>290@0000300c: $10 &lt;= 00000084</w:t>
      </w:r>
    </w:p>
    <w:p w14:paraId="16D114E2" w14:textId="77777777" w:rsidR="00CB5D2A" w:rsidRPr="00B478DE" w:rsidRDefault="00CB5D2A" w:rsidP="00CB5D2A">
      <w:pPr>
        <w:pStyle w:val="a9"/>
      </w:pPr>
      <w:r w:rsidRPr="00B478DE">
        <w:t>310@00003010: $ 9 &lt;= 000000e8</w:t>
      </w:r>
    </w:p>
    <w:p w14:paraId="6E1AED67" w14:textId="77777777" w:rsidR="00CB5D2A" w:rsidRPr="00B478DE" w:rsidRDefault="00CB5D2A" w:rsidP="00CB5D2A">
      <w:pPr>
        <w:pStyle w:val="a9"/>
      </w:pPr>
      <w:r w:rsidRPr="00B478DE">
        <w:t>330@00003014: $10 &lt;= 00000000</w:t>
      </w:r>
    </w:p>
    <w:p w14:paraId="1A127751" w14:textId="77777777" w:rsidR="00CB5D2A" w:rsidRDefault="00CB5D2A" w:rsidP="00CB5D2A">
      <w:pPr>
        <w:pStyle w:val="a9"/>
      </w:pPr>
      <w:r w:rsidRPr="00B478DE">
        <w:t>350@00003018: $ 9 &lt;= 00000063</w:t>
      </w:r>
    </w:p>
    <w:p w14:paraId="51780B4F" w14:textId="77777777" w:rsidR="00CB5D2A" w:rsidRDefault="00CB5D2A" w:rsidP="00CB5D2A">
      <w:r>
        <w:rPr>
          <w:rFonts w:hint="eastAsia"/>
        </w:rPr>
        <w:t xml:space="preserve"> (</w:t>
      </w:r>
      <w:proofErr w:type="gramStart"/>
      <w:r>
        <w:t>3)Rs</w:t>
      </w:r>
      <w:proofErr w:type="gramEnd"/>
      <w:r>
        <w:t>---load</w:t>
      </w:r>
    </w:p>
    <w:p w14:paraId="0556A7F9" w14:textId="77777777" w:rsidR="00CB5D2A" w:rsidRDefault="00CB5D2A" w:rsidP="00CB5D2A">
      <w:pPr>
        <w:pStyle w:val="a9"/>
      </w:pPr>
      <w:r>
        <w:t>ori $t0,11</w:t>
      </w:r>
    </w:p>
    <w:p w14:paraId="6876BFDD" w14:textId="77777777" w:rsidR="00CB5D2A" w:rsidRDefault="00CB5D2A" w:rsidP="00CB5D2A">
      <w:pPr>
        <w:pStyle w:val="a9"/>
      </w:pPr>
      <w:r>
        <w:rPr>
          <w:rFonts w:hint="eastAsia"/>
        </w:rPr>
        <w:t>o</w:t>
      </w:r>
      <w:r>
        <w:t>ri $t1,12</w:t>
      </w:r>
    </w:p>
    <w:p w14:paraId="2EAB7B45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03A4D4D2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flo $t2</w:t>
      </w:r>
    </w:p>
    <w:p w14:paraId="65852C17" w14:textId="77777777" w:rsidR="00CB5D2A" w:rsidRDefault="00CB5D2A" w:rsidP="00CB5D2A">
      <w:pPr>
        <w:pStyle w:val="a9"/>
      </w:pPr>
      <w:r>
        <w:t>lb $t1,0($t2)</w:t>
      </w:r>
    </w:p>
    <w:p w14:paraId="40F96A36" w14:textId="464F365D" w:rsidR="00CB5D2A" w:rsidRDefault="00CB5D2A" w:rsidP="00CB5D2A">
      <w:pPr>
        <w:pStyle w:val="a9"/>
      </w:pPr>
      <w:r>
        <w:t>mfhi $t2</w:t>
      </w:r>
    </w:p>
    <w:p w14:paraId="67E560BB" w14:textId="50106F12" w:rsidR="00CB5D2A" w:rsidRDefault="00CB5D2A" w:rsidP="00CB5D2A">
      <w:pPr>
        <w:pStyle w:val="a9"/>
      </w:pPr>
      <w:r>
        <w:rPr>
          <w:rFonts w:hint="eastAsia"/>
        </w:rPr>
        <w:t>n</w:t>
      </w:r>
      <w:r>
        <w:t>op</w:t>
      </w:r>
    </w:p>
    <w:p w14:paraId="3B6C7D1F" w14:textId="77777777" w:rsidR="00CB5D2A" w:rsidRDefault="00CB5D2A" w:rsidP="00CB5D2A">
      <w:pPr>
        <w:pStyle w:val="a9"/>
      </w:pPr>
      <w:r>
        <w:t>lbu $t1,0($t2)</w:t>
      </w:r>
    </w:p>
    <w:p w14:paraId="4C08F07E" w14:textId="77777777" w:rsidR="00CB5D2A" w:rsidRPr="00B478DE" w:rsidRDefault="00CB5D2A" w:rsidP="00CB5D2A">
      <w:pPr>
        <w:pStyle w:val="a9"/>
      </w:pPr>
      <w:r w:rsidRPr="00B478DE">
        <w:t>110@00003000: $ 8 &lt;= 0000000b</w:t>
      </w:r>
    </w:p>
    <w:p w14:paraId="0DFEF0A3" w14:textId="77777777" w:rsidR="00CB5D2A" w:rsidRPr="00B478DE" w:rsidRDefault="00CB5D2A" w:rsidP="00CB5D2A">
      <w:pPr>
        <w:pStyle w:val="a9"/>
      </w:pPr>
      <w:r w:rsidRPr="00B478DE">
        <w:t>130@00003004: $ 9 &lt;= 0000000c</w:t>
      </w:r>
    </w:p>
    <w:p w14:paraId="08624F0C" w14:textId="77777777" w:rsidR="00CB5D2A" w:rsidRPr="00B478DE" w:rsidRDefault="00CB5D2A" w:rsidP="00CB5D2A">
      <w:pPr>
        <w:pStyle w:val="a9"/>
      </w:pPr>
      <w:r w:rsidRPr="00B478DE">
        <w:t>290@0000300c: $10 &lt;= 00000084</w:t>
      </w:r>
    </w:p>
    <w:p w14:paraId="3E7F2AD1" w14:textId="77777777" w:rsidR="00CB5D2A" w:rsidRPr="00B478DE" w:rsidRDefault="00CB5D2A" w:rsidP="00CB5D2A">
      <w:pPr>
        <w:pStyle w:val="a9"/>
      </w:pPr>
      <w:r w:rsidRPr="00B478DE">
        <w:t>310@00003010: $ 9 &lt;= 00000000</w:t>
      </w:r>
    </w:p>
    <w:p w14:paraId="2F9A7B41" w14:textId="77777777" w:rsidR="00CB5D2A" w:rsidRPr="00B478DE" w:rsidRDefault="00CB5D2A" w:rsidP="00CB5D2A">
      <w:pPr>
        <w:pStyle w:val="a9"/>
      </w:pPr>
      <w:r w:rsidRPr="00B478DE">
        <w:t>330@00003014: $10 &lt;= 00000000</w:t>
      </w:r>
    </w:p>
    <w:p w14:paraId="54773298" w14:textId="77777777" w:rsidR="00CB5D2A" w:rsidRDefault="00CB5D2A" w:rsidP="00CB5D2A">
      <w:pPr>
        <w:pStyle w:val="a9"/>
      </w:pPr>
      <w:r w:rsidRPr="00B478DE">
        <w:t>350@00003018: $ 9 &lt;= 00000000</w:t>
      </w:r>
    </w:p>
    <w:p w14:paraId="7BDCE415" w14:textId="77777777" w:rsidR="00CB5D2A" w:rsidRDefault="00CB5D2A" w:rsidP="00CB5D2A">
      <w:r>
        <w:rPr>
          <w:rFonts w:hint="eastAsia"/>
        </w:rPr>
        <w:t xml:space="preserve"> (</w:t>
      </w:r>
      <w:proofErr w:type="gramStart"/>
      <w:r>
        <w:t>4)Rs</w:t>
      </w:r>
      <w:proofErr w:type="gramEnd"/>
      <w:r>
        <w:t>---store</w:t>
      </w:r>
    </w:p>
    <w:p w14:paraId="6426E4ED" w14:textId="77777777" w:rsidR="00CB5D2A" w:rsidRDefault="00CB5D2A" w:rsidP="00CB5D2A">
      <w:pPr>
        <w:pStyle w:val="a9"/>
      </w:pPr>
      <w:r>
        <w:t>ori $t0,11</w:t>
      </w:r>
    </w:p>
    <w:p w14:paraId="43293622" w14:textId="77777777" w:rsidR="00CB5D2A" w:rsidRDefault="00CB5D2A" w:rsidP="00CB5D2A">
      <w:pPr>
        <w:pStyle w:val="a9"/>
      </w:pPr>
      <w:r>
        <w:rPr>
          <w:rFonts w:hint="eastAsia"/>
        </w:rPr>
        <w:t>o</w:t>
      </w:r>
      <w:r>
        <w:t>ri $t1,12</w:t>
      </w:r>
    </w:p>
    <w:p w14:paraId="1F0E8E9F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0C821C31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flo $t2</w:t>
      </w:r>
    </w:p>
    <w:p w14:paraId="768040A4" w14:textId="77777777" w:rsidR="00CB5D2A" w:rsidRDefault="00CB5D2A" w:rsidP="00CB5D2A">
      <w:pPr>
        <w:pStyle w:val="a9"/>
      </w:pPr>
      <w:r>
        <w:t>sh $t1,0($t2)</w:t>
      </w:r>
    </w:p>
    <w:p w14:paraId="313CC04D" w14:textId="2181E261" w:rsidR="00CB5D2A" w:rsidRDefault="00CB5D2A" w:rsidP="00CB5D2A">
      <w:pPr>
        <w:pStyle w:val="a9"/>
      </w:pPr>
      <w:r>
        <w:t>mfhi $t2</w:t>
      </w:r>
    </w:p>
    <w:p w14:paraId="0ED658BE" w14:textId="79FD5AA5" w:rsidR="00CB5D2A" w:rsidRDefault="00CB5D2A" w:rsidP="00CB5D2A">
      <w:pPr>
        <w:pStyle w:val="a9"/>
      </w:pPr>
      <w:r>
        <w:rPr>
          <w:rFonts w:hint="eastAsia"/>
        </w:rPr>
        <w:t>n</w:t>
      </w:r>
      <w:r>
        <w:t>op</w:t>
      </w:r>
    </w:p>
    <w:p w14:paraId="02AA1308" w14:textId="77777777" w:rsidR="00CB5D2A" w:rsidRDefault="00CB5D2A" w:rsidP="00CB5D2A">
      <w:pPr>
        <w:pStyle w:val="a9"/>
      </w:pPr>
      <w:r>
        <w:t>sb $t1,0($t2)</w:t>
      </w:r>
    </w:p>
    <w:p w14:paraId="51A8D134" w14:textId="77777777" w:rsidR="00CB5D2A" w:rsidRPr="00B478DE" w:rsidRDefault="00CB5D2A" w:rsidP="00CB5D2A">
      <w:pPr>
        <w:pStyle w:val="a9"/>
      </w:pPr>
      <w:r w:rsidRPr="00B478DE">
        <w:t>110@00003000: $ 8 &lt;= 0000000b</w:t>
      </w:r>
    </w:p>
    <w:p w14:paraId="546E93AE" w14:textId="77777777" w:rsidR="00CB5D2A" w:rsidRPr="00B478DE" w:rsidRDefault="00CB5D2A" w:rsidP="00CB5D2A">
      <w:pPr>
        <w:pStyle w:val="a9"/>
      </w:pPr>
      <w:r w:rsidRPr="00B478DE">
        <w:t>130@00003004: $ 9 &lt;= 0000000c</w:t>
      </w:r>
    </w:p>
    <w:p w14:paraId="3124583F" w14:textId="77777777" w:rsidR="00CB5D2A" w:rsidRPr="00B478DE" w:rsidRDefault="00CB5D2A" w:rsidP="00CB5D2A">
      <w:pPr>
        <w:pStyle w:val="a9"/>
      </w:pPr>
      <w:r w:rsidRPr="00B478DE">
        <w:t>290@0000300c: $10 &lt;= 00000084</w:t>
      </w:r>
    </w:p>
    <w:p w14:paraId="5A5A4127" w14:textId="77777777" w:rsidR="00CB5D2A" w:rsidRPr="00B478DE" w:rsidRDefault="00CB5D2A" w:rsidP="00CB5D2A">
      <w:pPr>
        <w:pStyle w:val="a9"/>
      </w:pPr>
      <w:r w:rsidRPr="00B478DE">
        <w:t>290@00003010: *00000084 &lt;= 0000000c</w:t>
      </w:r>
    </w:p>
    <w:p w14:paraId="53824DF5" w14:textId="77777777" w:rsidR="00CB5D2A" w:rsidRPr="00B478DE" w:rsidRDefault="00CB5D2A" w:rsidP="00CB5D2A">
      <w:pPr>
        <w:pStyle w:val="a9"/>
      </w:pPr>
      <w:r w:rsidRPr="00B478DE">
        <w:t>330@00003014: $10 &lt;= 00000000</w:t>
      </w:r>
    </w:p>
    <w:p w14:paraId="48F59335" w14:textId="77777777" w:rsidR="00CB5D2A" w:rsidRDefault="00CB5D2A" w:rsidP="00CB5D2A">
      <w:pPr>
        <w:pStyle w:val="a9"/>
      </w:pPr>
      <w:r w:rsidRPr="00B478DE">
        <w:t>330@00003018: *00000000 &lt;= 0000000c</w:t>
      </w:r>
    </w:p>
    <w:p w14:paraId="101D44FA" w14:textId="77777777" w:rsidR="00CB5D2A" w:rsidRDefault="00CB5D2A" w:rsidP="00CB5D2A">
      <w:r>
        <w:rPr>
          <w:rFonts w:hint="eastAsia"/>
        </w:rPr>
        <w:t xml:space="preserve"> (</w:t>
      </w:r>
      <w:proofErr w:type="gramStart"/>
      <w:r>
        <w:t>5)Rs</w:t>
      </w:r>
      <w:proofErr w:type="gramEnd"/>
      <w:r>
        <w:t>---beq</w:t>
      </w:r>
    </w:p>
    <w:p w14:paraId="4DEBF3CD" w14:textId="77777777" w:rsidR="00CB5D2A" w:rsidRDefault="00CB5D2A" w:rsidP="00CB5D2A">
      <w:pPr>
        <w:pStyle w:val="a9"/>
      </w:pPr>
      <w:r>
        <w:t>ori $t0,11</w:t>
      </w:r>
    </w:p>
    <w:p w14:paraId="6FF4D629" w14:textId="77777777" w:rsidR="00CB5D2A" w:rsidRDefault="00CB5D2A" w:rsidP="00CB5D2A">
      <w:pPr>
        <w:pStyle w:val="a9"/>
      </w:pPr>
      <w:r>
        <w:rPr>
          <w:rFonts w:hint="eastAsia"/>
        </w:rPr>
        <w:t>o</w:t>
      </w:r>
      <w:r>
        <w:t>ri $t1,12</w:t>
      </w:r>
    </w:p>
    <w:p w14:paraId="1EC8E92B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1CA5DD48" w14:textId="078B7211" w:rsidR="00CB5D2A" w:rsidRDefault="00CB5D2A" w:rsidP="00CB5D2A">
      <w:pPr>
        <w:pStyle w:val="a9"/>
      </w:pPr>
      <w:r>
        <w:t>mfhi $t2</w:t>
      </w:r>
    </w:p>
    <w:p w14:paraId="0BA3AF0D" w14:textId="03059277" w:rsidR="00CB5D2A" w:rsidRDefault="00CB5D2A" w:rsidP="00CB5D2A">
      <w:pPr>
        <w:pStyle w:val="a9"/>
      </w:pPr>
      <w:r>
        <w:rPr>
          <w:rFonts w:hint="eastAsia"/>
        </w:rPr>
        <w:t>n</w:t>
      </w:r>
      <w:r>
        <w:t>op</w:t>
      </w:r>
    </w:p>
    <w:p w14:paraId="2226D1A6" w14:textId="77777777" w:rsidR="00CB5D2A" w:rsidRDefault="00CB5D2A" w:rsidP="00CB5D2A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46459383" w14:textId="77777777" w:rsidR="00CB5D2A" w:rsidRDefault="00CB5D2A" w:rsidP="00CB5D2A">
      <w:pPr>
        <w:pStyle w:val="a9"/>
      </w:pPr>
      <w:r>
        <w:t>nop</w:t>
      </w:r>
    </w:p>
    <w:p w14:paraId="7638E9FE" w14:textId="77777777" w:rsidR="00CB5D2A" w:rsidRDefault="00CB5D2A" w:rsidP="00CB5D2A">
      <w:pPr>
        <w:pStyle w:val="a9"/>
      </w:pPr>
      <w:r>
        <w:t>out:</w:t>
      </w:r>
    </w:p>
    <w:p w14:paraId="0075BA93" w14:textId="77777777" w:rsidR="00CB5D2A" w:rsidRDefault="00CB5D2A" w:rsidP="00CB5D2A">
      <w:pPr>
        <w:pStyle w:val="a9"/>
      </w:pPr>
      <w:r>
        <w:t>nop</w:t>
      </w:r>
    </w:p>
    <w:p w14:paraId="3F835246" w14:textId="77777777" w:rsidR="00CB5D2A" w:rsidRDefault="00CB5D2A" w:rsidP="00CB5D2A">
      <w:pPr>
        <w:pStyle w:val="a9"/>
      </w:pPr>
      <w:r>
        <w:t>110@00003000: $ 8 &lt;= 0000000b</w:t>
      </w:r>
    </w:p>
    <w:p w14:paraId="2BF81C1A" w14:textId="77777777" w:rsidR="00CB5D2A" w:rsidRDefault="00CB5D2A" w:rsidP="00CB5D2A">
      <w:pPr>
        <w:pStyle w:val="a9"/>
      </w:pPr>
      <w:r>
        <w:t>130@00003004: $ 9 &lt;= 0000000c</w:t>
      </w:r>
    </w:p>
    <w:p w14:paraId="685ADA20" w14:textId="77777777" w:rsidR="00CB5D2A" w:rsidRDefault="00CB5D2A" w:rsidP="00CB5D2A">
      <w:pPr>
        <w:pStyle w:val="a9"/>
      </w:pPr>
      <w:r>
        <w:t>290@0000300c: $10 &lt;= 00000000</w:t>
      </w:r>
      <w:r>
        <w:rPr>
          <w:rFonts w:hint="eastAsia"/>
        </w:rPr>
        <w:t xml:space="preserve"> </w:t>
      </w:r>
    </w:p>
    <w:p w14:paraId="006EDED0" w14:textId="77777777" w:rsidR="00CB5D2A" w:rsidRDefault="00CB5D2A" w:rsidP="00CB5D2A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3866753B" w14:textId="77777777" w:rsidR="00CB5D2A" w:rsidRDefault="00CB5D2A" w:rsidP="00CB5D2A">
      <w:pPr>
        <w:pStyle w:val="a9"/>
      </w:pPr>
      <w:r>
        <w:t>ori $t0,11</w:t>
      </w:r>
    </w:p>
    <w:p w14:paraId="4DAC1D98" w14:textId="77777777" w:rsidR="00CB5D2A" w:rsidRDefault="00CB5D2A" w:rsidP="00CB5D2A">
      <w:pPr>
        <w:pStyle w:val="a9"/>
      </w:pPr>
      <w:r>
        <w:rPr>
          <w:rFonts w:hint="eastAsia"/>
        </w:rPr>
        <w:t>o</w:t>
      </w:r>
      <w:r>
        <w:t>ri $t1,12</w:t>
      </w:r>
    </w:p>
    <w:p w14:paraId="5EF82842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712D5639" w14:textId="07D0939C" w:rsidR="00CB5D2A" w:rsidRDefault="00CB5D2A" w:rsidP="00CB5D2A">
      <w:pPr>
        <w:pStyle w:val="a9"/>
      </w:pPr>
      <w:r>
        <w:t>mflo $t2</w:t>
      </w:r>
    </w:p>
    <w:p w14:paraId="67BB79E0" w14:textId="15F41B25" w:rsidR="00CB5D2A" w:rsidRDefault="00CB5D2A" w:rsidP="00CB5D2A">
      <w:pPr>
        <w:pStyle w:val="a9"/>
      </w:pPr>
      <w:r>
        <w:rPr>
          <w:rFonts w:hint="eastAsia"/>
        </w:rPr>
        <w:t>n</w:t>
      </w:r>
      <w:r>
        <w:t>op</w:t>
      </w:r>
    </w:p>
    <w:p w14:paraId="7351B846" w14:textId="77777777" w:rsidR="00CB5D2A" w:rsidRDefault="00CB5D2A" w:rsidP="00CB5D2A">
      <w:pPr>
        <w:pStyle w:val="a9"/>
      </w:pPr>
      <w:r>
        <w:t>jr $t2</w:t>
      </w:r>
    </w:p>
    <w:p w14:paraId="2117411B" w14:textId="77777777" w:rsidR="00CB5D2A" w:rsidRDefault="00CB5D2A" w:rsidP="00CB5D2A">
      <w:pPr>
        <w:pStyle w:val="a9"/>
      </w:pPr>
      <w:r>
        <w:t>nop</w:t>
      </w:r>
    </w:p>
    <w:p w14:paraId="14295D09" w14:textId="77777777" w:rsidR="00CB5D2A" w:rsidRDefault="00CB5D2A" w:rsidP="00CB5D2A">
      <w:pPr>
        <w:pStyle w:val="a9"/>
      </w:pPr>
      <w:r>
        <w:t>out:</w:t>
      </w:r>
    </w:p>
    <w:p w14:paraId="11E2ECE7" w14:textId="77777777" w:rsidR="00CB5D2A" w:rsidRDefault="00CB5D2A" w:rsidP="00CB5D2A">
      <w:pPr>
        <w:pStyle w:val="a9"/>
      </w:pPr>
      <w:r>
        <w:t>nop</w:t>
      </w:r>
    </w:p>
    <w:p w14:paraId="49A70A19" w14:textId="77777777" w:rsidR="00CB5D2A" w:rsidRDefault="00CB5D2A" w:rsidP="00CB5D2A">
      <w:pPr>
        <w:pStyle w:val="a9"/>
      </w:pPr>
      <w:r>
        <w:t>110@00003000: $ 8 &lt;= 0000000b</w:t>
      </w:r>
    </w:p>
    <w:p w14:paraId="283B330E" w14:textId="77777777" w:rsidR="00CB5D2A" w:rsidRDefault="00CB5D2A" w:rsidP="00CB5D2A">
      <w:pPr>
        <w:pStyle w:val="a9"/>
      </w:pPr>
      <w:r>
        <w:t>130@00003004: $ 9 &lt;= 0000000c</w:t>
      </w:r>
    </w:p>
    <w:p w14:paraId="02226EFD" w14:textId="77777777" w:rsidR="00CB5D2A" w:rsidRDefault="00CB5D2A" w:rsidP="00CB5D2A">
      <w:pPr>
        <w:pStyle w:val="a9"/>
      </w:pPr>
      <w:r>
        <w:t>290@0000300c: $10 &lt;= 00000084</w:t>
      </w:r>
      <w:r>
        <w:rPr>
          <w:rFonts w:hint="eastAsia"/>
        </w:rPr>
        <w:t xml:space="preserve"> </w:t>
      </w:r>
    </w:p>
    <w:p w14:paraId="7E089DA6" w14:textId="77777777" w:rsidR="00CB5D2A" w:rsidRDefault="00CB5D2A" w:rsidP="00CB5D2A">
      <w:r>
        <w:rPr>
          <w:rFonts w:hint="eastAsia"/>
        </w:rPr>
        <w:t>(</w:t>
      </w:r>
      <w:r>
        <w:t>7)</w:t>
      </w:r>
      <w:r w:rsidRPr="000B26EB">
        <w:t xml:space="preserve"> </w:t>
      </w:r>
      <w:r>
        <w:t>Rs---jalr</w:t>
      </w:r>
    </w:p>
    <w:p w14:paraId="2B94DCEC" w14:textId="77777777" w:rsidR="00CB5D2A" w:rsidRDefault="00CB5D2A" w:rsidP="00CB5D2A">
      <w:pPr>
        <w:pStyle w:val="a9"/>
      </w:pPr>
      <w:r>
        <w:t>ori $t0,11</w:t>
      </w:r>
    </w:p>
    <w:p w14:paraId="08EC1EA2" w14:textId="77777777" w:rsidR="00CB5D2A" w:rsidRDefault="00CB5D2A" w:rsidP="00CB5D2A">
      <w:pPr>
        <w:pStyle w:val="a9"/>
      </w:pPr>
      <w:r>
        <w:rPr>
          <w:rFonts w:hint="eastAsia"/>
        </w:rPr>
        <w:t>o</w:t>
      </w:r>
      <w:r>
        <w:t>ri $t1,12</w:t>
      </w:r>
    </w:p>
    <w:p w14:paraId="655FD89C" w14:textId="77777777" w:rsidR="00CB5D2A" w:rsidRDefault="00CB5D2A" w:rsidP="00CB5D2A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2905B582" w14:textId="50C211F7" w:rsidR="00CB5D2A" w:rsidRDefault="00CB5D2A" w:rsidP="00CB5D2A">
      <w:pPr>
        <w:pStyle w:val="a9"/>
      </w:pPr>
      <w:r>
        <w:t>mflo $t2</w:t>
      </w:r>
    </w:p>
    <w:p w14:paraId="40381210" w14:textId="37ACD4BB" w:rsidR="00CB5D2A" w:rsidRDefault="00CB5D2A" w:rsidP="00CB5D2A">
      <w:pPr>
        <w:pStyle w:val="a9"/>
      </w:pPr>
      <w:r>
        <w:rPr>
          <w:rFonts w:hint="eastAsia"/>
        </w:rPr>
        <w:t>n</w:t>
      </w:r>
      <w:r>
        <w:t>op</w:t>
      </w:r>
    </w:p>
    <w:p w14:paraId="5B111816" w14:textId="77777777" w:rsidR="00CB5D2A" w:rsidRDefault="00CB5D2A" w:rsidP="00CB5D2A">
      <w:pPr>
        <w:pStyle w:val="a9"/>
      </w:pPr>
      <w:r>
        <w:t>jalr $t</w:t>
      </w:r>
      <w:proofErr w:type="gramStart"/>
      <w:r>
        <w:t>1,$</w:t>
      </w:r>
      <w:proofErr w:type="gramEnd"/>
      <w:r>
        <w:t>t2</w:t>
      </w:r>
    </w:p>
    <w:p w14:paraId="39D5F85B" w14:textId="77777777" w:rsidR="00CB5D2A" w:rsidRDefault="00CB5D2A" w:rsidP="00CB5D2A">
      <w:pPr>
        <w:pStyle w:val="a9"/>
      </w:pPr>
      <w:r>
        <w:t>nop</w:t>
      </w:r>
    </w:p>
    <w:p w14:paraId="60A59845" w14:textId="77777777" w:rsidR="00CB5D2A" w:rsidRDefault="00CB5D2A" w:rsidP="00CB5D2A">
      <w:pPr>
        <w:pStyle w:val="a9"/>
      </w:pPr>
      <w:r>
        <w:t>out:</w:t>
      </w:r>
    </w:p>
    <w:p w14:paraId="4BCF6768" w14:textId="77777777" w:rsidR="00CB5D2A" w:rsidRDefault="00CB5D2A" w:rsidP="00CB5D2A">
      <w:pPr>
        <w:pStyle w:val="a9"/>
      </w:pPr>
      <w:r>
        <w:t>nop</w:t>
      </w:r>
    </w:p>
    <w:p w14:paraId="6EBEE089" w14:textId="77777777" w:rsidR="00CB5D2A" w:rsidRPr="000B26EB" w:rsidRDefault="00CB5D2A" w:rsidP="00CB5D2A">
      <w:pPr>
        <w:pStyle w:val="a9"/>
      </w:pPr>
      <w:r w:rsidRPr="000B26EB">
        <w:t>110@00003000: $ 8 &lt;= 0000000b</w:t>
      </w:r>
    </w:p>
    <w:p w14:paraId="2BB8ED38" w14:textId="77777777" w:rsidR="00CB5D2A" w:rsidRPr="000B26EB" w:rsidRDefault="00CB5D2A" w:rsidP="00CB5D2A">
      <w:pPr>
        <w:pStyle w:val="a9"/>
      </w:pPr>
      <w:r w:rsidRPr="000B26EB">
        <w:t>130@00003004: $ 9 &lt;= 0000000c</w:t>
      </w:r>
    </w:p>
    <w:p w14:paraId="70714426" w14:textId="77777777" w:rsidR="00CB5D2A" w:rsidRPr="000B26EB" w:rsidRDefault="00CB5D2A" w:rsidP="00CB5D2A">
      <w:pPr>
        <w:pStyle w:val="a9"/>
      </w:pPr>
      <w:r w:rsidRPr="000B26EB">
        <w:t>290@0000300c: $10 &lt;= 00000084</w:t>
      </w:r>
    </w:p>
    <w:p w14:paraId="73FBC5E3" w14:textId="7C69CECA" w:rsidR="00CB5D2A" w:rsidRDefault="00CB5D2A" w:rsidP="00CB5D2A">
      <w:pPr>
        <w:pStyle w:val="a9"/>
      </w:pPr>
      <w:r w:rsidRPr="000B26EB">
        <w:t>310@00003010: $ 9 &lt;= 00003018</w:t>
      </w:r>
    </w:p>
    <w:p w14:paraId="262A0E3B" w14:textId="2793D3C8" w:rsidR="0091035B" w:rsidRDefault="003D14A2" w:rsidP="0091035B">
      <w:r>
        <w:t>9</w:t>
      </w:r>
      <w:r w:rsidR="0091035B">
        <w:t>.D</w:t>
      </w:r>
      <w:r w:rsidR="0091035B">
        <w:rPr>
          <w:rFonts w:hint="eastAsia"/>
        </w:rPr>
        <w:t>级R</w:t>
      </w:r>
      <w:r w:rsidR="0091035B">
        <w:t>s</w:t>
      </w:r>
      <w:r w:rsidR="0091035B">
        <w:rPr>
          <w:rFonts w:hint="eastAsia"/>
        </w:rPr>
        <w:t>与</w:t>
      </w:r>
      <w:r w:rsidR="0091035B">
        <w:t>W</w:t>
      </w:r>
      <w:r w:rsidR="0091035B">
        <w:rPr>
          <w:rFonts w:hint="eastAsia"/>
        </w:rPr>
        <w:t>级cal</w:t>
      </w:r>
      <w:r w:rsidR="0091035B">
        <w:t>_r</w:t>
      </w:r>
    </w:p>
    <w:p w14:paraId="3A1E63C0" w14:textId="77777777" w:rsidR="006075EF" w:rsidRDefault="006075EF" w:rsidP="006075EF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3AE59DB5" w14:textId="77777777" w:rsidR="006075EF" w:rsidRDefault="006075EF" w:rsidP="006075EF">
      <w:pPr>
        <w:pStyle w:val="a9"/>
      </w:pPr>
      <w:r>
        <w:t>ori $t0,11</w:t>
      </w:r>
    </w:p>
    <w:p w14:paraId="15E0043F" w14:textId="77777777" w:rsidR="006075EF" w:rsidRDefault="006075EF" w:rsidP="006075EF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4E0F900B" w14:textId="4F55E39E" w:rsidR="006075EF" w:rsidRDefault="006075EF" w:rsidP="006075EF">
      <w:pPr>
        <w:pStyle w:val="a9"/>
      </w:pPr>
      <w:r>
        <w:t>nop</w:t>
      </w:r>
    </w:p>
    <w:p w14:paraId="2D0A0B47" w14:textId="2C245E26" w:rsidR="006075EF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4615E7D0" w14:textId="77777777" w:rsidR="006075EF" w:rsidRDefault="006075EF" w:rsidP="006075EF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516AED07" w14:textId="77777777" w:rsidR="006075EF" w:rsidRDefault="006075EF" w:rsidP="006075EF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0E1416EA" w14:textId="77777777" w:rsidR="006075EF" w:rsidRDefault="006075EF" w:rsidP="006075EF">
      <w:pPr>
        <w:pStyle w:val="a9"/>
      </w:pPr>
      <w:r w:rsidRPr="00AC3027">
        <w:t xml:space="preserve">ori $t0,11 </w:t>
      </w:r>
    </w:p>
    <w:p w14:paraId="33BFBBAB" w14:textId="77777777" w:rsidR="006075EF" w:rsidRPr="00AC3027" w:rsidRDefault="006075EF" w:rsidP="006075EF">
      <w:pPr>
        <w:pStyle w:val="a9"/>
      </w:pPr>
      <w:r w:rsidRPr="00AC3027">
        <w:t>addu $t</w:t>
      </w:r>
      <w:proofErr w:type="gramStart"/>
      <w:r>
        <w:t>1</w:t>
      </w:r>
      <w:r w:rsidRPr="00AC3027">
        <w:t>,$</w:t>
      </w:r>
      <w:proofErr w:type="gramEnd"/>
      <w:r w:rsidRPr="00AC3027">
        <w:t>t</w:t>
      </w:r>
      <w:r>
        <w:t>2</w:t>
      </w:r>
      <w:r w:rsidRPr="00AC3027">
        <w:t>,$t0</w:t>
      </w:r>
    </w:p>
    <w:p w14:paraId="5D8F4C7C" w14:textId="0A3CAB94" w:rsidR="006075EF" w:rsidRDefault="006075EF" w:rsidP="006075EF">
      <w:pPr>
        <w:pStyle w:val="a9"/>
      </w:pPr>
      <w:r w:rsidRPr="00AC3027">
        <w:t>nop</w:t>
      </w:r>
    </w:p>
    <w:p w14:paraId="548F0316" w14:textId="4D969484" w:rsidR="006075EF" w:rsidRPr="00AC3027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5D76282E" w14:textId="77777777" w:rsidR="006075EF" w:rsidRPr="00AC3027" w:rsidRDefault="006075EF" w:rsidP="006075EF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18F06593" w14:textId="77777777" w:rsidR="006075EF" w:rsidRDefault="006075EF" w:rsidP="006075EF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59756B5A" w14:textId="77777777" w:rsidR="006075EF" w:rsidRPr="00AC3027" w:rsidRDefault="006075EF" w:rsidP="006075EF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08A44952" w14:textId="24CC6B57" w:rsidR="006075EF" w:rsidRDefault="006075EF" w:rsidP="006075EF">
      <w:pPr>
        <w:pStyle w:val="a9"/>
      </w:pPr>
      <w:r w:rsidRPr="00AC3027">
        <w:t>nop</w:t>
      </w:r>
    </w:p>
    <w:p w14:paraId="513EA4D9" w14:textId="798657E1" w:rsidR="006075EF" w:rsidRPr="00AC3027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219D784D" w14:textId="77777777" w:rsidR="006075EF" w:rsidRDefault="006075EF" w:rsidP="006075EF">
      <w:pPr>
        <w:pStyle w:val="a9"/>
      </w:pPr>
      <w:r>
        <w:rPr>
          <w:rFonts w:hint="eastAsia"/>
        </w:rPr>
        <w:t>l</w:t>
      </w:r>
      <w:r>
        <w:t>w $t0,0($a0)</w:t>
      </w:r>
    </w:p>
    <w:p w14:paraId="311CED94" w14:textId="77777777" w:rsidR="006075EF" w:rsidRDefault="006075EF" w:rsidP="006075EF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3DD304CF" w14:textId="77777777" w:rsidR="006075EF" w:rsidRDefault="006075EF" w:rsidP="006075EF">
      <w:pPr>
        <w:pStyle w:val="a9"/>
      </w:pPr>
      <w:r>
        <w:rPr>
          <w:rFonts w:hint="eastAsia"/>
        </w:rPr>
        <w:t>o</w:t>
      </w:r>
      <w:r>
        <w:t>ri $t0,111</w:t>
      </w:r>
    </w:p>
    <w:p w14:paraId="636C3BF5" w14:textId="77777777" w:rsidR="006075EF" w:rsidRPr="00AC3027" w:rsidRDefault="006075EF" w:rsidP="006075EF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4A452023" w14:textId="31E65CC2" w:rsidR="006075EF" w:rsidRDefault="006075EF" w:rsidP="006075EF">
      <w:pPr>
        <w:pStyle w:val="a9"/>
      </w:pPr>
      <w:r w:rsidRPr="00AC3027">
        <w:t>nop</w:t>
      </w:r>
    </w:p>
    <w:p w14:paraId="6D81486E" w14:textId="624991EF" w:rsidR="006075EF" w:rsidRPr="00AC3027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58EEBB66" w14:textId="77777777" w:rsidR="006075EF" w:rsidRPr="006354BF" w:rsidRDefault="006075EF" w:rsidP="006075EF">
      <w:pPr>
        <w:pStyle w:val="a9"/>
      </w:pPr>
      <w:r>
        <w:t>sw $t0,0($a0)</w:t>
      </w:r>
    </w:p>
    <w:p w14:paraId="59982C58" w14:textId="77777777" w:rsidR="006075EF" w:rsidRDefault="006075EF" w:rsidP="006075EF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3DEA0236" w14:textId="77777777" w:rsidR="006075EF" w:rsidRDefault="006075EF" w:rsidP="006075EF">
      <w:pPr>
        <w:pStyle w:val="a9"/>
      </w:pPr>
      <w:r>
        <w:t>ori $t1,1</w:t>
      </w:r>
    </w:p>
    <w:p w14:paraId="5563AE14" w14:textId="77777777" w:rsidR="006075EF" w:rsidRDefault="006075EF" w:rsidP="006075EF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6C1A14A6" w14:textId="3B707988" w:rsidR="006075EF" w:rsidRDefault="006075EF" w:rsidP="006075EF">
      <w:pPr>
        <w:pStyle w:val="a9"/>
      </w:pPr>
      <w:r>
        <w:t>nop</w:t>
      </w:r>
    </w:p>
    <w:p w14:paraId="64F32BF9" w14:textId="488D8946" w:rsidR="006075EF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3F9706E9" w14:textId="77777777" w:rsidR="006075EF" w:rsidRDefault="006075EF" w:rsidP="006075EF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1FF0F3FC" w14:textId="77777777" w:rsidR="006075EF" w:rsidRDefault="006075EF" w:rsidP="006075EF">
      <w:pPr>
        <w:pStyle w:val="a9"/>
      </w:pPr>
      <w:r>
        <w:t>nop</w:t>
      </w:r>
    </w:p>
    <w:p w14:paraId="79CCCE21" w14:textId="77777777" w:rsidR="006075EF" w:rsidRDefault="006075EF" w:rsidP="006075EF">
      <w:pPr>
        <w:pStyle w:val="a9"/>
      </w:pPr>
      <w:r>
        <w:t>out:</w:t>
      </w:r>
    </w:p>
    <w:p w14:paraId="410CC20C" w14:textId="77777777" w:rsidR="006075EF" w:rsidRDefault="006075EF" w:rsidP="006075EF">
      <w:pPr>
        <w:pStyle w:val="a9"/>
      </w:pPr>
      <w:r>
        <w:t>nop</w:t>
      </w:r>
    </w:p>
    <w:p w14:paraId="217D1C28" w14:textId="77777777" w:rsidR="006075EF" w:rsidRDefault="006075EF" w:rsidP="006075EF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57ADDD2F" w14:textId="77777777" w:rsidR="006075EF" w:rsidRDefault="006075EF" w:rsidP="006075EF">
      <w:pPr>
        <w:pStyle w:val="a9"/>
      </w:pPr>
      <w:r>
        <w:t>ori $t1,0x00003014</w:t>
      </w:r>
    </w:p>
    <w:p w14:paraId="440B25D2" w14:textId="77777777" w:rsidR="006075EF" w:rsidRDefault="006075EF" w:rsidP="006075EF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7AB6C9A5" w14:textId="78D81718" w:rsidR="006075EF" w:rsidRDefault="006075EF" w:rsidP="006075EF">
      <w:pPr>
        <w:pStyle w:val="a9"/>
      </w:pPr>
      <w:r>
        <w:t>nop</w:t>
      </w:r>
    </w:p>
    <w:p w14:paraId="14FAFDAA" w14:textId="042F8377" w:rsidR="006075EF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5162AF68" w14:textId="77777777" w:rsidR="006075EF" w:rsidRDefault="006075EF" w:rsidP="006075EF">
      <w:pPr>
        <w:pStyle w:val="a9"/>
      </w:pPr>
      <w:r>
        <w:t>jr $t2</w:t>
      </w:r>
    </w:p>
    <w:p w14:paraId="51F01B59" w14:textId="77777777" w:rsidR="006075EF" w:rsidRDefault="006075EF" w:rsidP="006075EF">
      <w:pPr>
        <w:pStyle w:val="a9"/>
      </w:pPr>
      <w:r>
        <w:t>nop</w:t>
      </w:r>
    </w:p>
    <w:p w14:paraId="0355F4C3" w14:textId="77777777" w:rsidR="006075EF" w:rsidRDefault="006075EF" w:rsidP="006075EF">
      <w:pPr>
        <w:pStyle w:val="a9"/>
      </w:pPr>
      <w:r>
        <w:t>out:</w:t>
      </w:r>
    </w:p>
    <w:p w14:paraId="139B7EA3" w14:textId="1D7DB664" w:rsidR="006075EF" w:rsidRDefault="006075EF" w:rsidP="006075EF">
      <w:pPr>
        <w:pStyle w:val="a9"/>
      </w:pPr>
      <w:r>
        <w:t>nop</w:t>
      </w:r>
    </w:p>
    <w:p w14:paraId="52C19870" w14:textId="76167F7A" w:rsidR="003D14A2" w:rsidRDefault="003D14A2" w:rsidP="003D14A2">
      <w:r>
        <w:rPr>
          <w:rFonts w:hint="eastAsia"/>
        </w:rPr>
        <w:t>(</w:t>
      </w:r>
      <w:proofErr w:type="gramStart"/>
      <w:r>
        <w:t>7)Rs</w:t>
      </w:r>
      <w:proofErr w:type="gramEnd"/>
      <w:r>
        <w:t>---jalr</w:t>
      </w:r>
    </w:p>
    <w:p w14:paraId="6801D355" w14:textId="77777777" w:rsidR="003D14A2" w:rsidRDefault="003D14A2" w:rsidP="003D14A2">
      <w:pPr>
        <w:pStyle w:val="a9"/>
      </w:pPr>
      <w:r>
        <w:t>ori $t1,0x00003014</w:t>
      </w:r>
    </w:p>
    <w:p w14:paraId="29154B22" w14:textId="77777777" w:rsidR="003D14A2" w:rsidRDefault="003D14A2" w:rsidP="003D14A2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30F0165E" w14:textId="77777777" w:rsidR="003D14A2" w:rsidRDefault="003D14A2" w:rsidP="003D14A2">
      <w:pPr>
        <w:pStyle w:val="a9"/>
      </w:pPr>
      <w:r>
        <w:t>nop</w:t>
      </w:r>
    </w:p>
    <w:p w14:paraId="0596E4C6" w14:textId="77777777" w:rsidR="003D14A2" w:rsidRDefault="003D14A2" w:rsidP="003D14A2">
      <w:pPr>
        <w:pStyle w:val="a9"/>
      </w:pPr>
      <w:r>
        <w:rPr>
          <w:rFonts w:hint="eastAsia"/>
        </w:rPr>
        <w:t>n</w:t>
      </w:r>
      <w:r>
        <w:t>op</w:t>
      </w:r>
    </w:p>
    <w:p w14:paraId="08D3447E" w14:textId="6681CE31" w:rsidR="003D14A2" w:rsidRDefault="003D14A2" w:rsidP="003D14A2">
      <w:pPr>
        <w:pStyle w:val="a9"/>
      </w:pPr>
      <w:r>
        <w:t>jalr $t</w:t>
      </w:r>
      <w:proofErr w:type="gramStart"/>
      <w:r>
        <w:t>1,$</w:t>
      </w:r>
      <w:proofErr w:type="gramEnd"/>
      <w:r>
        <w:t>t2</w:t>
      </w:r>
    </w:p>
    <w:p w14:paraId="2BF750F8" w14:textId="77777777" w:rsidR="003D14A2" w:rsidRDefault="003D14A2" w:rsidP="003D14A2">
      <w:pPr>
        <w:pStyle w:val="a9"/>
      </w:pPr>
      <w:r>
        <w:t>nop</w:t>
      </w:r>
    </w:p>
    <w:p w14:paraId="49EA009A" w14:textId="77777777" w:rsidR="003D14A2" w:rsidRDefault="003D14A2" w:rsidP="003D14A2">
      <w:pPr>
        <w:pStyle w:val="a9"/>
      </w:pPr>
      <w:r>
        <w:t>out:</w:t>
      </w:r>
    </w:p>
    <w:p w14:paraId="7ACAD7B1" w14:textId="1CD015F4" w:rsidR="003D14A2" w:rsidRDefault="003D14A2" w:rsidP="003D14A2">
      <w:pPr>
        <w:pStyle w:val="a9"/>
      </w:pPr>
      <w:r>
        <w:t>nop</w:t>
      </w:r>
    </w:p>
    <w:p w14:paraId="3670B6A4" w14:textId="44154AF5" w:rsidR="0091035B" w:rsidRDefault="00630F6C" w:rsidP="0091035B">
      <w:r>
        <w:t>10</w:t>
      </w:r>
      <w:r w:rsidR="0091035B">
        <w:t>.D</w:t>
      </w:r>
      <w:r w:rsidR="0091035B">
        <w:rPr>
          <w:rFonts w:hint="eastAsia"/>
        </w:rPr>
        <w:t>级Rs与</w:t>
      </w:r>
      <w:r w:rsidR="0091035B">
        <w:t>W</w:t>
      </w:r>
      <w:r w:rsidR="0091035B">
        <w:rPr>
          <w:rFonts w:hint="eastAsia"/>
        </w:rPr>
        <w:t>级c</w:t>
      </w:r>
      <w:r w:rsidR="0091035B">
        <w:t>al_i</w:t>
      </w:r>
    </w:p>
    <w:p w14:paraId="54F1D868" w14:textId="77777777" w:rsidR="004B1259" w:rsidRDefault="004B1259" w:rsidP="004B1259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5D07EDC3" w14:textId="77777777" w:rsidR="004B1259" w:rsidRDefault="004B1259" w:rsidP="004B1259">
      <w:pPr>
        <w:pStyle w:val="a9"/>
      </w:pPr>
      <w:r>
        <w:t>ori $t0,11</w:t>
      </w:r>
    </w:p>
    <w:p w14:paraId="143945D5" w14:textId="77777777" w:rsidR="004B1259" w:rsidRDefault="004B1259" w:rsidP="004B1259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7438B6BF" w14:textId="2B7A16F8" w:rsidR="004B1259" w:rsidRDefault="004B1259" w:rsidP="004B1259">
      <w:pPr>
        <w:pStyle w:val="a9"/>
      </w:pPr>
      <w:r>
        <w:t>nop</w:t>
      </w:r>
    </w:p>
    <w:p w14:paraId="05CFE04B" w14:textId="77E45239" w:rsidR="004B1259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3EC7AA55" w14:textId="77777777" w:rsidR="004B1259" w:rsidRDefault="004B1259" w:rsidP="004B1259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0CDE5CEB" w14:textId="77777777" w:rsidR="004B1259" w:rsidRDefault="004B1259" w:rsidP="004B1259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499F5546" w14:textId="77777777" w:rsidR="004B1259" w:rsidRDefault="004B1259" w:rsidP="004B1259">
      <w:pPr>
        <w:pStyle w:val="a9"/>
      </w:pPr>
      <w:r w:rsidRPr="00AC3027">
        <w:t xml:space="preserve">ori $t0,11 </w:t>
      </w:r>
    </w:p>
    <w:p w14:paraId="00973739" w14:textId="77777777" w:rsidR="004B1259" w:rsidRDefault="004B1259" w:rsidP="004B1259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442E428D" w14:textId="0D334F25" w:rsidR="004B1259" w:rsidRDefault="004B1259" w:rsidP="004B1259">
      <w:pPr>
        <w:pStyle w:val="a9"/>
      </w:pPr>
      <w:r w:rsidRPr="00AC3027">
        <w:t>nop</w:t>
      </w:r>
    </w:p>
    <w:p w14:paraId="046FEA6E" w14:textId="003E38EB" w:rsidR="004B1259" w:rsidRPr="00AC3027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3DBBE195" w14:textId="77777777" w:rsidR="004B1259" w:rsidRPr="00AC3027" w:rsidRDefault="004B1259" w:rsidP="004B1259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6BC9E592" w14:textId="77777777" w:rsidR="004B1259" w:rsidRDefault="004B1259" w:rsidP="004B1259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3B790714" w14:textId="77777777" w:rsidR="004B1259" w:rsidRDefault="004B1259" w:rsidP="004B1259">
      <w:pPr>
        <w:pStyle w:val="a9"/>
      </w:pPr>
      <w:r>
        <w:t>ori $a</w:t>
      </w:r>
      <w:proofErr w:type="gramStart"/>
      <w:r>
        <w:t>0,$</w:t>
      </w:r>
      <w:proofErr w:type="gramEnd"/>
      <w:r>
        <w:t>0,0</w:t>
      </w:r>
    </w:p>
    <w:p w14:paraId="2D11599E" w14:textId="6E1A3BA7" w:rsidR="004B1259" w:rsidRDefault="004B1259" w:rsidP="004B1259">
      <w:pPr>
        <w:pStyle w:val="a9"/>
      </w:pPr>
      <w:r w:rsidRPr="00AC3027">
        <w:t>nop</w:t>
      </w:r>
    </w:p>
    <w:p w14:paraId="7F6F5CEB" w14:textId="6CCBB863" w:rsidR="004B1259" w:rsidRPr="00AC3027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0DA7C397" w14:textId="77777777" w:rsidR="004B1259" w:rsidRDefault="004B1259" w:rsidP="004B1259">
      <w:pPr>
        <w:pStyle w:val="a9"/>
      </w:pPr>
      <w:r>
        <w:rPr>
          <w:rFonts w:hint="eastAsia"/>
        </w:rPr>
        <w:t>l</w:t>
      </w:r>
      <w:r>
        <w:t>w $t0,0($a0)</w:t>
      </w:r>
    </w:p>
    <w:p w14:paraId="78072C61" w14:textId="77777777" w:rsidR="004B1259" w:rsidRDefault="004B1259" w:rsidP="004B1259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463E6BBD" w14:textId="77777777" w:rsidR="004B1259" w:rsidRDefault="004B1259" w:rsidP="004B1259">
      <w:pPr>
        <w:pStyle w:val="a9"/>
      </w:pPr>
      <w:r>
        <w:rPr>
          <w:rFonts w:hint="eastAsia"/>
        </w:rPr>
        <w:t>o</w:t>
      </w:r>
      <w:r>
        <w:t>ri $t0,111</w:t>
      </w:r>
    </w:p>
    <w:p w14:paraId="63B81E14" w14:textId="77777777" w:rsidR="004B1259" w:rsidRPr="00AC3027" w:rsidRDefault="004B1259" w:rsidP="004B1259">
      <w:pPr>
        <w:pStyle w:val="a9"/>
      </w:pPr>
      <w:r>
        <w:t>ori</w:t>
      </w:r>
      <w:r w:rsidRPr="00AC3027">
        <w:t xml:space="preserve">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</w:t>
      </w:r>
      <w:r>
        <w:t>0</w:t>
      </w:r>
    </w:p>
    <w:p w14:paraId="2966DF1A" w14:textId="5E6D8D92" w:rsidR="004B1259" w:rsidRDefault="004B1259" w:rsidP="004B1259">
      <w:pPr>
        <w:pStyle w:val="a9"/>
      </w:pPr>
      <w:r w:rsidRPr="00AC3027">
        <w:t>nop</w:t>
      </w:r>
    </w:p>
    <w:p w14:paraId="2BDD118D" w14:textId="7884D749" w:rsidR="004B1259" w:rsidRPr="00AC3027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6A89A942" w14:textId="77777777" w:rsidR="004B1259" w:rsidRPr="006354BF" w:rsidRDefault="004B1259" w:rsidP="004B1259">
      <w:pPr>
        <w:pStyle w:val="a9"/>
      </w:pPr>
      <w:r>
        <w:t>sw $t0,0($a0)</w:t>
      </w:r>
    </w:p>
    <w:p w14:paraId="3E2F2763" w14:textId="77777777" w:rsidR="004B1259" w:rsidRDefault="004B1259" w:rsidP="004B1259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3206D5B6" w14:textId="77777777" w:rsidR="004B1259" w:rsidRDefault="004B1259" w:rsidP="004B1259">
      <w:pPr>
        <w:pStyle w:val="a9"/>
      </w:pPr>
      <w:r>
        <w:t>ori $t1,1</w:t>
      </w:r>
    </w:p>
    <w:p w14:paraId="4B416B4D" w14:textId="77777777" w:rsidR="004B1259" w:rsidRDefault="004B1259" w:rsidP="004B1259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27BE4E0D" w14:textId="1B441684" w:rsidR="004B1259" w:rsidRDefault="004B1259" w:rsidP="004B1259">
      <w:pPr>
        <w:pStyle w:val="a9"/>
      </w:pPr>
      <w:r>
        <w:t>nop</w:t>
      </w:r>
    </w:p>
    <w:p w14:paraId="1E207755" w14:textId="2CFEC513" w:rsidR="004B1259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4AC523D6" w14:textId="77777777" w:rsidR="004B1259" w:rsidRDefault="004B1259" w:rsidP="004B1259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07FC9DCA" w14:textId="77777777" w:rsidR="004B1259" w:rsidRDefault="004B1259" w:rsidP="004B1259">
      <w:pPr>
        <w:pStyle w:val="a9"/>
      </w:pPr>
      <w:r>
        <w:t>nop</w:t>
      </w:r>
    </w:p>
    <w:p w14:paraId="013E0815" w14:textId="77777777" w:rsidR="004B1259" w:rsidRDefault="004B1259" w:rsidP="004B1259">
      <w:pPr>
        <w:pStyle w:val="a9"/>
      </w:pPr>
      <w:r>
        <w:t>out:</w:t>
      </w:r>
    </w:p>
    <w:p w14:paraId="43C8BBDC" w14:textId="77777777" w:rsidR="004B1259" w:rsidRDefault="004B1259" w:rsidP="004B1259">
      <w:pPr>
        <w:pStyle w:val="a9"/>
      </w:pPr>
      <w:r>
        <w:t>nop</w:t>
      </w:r>
    </w:p>
    <w:p w14:paraId="06DBC38A" w14:textId="77777777" w:rsidR="004B1259" w:rsidRDefault="004B1259" w:rsidP="004B1259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37E93131" w14:textId="77777777" w:rsidR="004B1259" w:rsidRDefault="004B1259" w:rsidP="004B1259">
      <w:pPr>
        <w:pStyle w:val="a9"/>
      </w:pPr>
      <w:r>
        <w:t>ori $t1,0x00003014</w:t>
      </w:r>
    </w:p>
    <w:p w14:paraId="0810F727" w14:textId="77777777" w:rsidR="004B1259" w:rsidRDefault="004B1259" w:rsidP="004B1259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0DE63830" w14:textId="44DB252C" w:rsidR="004B1259" w:rsidRDefault="004B1259" w:rsidP="004B1259">
      <w:pPr>
        <w:pStyle w:val="a9"/>
      </w:pPr>
      <w:r>
        <w:t>nop</w:t>
      </w:r>
    </w:p>
    <w:p w14:paraId="262DD676" w14:textId="2600D044" w:rsidR="004B1259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54063292" w14:textId="77777777" w:rsidR="004B1259" w:rsidRDefault="004B1259" w:rsidP="004B1259">
      <w:pPr>
        <w:pStyle w:val="a9"/>
      </w:pPr>
      <w:r>
        <w:t>jr $t2</w:t>
      </w:r>
    </w:p>
    <w:p w14:paraId="0CCF0088" w14:textId="77777777" w:rsidR="004B1259" w:rsidRDefault="004B1259" w:rsidP="004B1259">
      <w:pPr>
        <w:pStyle w:val="a9"/>
      </w:pPr>
      <w:r>
        <w:t>nop</w:t>
      </w:r>
    </w:p>
    <w:p w14:paraId="7C540DAF" w14:textId="77777777" w:rsidR="004B1259" w:rsidRDefault="004B1259" w:rsidP="004B1259">
      <w:pPr>
        <w:pStyle w:val="a9"/>
      </w:pPr>
      <w:r>
        <w:t>out:</w:t>
      </w:r>
    </w:p>
    <w:p w14:paraId="3F9E0030" w14:textId="1F72F6FE" w:rsidR="004B1259" w:rsidRDefault="004B1259" w:rsidP="004B1259">
      <w:pPr>
        <w:pStyle w:val="a9"/>
      </w:pPr>
      <w:r>
        <w:t>nop</w:t>
      </w:r>
    </w:p>
    <w:p w14:paraId="22A3DAF2" w14:textId="09E605CB" w:rsidR="003D14A2" w:rsidRDefault="003D14A2" w:rsidP="003D14A2">
      <w:r>
        <w:rPr>
          <w:rFonts w:hint="eastAsia"/>
        </w:rPr>
        <w:t>(</w:t>
      </w:r>
      <w:proofErr w:type="gramStart"/>
      <w:r>
        <w:t>7)Rs</w:t>
      </w:r>
      <w:proofErr w:type="gramEnd"/>
      <w:r>
        <w:t>---jalr</w:t>
      </w:r>
    </w:p>
    <w:p w14:paraId="03134917" w14:textId="77777777" w:rsidR="003D14A2" w:rsidRDefault="003D14A2" w:rsidP="003D14A2">
      <w:pPr>
        <w:pStyle w:val="a9"/>
      </w:pPr>
      <w:r>
        <w:t>ori $t1,0x00003014</w:t>
      </w:r>
    </w:p>
    <w:p w14:paraId="15E79C4C" w14:textId="77777777" w:rsidR="003D14A2" w:rsidRDefault="003D14A2" w:rsidP="003D14A2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7163D824" w14:textId="77777777" w:rsidR="003D14A2" w:rsidRDefault="003D14A2" w:rsidP="003D14A2">
      <w:pPr>
        <w:pStyle w:val="a9"/>
      </w:pPr>
      <w:r>
        <w:t>nop</w:t>
      </w:r>
    </w:p>
    <w:p w14:paraId="1E67C754" w14:textId="77777777" w:rsidR="003D14A2" w:rsidRDefault="003D14A2" w:rsidP="003D14A2">
      <w:pPr>
        <w:pStyle w:val="a9"/>
      </w:pPr>
      <w:r>
        <w:rPr>
          <w:rFonts w:hint="eastAsia"/>
        </w:rPr>
        <w:t>n</w:t>
      </w:r>
      <w:r>
        <w:t>op</w:t>
      </w:r>
    </w:p>
    <w:p w14:paraId="0E56AAE0" w14:textId="7A5B879E" w:rsidR="003D14A2" w:rsidRDefault="003D14A2" w:rsidP="003D14A2">
      <w:pPr>
        <w:pStyle w:val="a9"/>
      </w:pPr>
      <w:r>
        <w:t>jalr $t</w:t>
      </w:r>
      <w:proofErr w:type="gramStart"/>
      <w:r>
        <w:t>1,$</w:t>
      </w:r>
      <w:proofErr w:type="gramEnd"/>
      <w:r>
        <w:t>t2</w:t>
      </w:r>
    </w:p>
    <w:p w14:paraId="2DE6002F" w14:textId="77777777" w:rsidR="003D14A2" w:rsidRDefault="003D14A2" w:rsidP="003D14A2">
      <w:pPr>
        <w:pStyle w:val="a9"/>
      </w:pPr>
      <w:r>
        <w:t>nop</w:t>
      </w:r>
    </w:p>
    <w:p w14:paraId="6BA1D660" w14:textId="77777777" w:rsidR="003D14A2" w:rsidRDefault="003D14A2" w:rsidP="003D14A2">
      <w:pPr>
        <w:pStyle w:val="a9"/>
      </w:pPr>
      <w:r>
        <w:t>out:</w:t>
      </w:r>
    </w:p>
    <w:p w14:paraId="187A3083" w14:textId="3AAA0FC5" w:rsidR="003D14A2" w:rsidRDefault="003D14A2" w:rsidP="003D14A2">
      <w:pPr>
        <w:pStyle w:val="a9"/>
      </w:pPr>
      <w:r>
        <w:t>nop</w:t>
      </w:r>
    </w:p>
    <w:p w14:paraId="18AC46B6" w14:textId="555BB0CC" w:rsidR="0091035B" w:rsidRDefault="00630F6C" w:rsidP="0091035B">
      <w:r>
        <w:t>1</w:t>
      </w:r>
      <w:r w:rsidR="00024E3A">
        <w:t>1</w:t>
      </w:r>
      <w:r w:rsidR="0091035B">
        <w:t>.D</w:t>
      </w:r>
      <w:r w:rsidR="0091035B">
        <w:rPr>
          <w:rFonts w:hint="eastAsia"/>
        </w:rPr>
        <w:t>级Rs与</w:t>
      </w:r>
      <w:r w:rsidR="0091035B">
        <w:t>W</w:t>
      </w:r>
      <w:r w:rsidR="0091035B">
        <w:rPr>
          <w:rFonts w:hint="eastAsia"/>
        </w:rPr>
        <w:t>级</w:t>
      </w:r>
      <w:r w:rsidR="0091035B">
        <w:t>load</w:t>
      </w:r>
      <w:r w:rsidR="00240955">
        <w:t xml:space="preserve"> rt</w:t>
      </w:r>
    </w:p>
    <w:p w14:paraId="591B55F4" w14:textId="1AA478FA" w:rsidR="00D555A0" w:rsidRDefault="00240955" w:rsidP="00240955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51B747B5" w14:textId="7916C4A8" w:rsidR="00D555A0" w:rsidRDefault="00D555A0" w:rsidP="00240955">
      <w:pPr>
        <w:pStyle w:val="a9"/>
      </w:pPr>
      <w:r>
        <w:t>ori $t1,1</w:t>
      </w:r>
    </w:p>
    <w:p w14:paraId="207C6FAF" w14:textId="32C1D93A" w:rsidR="00240955" w:rsidRDefault="00240955" w:rsidP="00240955">
      <w:pPr>
        <w:pStyle w:val="a9"/>
      </w:pPr>
      <w:r>
        <w:t>ori $t0,0x00000000</w:t>
      </w:r>
    </w:p>
    <w:p w14:paraId="60D54897" w14:textId="0970E5EA" w:rsidR="00240955" w:rsidRDefault="00240955" w:rsidP="00240955">
      <w:pPr>
        <w:pStyle w:val="a9"/>
      </w:pPr>
      <w:r>
        <w:t>lw $t1,0($t0)</w:t>
      </w:r>
    </w:p>
    <w:p w14:paraId="714EB5A6" w14:textId="77777777" w:rsidR="00240955" w:rsidRDefault="00240955" w:rsidP="00240955">
      <w:pPr>
        <w:pStyle w:val="a9"/>
      </w:pPr>
      <w:r>
        <w:t>nop</w:t>
      </w:r>
    </w:p>
    <w:p w14:paraId="739B979D" w14:textId="77777777" w:rsidR="00240955" w:rsidRDefault="00240955" w:rsidP="00240955">
      <w:pPr>
        <w:pStyle w:val="a9"/>
      </w:pPr>
      <w:r>
        <w:rPr>
          <w:rFonts w:hint="eastAsia"/>
        </w:rPr>
        <w:t>n</w:t>
      </w:r>
      <w:r>
        <w:t>op</w:t>
      </w:r>
    </w:p>
    <w:p w14:paraId="614B0375" w14:textId="554B6108" w:rsidR="00240955" w:rsidRDefault="00240955" w:rsidP="00240955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2DC52ED1" w14:textId="77777777" w:rsidR="002C3A6C" w:rsidRPr="002C3A6C" w:rsidRDefault="002C3A6C" w:rsidP="002C3A6C">
      <w:pPr>
        <w:pStyle w:val="a9"/>
      </w:pPr>
      <w:r w:rsidRPr="002C3A6C">
        <w:t>110@00003000: $ 9 &lt;= 00000001</w:t>
      </w:r>
    </w:p>
    <w:p w14:paraId="00A1CD77" w14:textId="77777777" w:rsidR="002C3A6C" w:rsidRPr="002C3A6C" w:rsidRDefault="002C3A6C" w:rsidP="002C3A6C">
      <w:pPr>
        <w:pStyle w:val="a9"/>
      </w:pPr>
      <w:r w:rsidRPr="002C3A6C">
        <w:t>130@00003004: $ 8 &lt;= 00000000</w:t>
      </w:r>
    </w:p>
    <w:p w14:paraId="5A53F0EC" w14:textId="77777777" w:rsidR="002C3A6C" w:rsidRPr="002C3A6C" w:rsidRDefault="002C3A6C" w:rsidP="002C3A6C">
      <w:pPr>
        <w:pStyle w:val="a9"/>
      </w:pPr>
      <w:r w:rsidRPr="002C3A6C">
        <w:t>150@00003008: $ 9 &lt;= 00000000</w:t>
      </w:r>
    </w:p>
    <w:p w14:paraId="47D649AC" w14:textId="614E6B65" w:rsidR="002C3A6C" w:rsidRDefault="002C3A6C" w:rsidP="002C3A6C">
      <w:pPr>
        <w:pStyle w:val="a9"/>
      </w:pPr>
      <w:r w:rsidRPr="002C3A6C">
        <w:t>210@00003014: $10 &lt;= 00000000</w:t>
      </w:r>
    </w:p>
    <w:p w14:paraId="2EF59C53" w14:textId="15D08DE0" w:rsidR="00240955" w:rsidRDefault="00240955" w:rsidP="00240955">
      <w:r>
        <w:rPr>
          <w:rFonts w:hint="eastAsia"/>
        </w:rPr>
        <w:t xml:space="preserve"> (</w:t>
      </w:r>
      <w:proofErr w:type="gramStart"/>
      <w:r>
        <w:t>2)Rs</w:t>
      </w:r>
      <w:proofErr w:type="gramEnd"/>
      <w:r>
        <w:t>---cal_i</w:t>
      </w:r>
    </w:p>
    <w:p w14:paraId="299996BE" w14:textId="77777777" w:rsidR="00687A55" w:rsidRDefault="00687A55" w:rsidP="00687A55">
      <w:pPr>
        <w:pStyle w:val="a9"/>
      </w:pPr>
      <w:r>
        <w:t>ori $t1,1</w:t>
      </w:r>
    </w:p>
    <w:p w14:paraId="0438BD9C" w14:textId="77777777" w:rsidR="00687A55" w:rsidRDefault="00687A55" w:rsidP="00687A55">
      <w:pPr>
        <w:pStyle w:val="a9"/>
      </w:pPr>
      <w:r>
        <w:t>ori $t0,0x00000000</w:t>
      </w:r>
    </w:p>
    <w:p w14:paraId="0FCEC132" w14:textId="77777777" w:rsidR="00687A55" w:rsidRDefault="00687A55" w:rsidP="00687A55">
      <w:pPr>
        <w:pStyle w:val="a9"/>
      </w:pPr>
      <w:r>
        <w:t>lw $t1,0($t0)</w:t>
      </w:r>
    </w:p>
    <w:p w14:paraId="09D6657F" w14:textId="77777777" w:rsidR="00687A55" w:rsidRDefault="00687A55" w:rsidP="00687A55">
      <w:pPr>
        <w:pStyle w:val="a9"/>
      </w:pPr>
      <w:r>
        <w:t>nop</w:t>
      </w:r>
    </w:p>
    <w:p w14:paraId="010073CF" w14:textId="77777777" w:rsidR="00687A55" w:rsidRDefault="00687A55" w:rsidP="00687A55">
      <w:pPr>
        <w:pStyle w:val="a9"/>
      </w:pPr>
      <w:r>
        <w:rPr>
          <w:rFonts w:hint="eastAsia"/>
        </w:rPr>
        <w:t>n</w:t>
      </w:r>
      <w:r>
        <w:t>op</w:t>
      </w:r>
    </w:p>
    <w:p w14:paraId="7EF16447" w14:textId="77BCB99F" w:rsidR="00240955" w:rsidRDefault="00240955" w:rsidP="00240955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61A98CCA" w14:textId="77777777" w:rsidR="002B0387" w:rsidRPr="002B0387" w:rsidRDefault="002B0387" w:rsidP="002B0387">
      <w:pPr>
        <w:pStyle w:val="a9"/>
      </w:pPr>
      <w:r w:rsidRPr="002B0387">
        <w:t>110@00003000: $ 9 &lt;= 00000001</w:t>
      </w:r>
    </w:p>
    <w:p w14:paraId="408B051D" w14:textId="77777777" w:rsidR="002B0387" w:rsidRPr="002B0387" w:rsidRDefault="002B0387" w:rsidP="002B0387">
      <w:pPr>
        <w:pStyle w:val="a9"/>
      </w:pPr>
      <w:r w:rsidRPr="002B0387">
        <w:t>130@00003004: $ 8 &lt;= 00000000</w:t>
      </w:r>
    </w:p>
    <w:p w14:paraId="304FFA4F" w14:textId="77777777" w:rsidR="002B0387" w:rsidRPr="002B0387" w:rsidRDefault="002B0387" w:rsidP="002B0387">
      <w:pPr>
        <w:pStyle w:val="a9"/>
      </w:pPr>
      <w:r w:rsidRPr="002B0387">
        <w:t>150@00003008: $ 9 &lt;= 00000000</w:t>
      </w:r>
    </w:p>
    <w:p w14:paraId="1E2A0A77" w14:textId="07427B33" w:rsidR="002B0387" w:rsidRPr="00AC3027" w:rsidRDefault="002B0387" w:rsidP="002B0387">
      <w:pPr>
        <w:pStyle w:val="a9"/>
      </w:pPr>
      <w:r w:rsidRPr="002B0387">
        <w:t>210@00003014: $ 8 &lt;= 00000001</w:t>
      </w:r>
    </w:p>
    <w:p w14:paraId="0DA0F6F3" w14:textId="77777777" w:rsidR="00240955" w:rsidRDefault="00240955" w:rsidP="00240955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07D00D95" w14:textId="77777777" w:rsidR="00B87AF4" w:rsidRDefault="00B87AF4" w:rsidP="00B87AF4">
      <w:pPr>
        <w:pStyle w:val="a9"/>
      </w:pPr>
      <w:r>
        <w:t>ori $t0,0x00000000</w:t>
      </w:r>
    </w:p>
    <w:p w14:paraId="53A5AF4C" w14:textId="77777777" w:rsidR="00B87AF4" w:rsidRDefault="00B87AF4" w:rsidP="00B87AF4">
      <w:pPr>
        <w:pStyle w:val="a9"/>
      </w:pPr>
      <w:r>
        <w:t>lw $t1,0($t0)</w:t>
      </w:r>
    </w:p>
    <w:p w14:paraId="1642C9DC" w14:textId="00C7B7CB" w:rsidR="00B87AF4" w:rsidRDefault="00B87AF4" w:rsidP="00B87AF4">
      <w:pPr>
        <w:pStyle w:val="a9"/>
      </w:pPr>
      <w:r>
        <w:t xml:space="preserve">nop </w:t>
      </w:r>
    </w:p>
    <w:p w14:paraId="1B46A8D5" w14:textId="77777777" w:rsidR="00B87AF4" w:rsidRDefault="00B87AF4" w:rsidP="00B87AF4">
      <w:pPr>
        <w:pStyle w:val="a9"/>
      </w:pPr>
      <w:r>
        <w:rPr>
          <w:rFonts w:hint="eastAsia"/>
        </w:rPr>
        <w:t>n</w:t>
      </w:r>
      <w:r>
        <w:t>op</w:t>
      </w:r>
    </w:p>
    <w:p w14:paraId="1266E7EC" w14:textId="27695E8C" w:rsidR="00240955" w:rsidRDefault="00240955" w:rsidP="00240955">
      <w:pPr>
        <w:pStyle w:val="a9"/>
      </w:pPr>
      <w:r>
        <w:rPr>
          <w:rFonts w:hint="eastAsia"/>
        </w:rPr>
        <w:t>l</w:t>
      </w:r>
      <w:r>
        <w:t>w $t0,0($</w:t>
      </w:r>
      <w:r w:rsidR="00B87AF4">
        <w:t>t1</w:t>
      </w:r>
      <w:r>
        <w:t>)</w:t>
      </w:r>
    </w:p>
    <w:p w14:paraId="0075F0F4" w14:textId="77777777" w:rsidR="00C50B9B" w:rsidRPr="00C50B9B" w:rsidRDefault="00C50B9B" w:rsidP="00C50B9B">
      <w:pPr>
        <w:pStyle w:val="a9"/>
      </w:pPr>
      <w:r w:rsidRPr="00C50B9B">
        <w:t>110@00003000: $ 8 &lt;= 00000000</w:t>
      </w:r>
    </w:p>
    <w:p w14:paraId="47A96521" w14:textId="77777777" w:rsidR="00C50B9B" w:rsidRPr="00C50B9B" w:rsidRDefault="00C50B9B" w:rsidP="00C50B9B">
      <w:pPr>
        <w:pStyle w:val="a9"/>
      </w:pPr>
      <w:r w:rsidRPr="00C50B9B">
        <w:t>130@00003004: $ 9 &lt;= 00000000</w:t>
      </w:r>
    </w:p>
    <w:p w14:paraId="633857D0" w14:textId="77777777" w:rsidR="00C50B9B" w:rsidRDefault="00C50B9B" w:rsidP="00C50B9B">
      <w:pPr>
        <w:pStyle w:val="a9"/>
      </w:pPr>
      <w:r w:rsidRPr="00C50B9B">
        <w:t>190@00003010: $ 8 &lt;= 00000000</w:t>
      </w:r>
      <w:r>
        <w:rPr>
          <w:rFonts w:hint="eastAsia"/>
        </w:rPr>
        <w:t xml:space="preserve"> </w:t>
      </w:r>
    </w:p>
    <w:p w14:paraId="10DBFEE9" w14:textId="199E2684" w:rsidR="00240955" w:rsidRDefault="00240955" w:rsidP="00C50B9B">
      <w:pPr>
        <w:pStyle w:val="a9"/>
      </w:pPr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3B54D84A" w14:textId="77777777" w:rsidR="007824D9" w:rsidRDefault="007824D9" w:rsidP="007824D9">
      <w:pPr>
        <w:pStyle w:val="a9"/>
      </w:pPr>
      <w:r>
        <w:t>ori $t0,0x00000000</w:t>
      </w:r>
    </w:p>
    <w:p w14:paraId="40FA6726" w14:textId="77777777" w:rsidR="007824D9" w:rsidRDefault="007824D9" w:rsidP="007824D9">
      <w:pPr>
        <w:pStyle w:val="a9"/>
      </w:pPr>
      <w:r>
        <w:t>lw $t1,0($t0)</w:t>
      </w:r>
    </w:p>
    <w:p w14:paraId="6153F598" w14:textId="77777777" w:rsidR="007824D9" w:rsidRDefault="007824D9" w:rsidP="007824D9">
      <w:pPr>
        <w:pStyle w:val="a9"/>
      </w:pPr>
      <w:r>
        <w:t>nop</w:t>
      </w:r>
    </w:p>
    <w:p w14:paraId="6D01AB6C" w14:textId="77777777" w:rsidR="007824D9" w:rsidRDefault="007824D9" w:rsidP="007824D9">
      <w:pPr>
        <w:pStyle w:val="a9"/>
      </w:pPr>
      <w:r>
        <w:rPr>
          <w:rFonts w:hint="eastAsia"/>
        </w:rPr>
        <w:t>n</w:t>
      </w:r>
      <w:r>
        <w:t>op</w:t>
      </w:r>
    </w:p>
    <w:p w14:paraId="575183A1" w14:textId="737A5823" w:rsidR="00240955" w:rsidRDefault="00240955" w:rsidP="00240955">
      <w:pPr>
        <w:pStyle w:val="a9"/>
      </w:pPr>
      <w:r>
        <w:t>sw $t0,0($</w:t>
      </w:r>
      <w:r w:rsidR="007824D9">
        <w:t>t1</w:t>
      </w:r>
      <w:r>
        <w:t>)</w:t>
      </w:r>
    </w:p>
    <w:p w14:paraId="490B833E" w14:textId="77777777" w:rsidR="00C50B9B" w:rsidRDefault="00C50B9B" w:rsidP="00C50B9B">
      <w:pPr>
        <w:pStyle w:val="a9"/>
      </w:pPr>
      <w:r>
        <w:t>110@00003000: $ 8 &lt;= 00000000</w:t>
      </w:r>
    </w:p>
    <w:p w14:paraId="59B6B238" w14:textId="77777777" w:rsidR="00C50B9B" w:rsidRDefault="00C50B9B" w:rsidP="00C50B9B">
      <w:pPr>
        <w:pStyle w:val="a9"/>
      </w:pPr>
      <w:r>
        <w:t>130@00003004: $ 9 &lt;= 00000000</w:t>
      </w:r>
    </w:p>
    <w:p w14:paraId="3254517C" w14:textId="77777777" w:rsidR="00C50B9B" w:rsidRDefault="00C50B9B" w:rsidP="00C50B9B">
      <w:pPr>
        <w:pStyle w:val="a9"/>
      </w:pPr>
      <w:r>
        <w:t>170@00003010: *00000000 &lt;= 00000000</w:t>
      </w:r>
      <w:r>
        <w:rPr>
          <w:rFonts w:hint="eastAsia"/>
        </w:rPr>
        <w:t xml:space="preserve"> </w:t>
      </w:r>
    </w:p>
    <w:p w14:paraId="6D338F14" w14:textId="1299D385" w:rsidR="00240955" w:rsidRDefault="00240955" w:rsidP="00C50B9B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26E8A0A3" w14:textId="77777777" w:rsidR="00AC4348" w:rsidRDefault="00AC4348" w:rsidP="00AC4348">
      <w:pPr>
        <w:pStyle w:val="a9"/>
      </w:pPr>
      <w:r>
        <w:t>ori $t1,1</w:t>
      </w:r>
    </w:p>
    <w:p w14:paraId="45674C3B" w14:textId="77777777" w:rsidR="00AC4348" w:rsidRDefault="00AC4348" w:rsidP="00AC4348">
      <w:pPr>
        <w:pStyle w:val="a9"/>
      </w:pPr>
      <w:r>
        <w:t>ori $t0,0x00000000</w:t>
      </w:r>
    </w:p>
    <w:p w14:paraId="26E4440F" w14:textId="77777777" w:rsidR="00AC4348" w:rsidRDefault="00AC4348" w:rsidP="00AC4348">
      <w:pPr>
        <w:pStyle w:val="a9"/>
      </w:pPr>
      <w:r>
        <w:t>lw $t1,0($t0)</w:t>
      </w:r>
    </w:p>
    <w:p w14:paraId="17034C3C" w14:textId="68471488" w:rsidR="00240955" w:rsidRDefault="00240955" w:rsidP="00AC434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74906313" w14:textId="77777777" w:rsidR="00240955" w:rsidRDefault="00240955" w:rsidP="00240955">
      <w:pPr>
        <w:pStyle w:val="a9"/>
      </w:pPr>
      <w:r>
        <w:rPr>
          <w:rFonts w:hint="eastAsia"/>
        </w:rPr>
        <w:t>n</w:t>
      </w:r>
      <w:r>
        <w:t>op</w:t>
      </w:r>
    </w:p>
    <w:p w14:paraId="6235C277" w14:textId="2E26DBAF" w:rsidR="00240955" w:rsidRDefault="00240955" w:rsidP="00240955">
      <w:pPr>
        <w:pStyle w:val="a9"/>
      </w:pPr>
      <w:r>
        <w:t>beq $t</w:t>
      </w:r>
      <w:proofErr w:type="gramStart"/>
      <w:r w:rsidR="00AC4348">
        <w:t>1</w:t>
      </w:r>
      <w:r>
        <w:t>,$</w:t>
      </w:r>
      <w:proofErr w:type="gramEnd"/>
      <w:r>
        <w:t>t</w:t>
      </w:r>
      <w:r w:rsidR="00AC4348">
        <w:t>2</w:t>
      </w:r>
      <w:r>
        <w:t>,out</w:t>
      </w:r>
    </w:p>
    <w:p w14:paraId="43724518" w14:textId="77777777" w:rsidR="00240955" w:rsidRDefault="00240955" w:rsidP="00240955">
      <w:pPr>
        <w:pStyle w:val="a9"/>
      </w:pPr>
      <w:r>
        <w:t>nop</w:t>
      </w:r>
    </w:p>
    <w:p w14:paraId="11D178D9" w14:textId="77777777" w:rsidR="00240955" w:rsidRDefault="00240955" w:rsidP="00240955">
      <w:pPr>
        <w:pStyle w:val="a9"/>
      </w:pPr>
      <w:r>
        <w:t>out:</w:t>
      </w:r>
    </w:p>
    <w:p w14:paraId="2C15C91E" w14:textId="54992B8E" w:rsidR="00240955" w:rsidRDefault="00240955" w:rsidP="00240955">
      <w:pPr>
        <w:pStyle w:val="a9"/>
      </w:pPr>
      <w:r>
        <w:t>nop</w:t>
      </w:r>
    </w:p>
    <w:p w14:paraId="5F96FC6F" w14:textId="77777777" w:rsidR="00DE6D15" w:rsidRPr="00DE6D15" w:rsidRDefault="00DE6D15" w:rsidP="00DE6D15">
      <w:pPr>
        <w:pStyle w:val="a9"/>
      </w:pPr>
      <w:r w:rsidRPr="00DE6D15">
        <w:t>110@00003000: $ 9 &lt;= 00000001</w:t>
      </w:r>
    </w:p>
    <w:p w14:paraId="3E5F0AA3" w14:textId="77777777" w:rsidR="00DE6D15" w:rsidRPr="00DE6D15" w:rsidRDefault="00DE6D15" w:rsidP="00DE6D15">
      <w:pPr>
        <w:pStyle w:val="a9"/>
      </w:pPr>
      <w:r w:rsidRPr="00DE6D15">
        <w:t>130@00003004: $ 8 &lt;= 00000000</w:t>
      </w:r>
    </w:p>
    <w:p w14:paraId="5F27E0A9" w14:textId="77777777" w:rsidR="00DE6D15" w:rsidRPr="00DE6D15" w:rsidRDefault="00DE6D15" w:rsidP="00DE6D15">
      <w:pPr>
        <w:pStyle w:val="a9"/>
      </w:pPr>
      <w:r w:rsidRPr="00DE6D15">
        <w:t>150@00003008: $ 9 &lt;= 00000000</w:t>
      </w:r>
    </w:p>
    <w:p w14:paraId="1328C24D" w14:textId="17E29E3F" w:rsidR="00DE6D15" w:rsidRDefault="00DE6D15" w:rsidP="00DE6D15">
      <w:pPr>
        <w:pStyle w:val="a9"/>
      </w:pPr>
      <w:r w:rsidRPr="00DE6D15">
        <w:t>190@0000300c: $10 &lt;= 00000000</w:t>
      </w:r>
    </w:p>
    <w:p w14:paraId="335D2EDC" w14:textId="28B26690" w:rsidR="00BE762C" w:rsidRDefault="00240955" w:rsidP="00BE762C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3AC65AAC" w14:textId="77777777" w:rsidR="009A41A9" w:rsidRPr="009A41A9" w:rsidRDefault="009A41A9" w:rsidP="009A41A9">
      <w:pPr>
        <w:pStyle w:val="a9"/>
      </w:pPr>
      <w:r w:rsidRPr="009A41A9">
        <w:t>ori $t0,0x00000000</w:t>
      </w:r>
    </w:p>
    <w:p w14:paraId="66915DB6" w14:textId="77777777" w:rsidR="009A41A9" w:rsidRPr="009A41A9" w:rsidRDefault="009A41A9" w:rsidP="009A41A9">
      <w:pPr>
        <w:pStyle w:val="a9"/>
      </w:pPr>
      <w:r w:rsidRPr="009A41A9">
        <w:t>ori $t</w:t>
      </w:r>
      <w:proofErr w:type="gramStart"/>
      <w:r w:rsidRPr="009A41A9">
        <w:t>2,$</w:t>
      </w:r>
      <w:proofErr w:type="gramEnd"/>
      <w:r w:rsidRPr="009A41A9">
        <w:t>0,0x00003020</w:t>
      </w:r>
    </w:p>
    <w:p w14:paraId="71C4F82A" w14:textId="77777777" w:rsidR="009A41A9" w:rsidRPr="009A41A9" w:rsidRDefault="009A41A9" w:rsidP="009A41A9">
      <w:pPr>
        <w:pStyle w:val="a9"/>
      </w:pPr>
      <w:r w:rsidRPr="009A41A9">
        <w:t>sw $t2,0($t0)</w:t>
      </w:r>
    </w:p>
    <w:p w14:paraId="2C71566D" w14:textId="77777777" w:rsidR="009A41A9" w:rsidRPr="009A41A9" w:rsidRDefault="009A41A9" w:rsidP="009A41A9">
      <w:pPr>
        <w:pStyle w:val="a9"/>
      </w:pPr>
      <w:r w:rsidRPr="009A41A9">
        <w:t>lw $t1,0($t0)</w:t>
      </w:r>
    </w:p>
    <w:p w14:paraId="130D4E1F" w14:textId="77777777" w:rsidR="009A41A9" w:rsidRPr="009A41A9" w:rsidRDefault="009A41A9" w:rsidP="009A41A9">
      <w:pPr>
        <w:pStyle w:val="a9"/>
      </w:pPr>
      <w:r w:rsidRPr="009A41A9">
        <w:t>nop</w:t>
      </w:r>
    </w:p>
    <w:p w14:paraId="007AA96C" w14:textId="77777777" w:rsidR="009A41A9" w:rsidRPr="009A41A9" w:rsidRDefault="009A41A9" w:rsidP="009A41A9">
      <w:pPr>
        <w:pStyle w:val="a9"/>
      </w:pPr>
      <w:r w:rsidRPr="009A41A9">
        <w:t>nop</w:t>
      </w:r>
    </w:p>
    <w:p w14:paraId="7CC24383" w14:textId="77777777" w:rsidR="009A41A9" w:rsidRPr="009A41A9" w:rsidRDefault="009A41A9" w:rsidP="009A41A9">
      <w:pPr>
        <w:pStyle w:val="a9"/>
      </w:pPr>
      <w:r w:rsidRPr="009A41A9">
        <w:t>jr $t1</w:t>
      </w:r>
    </w:p>
    <w:p w14:paraId="43A4EA08" w14:textId="77777777" w:rsidR="009A41A9" w:rsidRPr="009A41A9" w:rsidRDefault="009A41A9" w:rsidP="009A41A9">
      <w:pPr>
        <w:pStyle w:val="a9"/>
      </w:pPr>
      <w:r w:rsidRPr="009A41A9">
        <w:t>nop</w:t>
      </w:r>
    </w:p>
    <w:p w14:paraId="28B31A70" w14:textId="77777777" w:rsidR="009A41A9" w:rsidRPr="009A41A9" w:rsidRDefault="009A41A9" w:rsidP="009A41A9">
      <w:pPr>
        <w:pStyle w:val="a9"/>
      </w:pPr>
      <w:r w:rsidRPr="009A41A9">
        <w:t>out:</w:t>
      </w:r>
    </w:p>
    <w:p w14:paraId="231F9D0A" w14:textId="7B570888" w:rsidR="009A41A9" w:rsidRDefault="009A41A9" w:rsidP="009A41A9">
      <w:pPr>
        <w:pStyle w:val="a9"/>
      </w:pPr>
      <w:r w:rsidRPr="009A41A9">
        <w:t>nop</w:t>
      </w:r>
    </w:p>
    <w:p w14:paraId="384CE917" w14:textId="77777777" w:rsidR="00806261" w:rsidRPr="00806261" w:rsidRDefault="00806261" w:rsidP="00806261">
      <w:pPr>
        <w:pStyle w:val="a9"/>
      </w:pPr>
      <w:r w:rsidRPr="00806261">
        <w:t>110@00003000: $ 8 &lt;= 00000000</w:t>
      </w:r>
    </w:p>
    <w:p w14:paraId="7996DF0F" w14:textId="77777777" w:rsidR="00806261" w:rsidRPr="00806261" w:rsidRDefault="00806261" w:rsidP="00806261">
      <w:pPr>
        <w:pStyle w:val="a9"/>
      </w:pPr>
      <w:r w:rsidRPr="00806261">
        <w:t>130@00003004: $10 &lt;= 00003020</w:t>
      </w:r>
    </w:p>
    <w:p w14:paraId="2BF83C22" w14:textId="77777777" w:rsidR="00806261" w:rsidRPr="00806261" w:rsidRDefault="00806261" w:rsidP="00806261">
      <w:pPr>
        <w:pStyle w:val="a9"/>
      </w:pPr>
      <w:r w:rsidRPr="00806261">
        <w:t>130@00003008: *00000000 &lt;= 00003020</w:t>
      </w:r>
    </w:p>
    <w:p w14:paraId="54EF397F" w14:textId="552E0BEC" w:rsidR="00806261" w:rsidRDefault="00806261" w:rsidP="00806261">
      <w:pPr>
        <w:pStyle w:val="a9"/>
      </w:pPr>
      <w:r w:rsidRPr="00806261">
        <w:t>170@0000300c: $ 9 &lt;= 00003020</w:t>
      </w:r>
    </w:p>
    <w:p w14:paraId="39E26262" w14:textId="114426B3" w:rsidR="00630F6C" w:rsidRDefault="00630F6C" w:rsidP="00630F6C">
      <w:r>
        <w:rPr>
          <w:rFonts w:hint="eastAsia"/>
        </w:rPr>
        <w:t>(</w:t>
      </w:r>
      <w:proofErr w:type="gramStart"/>
      <w:r>
        <w:t>7)Rs</w:t>
      </w:r>
      <w:proofErr w:type="gramEnd"/>
      <w:r>
        <w:t>---jalr</w:t>
      </w:r>
    </w:p>
    <w:p w14:paraId="3CE51BCC" w14:textId="77777777" w:rsidR="00630F6C" w:rsidRPr="009A41A9" w:rsidRDefault="00630F6C" w:rsidP="00630F6C">
      <w:pPr>
        <w:pStyle w:val="a9"/>
      </w:pPr>
      <w:r w:rsidRPr="009A41A9">
        <w:t>ori $t0,0x00000000</w:t>
      </w:r>
    </w:p>
    <w:p w14:paraId="3C6844EA" w14:textId="77777777" w:rsidR="00630F6C" w:rsidRPr="009A41A9" w:rsidRDefault="00630F6C" w:rsidP="00630F6C">
      <w:pPr>
        <w:pStyle w:val="a9"/>
      </w:pPr>
      <w:r w:rsidRPr="009A41A9">
        <w:t>ori $t</w:t>
      </w:r>
      <w:proofErr w:type="gramStart"/>
      <w:r w:rsidRPr="009A41A9">
        <w:t>2,$</w:t>
      </w:r>
      <w:proofErr w:type="gramEnd"/>
      <w:r w:rsidRPr="009A41A9">
        <w:t>0,0x00003020</w:t>
      </w:r>
    </w:p>
    <w:p w14:paraId="07289CC1" w14:textId="77777777" w:rsidR="00630F6C" w:rsidRPr="009A41A9" w:rsidRDefault="00630F6C" w:rsidP="00630F6C">
      <w:pPr>
        <w:pStyle w:val="a9"/>
      </w:pPr>
      <w:r w:rsidRPr="009A41A9">
        <w:t>sw $t2,0($t0)</w:t>
      </w:r>
    </w:p>
    <w:p w14:paraId="3C124020" w14:textId="77777777" w:rsidR="00630F6C" w:rsidRPr="009A41A9" w:rsidRDefault="00630F6C" w:rsidP="00630F6C">
      <w:pPr>
        <w:pStyle w:val="a9"/>
      </w:pPr>
      <w:r w:rsidRPr="009A41A9">
        <w:t>lw $t1,0($t0)</w:t>
      </w:r>
    </w:p>
    <w:p w14:paraId="2332E551" w14:textId="77777777" w:rsidR="00630F6C" w:rsidRPr="009A41A9" w:rsidRDefault="00630F6C" w:rsidP="00630F6C">
      <w:pPr>
        <w:pStyle w:val="a9"/>
      </w:pPr>
      <w:r w:rsidRPr="009A41A9">
        <w:t>nop</w:t>
      </w:r>
    </w:p>
    <w:p w14:paraId="72941828" w14:textId="77777777" w:rsidR="00630F6C" w:rsidRPr="009A41A9" w:rsidRDefault="00630F6C" w:rsidP="00630F6C">
      <w:pPr>
        <w:pStyle w:val="a9"/>
      </w:pPr>
      <w:r w:rsidRPr="009A41A9">
        <w:t>nop</w:t>
      </w:r>
    </w:p>
    <w:p w14:paraId="366FBE87" w14:textId="312FA9D1" w:rsidR="00630F6C" w:rsidRPr="009A41A9" w:rsidRDefault="00630F6C" w:rsidP="00630F6C">
      <w:pPr>
        <w:pStyle w:val="a9"/>
      </w:pPr>
      <w:r w:rsidRPr="009A41A9">
        <w:t>j</w:t>
      </w:r>
      <w:r>
        <w:t>al</w:t>
      </w:r>
      <w:r w:rsidRPr="009A41A9">
        <w:t xml:space="preserve">r </w:t>
      </w:r>
      <w:r>
        <w:t>$t</w:t>
      </w:r>
      <w:proofErr w:type="gramStart"/>
      <w:r>
        <w:t>2,</w:t>
      </w:r>
      <w:r w:rsidRPr="009A41A9">
        <w:t>$</w:t>
      </w:r>
      <w:proofErr w:type="gramEnd"/>
      <w:r w:rsidRPr="009A41A9">
        <w:t>t1</w:t>
      </w:r>
    </w:p>
    <w:p w14:paraId="77ED0E97" w14:textId="77777777" w:rsidR="00630F6C" w:rsidRPr="009A41A9" w:rsidRDefault="00630F6C" w:rsidP="00630F6C">
      <w:pPr>
        <w:pStyle w:val="a9"/>
      </w:pPr>
      <w:r w:rsidRPr="009A41A9">
        <w:t>nop</w:t>
      </w:r>
    </w:p>
    <w:p w14:paraId="5C55B6FB" w14:textId="77777777" w:rsidR="00630F6C" w:rsidRPr="009A41A9" w:rsidRDefault="00630F6C" w:rsidP="00630F6C">
      <w:pPr>
        <w:pStyle w:val="a9"/>
      </w:pPr>
      <w:r w:rsidRPr="009A41A9">
        <w:t>out:</w:t>
      </w:r>
    </w:p>
    <w:p w14:paraId="5F59AC66" w14:textId="3DDC69D7" w:rsidR="00630F6C" w:rsidRDefault="00630F6C" w:rsidP="00630F6C">
      <w:pPr>
        <w:pStyle w:val="a9"/>
      </w:pPr>
      <w:r w:rsidRPr="009A41A9">
        <w:t>nop</w:t>
      </w:r>
    </w:p>
    <w:p w14:paraId="171ACD9D" w14:textId="77777777" w:rsidR="00630F6C" w:rsidRPr="00630F6C" w:rsidRDefault="00630F6C" w:rsidP="00630F6C">
      <w:pPr>
        <w:pStyle w:val="a9"/>
      </w:pPr>
      <w:r w:rsidRPr="00630F6C">
        <w:t>110@00003000: $ 8 &lt;= 00000000</w:t>
      </w:r>
    </w:p>
    <w:p w14:paraId="7A4EC3D8" w14:textId="77777777" w:rsidR="00630F6C" w:rsidRPr="00630F6C" w:rsidRDefault="00630F6C" w:rsidP="00630F6C">
      <w:pPr>
        <w:pStyle w:val="a9"/>
      </w:pPr>
      <w:r w:rsidRPr="00630F6C">
        <w:t>130@00003004: $10 &lt;= 00003020</w:t>
      </w:r>
    </w:p>
    <w:p w14:paraId="3ABC1E12" w14:textId="77777777" w:rsidR="00630F6C" w:rsidRPr="00630F6C" w:rsidRDefault="00630F6C" w:rsidP="00630F6C">
      <w:pPr>
        <w:pStyle w:val="a9"/>
      </w:pPr>
      <w:r w:rsidRPr="00630F6C">
        <w:t>130@00003008: *00000000 &lt;= 00003020</w:t>
      </w:r>
    </w:p>
    <w:p w14:paraId="5DDA61E4" w14:textId="77777777" w:rsidR="00630F6C" w:rsidRPr="00630F6C" w:rsidRDefault="00630F6C" w:rsidP="00630F6C">
      <w:pPr>
        <w:pStyle w:val="a9"/>
      </w:pPr>
      <w:r w:rsidRPr="00630F6C">
        <w:t>170@0000300c: $ 9 &lt;= 00003020</w:t>
      </w:r>
    </w:p>
    <w:p w14:paraId="4BD53CA3" w14:textId="1DEA615D" w:rsidR="00630F6C" w:rsidRDefault="00630F6C" w:rsidP="00630F6C">
      <w:pPr>
        <w:pStyle w:val="a9"/>
      </w:pPr>
      <w:r w:rsidRPr="00630F6C">
        <w:t>230@00003018: $10 &lt;= 00003020</w:t>
      </w:r>
    </w:p>
    <w:p w14:paraId="222F8BAD" w14:textId="261A55BA" w:rsidR="007F408E" w:rsidRDefault="007F408E" w:rsidP="007F408E">
      <w:r>
        <w:t>1</w:t>
      </w:r>
      <w:r w:rsidR="00024E3A">
        <w:t>2</w:t>
      </w:r>
      <w:r>
        <w:t>.D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</w:t>
      </w:r>
      <w:r w:rsidR="00024E3A">
        <w:t>W</w:t>
      </w:r>
      <w:r>
        <w:rPr>
          <w:rFonts w:hint="eastAsia"/>
        </w:rPr>
        <w:t>级</w:t>
      </w:r>
      <w:r>
        <w:t>jal</w:t>
      </w:r>
    </w:p>
    <w:p w14:paraId="150E32F5" w14:textId="77777777" w:rsidR="007F408E" w:rsidRDefault="007F408E" w:rsidP="007F408E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5CC5A2F0" w14:textId="77777777" w:rsidR="007F408E" w:rsidRPr="001B6630" w:rsidRDefault="007F408E" w:rsidP="007F408E">
      <w:pPr>
        <w:pStyle w:val="a9"/>
      </w:pPr>
      <w:r w:rsidRPr="001B6630">
        <w:t>ori $t0,11</w:t>
      </w:r>
    </w:p>
    <w:p w14:paraId="2508CB66" w14:textId="77777777" w:rsidR="007F408E" w:rsidRDefault="007F408E" w:rsidP="007F408E">
      <w:pPr>
        <w:pStyle w:val="a9"/>
      </w:pPr>
      <w:r w:rsidRPr="001B6630">
        <w:t>jal eee</w:t>
      </w:r>
    </w:p>
    <w:p w14:paraId="5D6FC558" w14:textId="5B578F8B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492AB292" w14:textId="0A7FA0EB" w:rsidR="00024E3A" w:rsidRPr="001B6630" w:rsidRDefault="00024E3A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23F2B123" w14:textId="77777777" w:rsidR="007F408E" w:rsidRPr="001B6630" w:rsidRDefault="007F408E" w:rsidP="007F408E">
      <w:pPr>
        <w:pStyle w:val="a9"/>
      </w:pPr>
      <w:r>
        <w:t>nor</w:t>
      </w:r>
      <w:r w:rsidRPr="001B6630">
        <w:t xml:space="preserve"> $t</w:t>
      </w:r>
      <w:proofErr w:type="gramStart"/>
      <w:r w:rsidRPr="001B6630">
        <w:t>0,$</w:t>
      </w:r>
      <w:proofErr w:type="gramEnd"/>
      <w:r w:rsidRPr="001B6630">
        <w:t>ra,$0</w:t>
      </w:r>
    </w:p>
    <w:p w14:paraId="30826255" w14:textId="77777777" w:rsidR="007F408E" w:rsidRDefault="007F408E" w:rsidP="007F408E">
      <w:pPr>
        <w:pStyle w:val="a9"/>
      </w:pPr>
      <w:r w:rsidRPr="001B6630">
        <w:t>eee:</w:t>
      </w:r>
    </w:p>
    <w:p w14:paraId="15032FD2" w14:textId="77777777" w:rsidR="007F408E" w:rsidRPr="009E3878" w:rsidRDefault="007F408E" w:rsidP="007F408E">
      <w:pPr>
        <w:pStyle w:val="a9"/>
      </w:pPr>
      <w:r w:rsidRPr="009E3878">
        <w:t>110@00003000: $ 8 &lt;= 0000000b</w:t>
      </w:r>
    </w:p>
    <w:p w14:paraId="364E5612" w14:textId="77777777" w:rsidR="007F408E" w:rsidRPr="001B6630" w:rsidRDefault="007F408E" w:rsidP="007F408E">
      <w:pPr>
        <w:pStyle w:val="a9"/>
      </w:pPr>
      <w:r w:rsidRPr="009E3878">
        <w:t>130@00003004: $31 &lt;= 0000300c</w:t>
      </w:r>
    </w:p>
    <w:p w14:paraId="7648AEA7" w14:textId="77777777" w:rsidR="007F408E" w:rsidRDefault="007F408E" w:rsidP="007F408E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5D612CC2" w14:textId="77777777" w:rsidR="007F408E" w:rsidRDefault="007F408E" w:rsidP="007F408E">
      <w:pPr>
        <w:pStyle w:val="a9"/>
      </w:pPr>
      <w:r>
        <w:t>ori $t0,11</w:t>
      </w:r>
    </w:p>
    <w:p w14:paraId="73FF047C" w14:textId="77777777" w:rsidR="007F408E" w:rsidRDefault="007F408E" w:rsidP="007F408E">
      <w:pPr>
        <w:pStyle w:val="a9"/>
      </w:pPr>
      <w:r>
        <w:t>jal eee</w:t>
      </w:r>
    </w:p>
    <w:p w14:paraId="195C0C79" w14:textId="5D4D1EC7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72A2961A" w14:textId="4E5A20E2" w:rsidR="00024E3A" w:rsidRDefault="00024E3A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7B574882" w14:textId="77777777" w:rsidR="007F408E" w:rsidRDefault="007F408E" w:rsidP="007F408E">
      <w:pPr>
        <w:pStyle w:val="a9"/>
      </w:pPr>
      <w:r>
        <w:t>ori $t</w:t>
      </w:r>
      <w:proofErr w:type="gramStart"/>
      <w:r>
        <w:t>0,$</w:t>
      </w:r>
      <w:proofErr w:type="gramEnd"/>
      <w:r>
        <w:t>ra,11</w:t>
      </w:r>
    </w:p>
    <w:p w14:paraId="5E85992A" w14:textId="77777777" w:rsidR="007F408E" w:rsidRDefault="007F408E" w:rsidP="007F408E">
      <w:pPr>
        <w:pStyle w:val="a9"/>
      </w:pPr>
      <w:r>
        <w:t>eee:</w:t>
      </w:r>
    </w:p>
    <w:p w14:paraId="4651B680" w14:textId="77777777" w:rsidR="007F408E" w:rsidRPr="00B7588B" w:rsidRDefault="007F408E" w:rsidP="007F408E">
      <w:pPr>
        <w:pStyle w:val="a9"/>
      </w:pPr>
      <w:r w:rsidRPr="00B7588B">
        <w:t>110@00003000: $ 8 &lt;= 0000000b</w:t>
      </w:r>
    </w:p>
    <w:p w14:paraId="47D328F6" w14:textId="77777777" w:rsidR="007F408E" w:rsidRDefault="007F408E" w:rsidP="007F408E">
      <w:pPr>
        <w:pStyle w:val="a9"/>
      </w:pPr>
      <w:r w:rsidRPr="00B7588B">
        <w:t>130@00003004: $31 &lt;= 0000300c</w:t>
      </w:r>
    </w:p>
    <w:p w14:paraId="0AD744C1" w14:textId="77777777" w:rsidR="007F408E" w:rsidRDefault="007F408E" w:rsidP="007F408E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7F755C5A" w14:textId="77777777" w:rsidR="007F408E" w:rsidRDefault="007F408E" w:rsidP="007F408E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5464EA65" w14:textId="77777777" w:rsidR="007F408E" w:rsidRDefault="007F408E" w:rsidP="007F408E">
      <w:pPr>
        <w:pStyle w:val="a9"/>
      </w:pPr>
      <w:r>
        <w:t>jal eee</w:t>
      </w:r>
    </w:p>
    <w:p w14:paraId="3E810EB7" w14:textId="77777777" w:rsidR="007F408E" w:rsidRDefault="007F408E" w:rsidP="007F408E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781E5D24" w14:textId="72AC4AE6" w:rsidR="007F408E" w:rsidRDefault="007F408E" w:rsidP="007F408E">
      <w:pPr>
        <w:pStyle w:val="a9"/>
      </w:pPr>
      <w:r>
        <w:t>eee:</w:t>
      </w:r>
    </w:p>
    <w:p w14:paraId="56C260B9" w14:textId="23B7AF66" w:rsidR="00024E3A" w:rsidRDefault="00024E3A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3FE8260A" w14:textId="77777777" w:rsidR="007F408E" w:rsidRDefault="007F408E" w:rsidP="007F408E">
      <w:pPr>
        <w:pStyle w:val="a9"/>
      </w:pPr>
      <w:r>
        <w:t>lw $t1,0($ra)</w:t>
      </w:r>
    </w:p>
    <w:p w14:paraId="48082021" w14:textId="77777777" w:rsidR="007F408E" w:rsidRPr="00132FDE" w:rsidRDefault="007F408E" w:rsidP="007F408E">
      <w:pPr>
        <w:pStyle w:val="a9"/>
      </w:pPr>
      <w:r w:rsidRPr="00132FDE">
        <w:t>110@00003000: $ 4 &lt;= 00003000</w:t>
      </w:r>
    </w:p>
    <w:p w14:paraId="7AC56B4D" w14:textId="77777777" w:rsidR="007F408E" w:rsidRPr="00132FDE" w:rsidRDefault="007F408E" w:rsidP="007F408E">
      <w:pPr>
        <w:pStyle w:val="a9"/>
      </w:pPr>
      <w:r w:rsidRPr="00132FDE">
        <w:t>130@00003004: $31 &lt;= 0000300c</w:t>
      </w:r>
    </w:p>
    <w:p w14:paraId="02B25699" w14:textId="77777777" w:rsidR="007F408E" w:rsidRPr="00132FDE" w:rsidRDefault="007F408E" w:rsidP="007F408E">
      <w:pPr>
        <w:pStyle w:val="a9"/>
      </w:pPr>
      <w:r w:rsidRPr="00132FDE">
        <w:t>150@00003008: $31 &lt;= 0000000c</w:t>
      </w:r>
    </w:p>
    <w:p w14:paraId="0EB0D52C" w14:textId="77777777" w:rsidR="007F408E" w:rsidRDefault="007F408E" w:rsidP="007F408E">
      <w:pPr>
        <w:pStyle w:val="a9"/>
      </w:pPr>
      <w:r w:rsidRPr="00132FDE">
        <w:t>170@0000300c: $ 9 &lt;= 00000000</w:t>
      </w:r>
    </w:p>
    <w:p w14:paraId="30EEA532" w14:textId="77777777" w:rsidR="007F408E" w:rsidRDefault="007F408E" w:rsidP="007F408E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4E444016" w14:textId="77777777" w:rsidR="007F408E" w:rsidRDefault="007F408E" w:rsidP="007F408E">
      <w:pPr>
        <w:pStyle w:val="a9"/>
      </w:pPr>
      <w:r>
        <w:t>ori $t1,1</w:t>
      </w:r>
    </w:p>
    <w:p w14:paraId="2B5B6C6D" w14:textId="77777777" w:rsidR="007F408E" w:rsidRDefault="007F408E" w:rsidP="007F408E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6D5B62AB" w14:textId="77777777" w:rsidR="007F408E" w:rsidRDefault="007F408E" w:rsidP="007F408E">
      <w:pPr>
        <w:pStyle w:val="a9"/>
      </w:pPr>
      <w:r>
        <w:t>jal eee</w:t>
      </w:r>
    </w:p>
    <w:p w14:paraId="65E5287D" w14:textId="77777777" w:rsidR="007F408E" w:rsidRDefault="007F408E" w:rsidP="007F408E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234F32AE" w14:textId="58D0A123" w:rsidR="007F408E" w:rsidRDefault="007F408E" w:rsidP="007F408E">
      <w:pPr>
        <w:pStyle w:val="a9"/>
      </w:pPr>
      <w:r>
        <w:t>eee:</w:t>
      </w:r>
    </w:p>
    <w:p w14:paraId="56C2A7AF" w14:textId="16FEE872" w:rsidR="00024E3A" w:rsidRDefault="00024E3A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30580CF0" w14:textId="77777777" w:rsidR="007F408E" w:rsidRDefault="007F408E" w:rsidP="007F408E">
      <w:pPr>
        <w:pStyle w:val="a9"/>
      </w:pPr>
      <w:r>
        <w:t>sw $t1,0($ra)</w:t>
      </w:r>
    </w:p>
    <w:p w14:paraId="3CF510DB" w14:textId="77777777" w:rsidR="007F408E" w:rsidRPr="00116E68" w:rsidRDefault="007F408E" w:rsidP="007F408E">
      <w:pPr>
        <w:pStyle w:val="a9"/>
      </w:pPr>
      <w:r w:rsidRPr="00116E68">
        <w:t>110@00003000: $ 9 &lt;= 00000001</w:t>
      </w:r>
    </w:p>
    <w:p w14:paraId="209467D8" w14:textId="77777777" w:rsidR="007F408E" w:rsidRPr="00116E68" w:rsidRDefault="007F408E" w:rsidP="007F408E">
      <w:pPr>
        <w:pStyle w:val="a9"/>
      </w:pPr>
      <w:r w:rsidRPr="00116E68">
        <w:t>130@00003004: $ 4 &lt;= 00003000</w:t>
      </w:r>
    </w:p>
    <w:p w14:paraId="78608B7A" w14:textId="77777777" w:rsidR="007F408E" w:rsidRPr="00116E68" w:rsidRDefault="007F408E" w:rsidP="007F408E">
      <w:pPr>
        <w:pStyle w:val="a9"/>
      </w:pPr>
      <w:r w:rsidRPr="00116E68">
        <w:t>150@00003008: $31 &lt;= 00003010</w:t>
      </w:r>
    </w:p>
    <w:p w14:paraId="2AD3C880" w14:textId="77777777" w:rsidR="007F408E" w:rsidRPr="00116E68" w:rsidRDefault="007F408E" w:rsidP="007F408E">
      <w:pPr>
        <w:pStyle w:val="a9"/>
      </w:pPr>
      <w:r w:rsidRPr="00116E68">
        <w:t>170@0000300c: $31 &lt;= 00000010</w:t>
      </w:r>
    </w:p>
    <w:p w14:paraId="19BF8FAC" w14:textId="77777777" w:rsidR="007F408E" w:rsidRDefault="007F408E" w:rsidP="007F408E">
      <w:pPr>
        <w:pStyle w:val="a9"/>
      </w:pPr>
      <w:r w:rsidRPr="00116E68">
        <w:t>170@00003010: *00000010 &lt;= 00000001</w:t>
      </w:r>
    </w:p>
    <w:p w14:paraId="64F783A9" w14:textId="460D8EF3" w:rsidR="007F408E" w:rsidRDefault="00024E3A" w:rsidP="007F408E">
      <w:pPr>
        <w:pStyle w:val="a9"/>
        <w:ind w:left="0"/>
      </w:pPr>
      <w:r>
        <w:t>13</w:t>
      </w:r>
      <w:r w:rsidR="007F408E">
        <w:t>.D</w:t>
      </w:r>
      <w:r w:rsidR="007F408E">
        <w:rPr>
          <w:rFonts w:hint="eastAsia"/>
        </w:rPr>
        <w:t>级</w:t>
      </w:r>
      <w:r w:rsidR="007F408E">
        <w:rPr>
          <w:rFonts w:hint="eastAsia"/>
        </w:rPr>
        <w:t>R</w:t>
      </w:r>
      <w:r w:rsidR="007F408E">
        <w:t>s</w:t>
      </w:r>
      <w:r w:rsidR="007F408E">
        <w:rPr>
          <w:rFonts w:hint="eastAsia"/>
        </w:rPr>
        <w:t>与</w:t>
      </w:r>
      <w:r w:rsidR="007F408E">
        <w:rPr>
          <w:rFonts w:hint="eastAsia"/>
        </w:rPr>
        <w:t>M</w:t>
      </w:r>
      <w:r w:rsidR="007F408E">
        <w:rPr>
          <w:rFonts w:hint="eastAsia"/>
        </w:rPr>
        <w:t>级</w:t>
      </w:r>
      <w:r w:rsidR="007F408E">
        <w:rPr>
          <w:rFonts w:hint="eastAsia"/>
        </w:rPr>
        <w:t>j</w:t>
      </w:r>
      <w:r w:rsidR="007F408E">
        <w:t>alr</w:t>
      </w:r>
    </w:p>
    <w:p w14:paraId="0682E3DB" w14:textId="77777777" w:rsidR="007F408E" w:rsidRDefault="007F408E" w:rsidP="007F408E">
      <w:r>
        <w:t xml:space="preserve"> 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666C0CE4" w14:textId="77777777" w:rsidR="007F408E" w:rsidRDefault="007F408E" w:rsidP="007F408E">
      <w:pPr>
        <w:pStyle w:val="a9"/>
      </w:pPr>
      <w:r>
        <w:t>ori $t0,0x0000300c</w:t>
      </w:r>
    </w:p>
    <w:p w14:paraId="5A3779D7" w14:textId="77777777" w:rsidR="007F408E" w:rsidRDefault="007F408E" w:rsidP="007F408E">
      <w:pPr>
        <w:pStyle w:val="a9"/>
      </w:pPr>
      <w:r>
        <w:t>jalr $t</w:t>
      </w:r>
      <w:proofErr w:type="gramStart"/>
      <w:r>
        <w:t>1,$</w:t>
      </w:r>
      <w:proofErr w:type="gramEnd"/>
      <w:r>
        <w:t>t0</w:t>
      </w:r>
    </w:p>
    <w:p w14:paraId="1D4A2658" w14:textId="4C2820ED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3A83F0D3" w14:textId="5FD24337" w:rsidR="00024E3A" w:rsidRDefault="00024E3A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40ADAD66" w14:textId="77777777" w:rsidR="007F408E" w:rsidRDefault="007F408E" w:rsidP="007F408E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61E1FB11" w14:textId="77777777" w:rsidR="007F408E" w:rsidRDefault="007F408E" w:rsidP="007F408E">
      <w:pPr>
        <w:pStyle w:val="a9"/>
      </w:pPr>
      <w:r>
        <w:t>nop</w:t>
      </w:r>
    </w:p>
    <w:p w14:paraId="0D4D11B5" w14:textId="77777777" w:rsidR="00024E3A" w:rsidRDefault="00024E3A" w:rsidP="00024E3A">
      <w:pPr>
        <w:pStyle w:val="a9"/>
      </w:pPr>
      <w:r>
        <w:t>110@00003000: $ 8 &lt;= 0000300c</w:t>
      </w:r>
    </w:p>
    <w:p w14:paraId="60AD0F4A" w14:textId="77777777" w:rsidR="00024E3A" w:rsidRDefault="00024E3A" w:rsidP="00024E3A">
      <w:pPr>
        <w:pStyle w:val="a9"/>
      </w:pPr>
      <w:r>
        <w:t>150@00003004: $ 9 &lt;= 0000300c</w:t>
      </w:r>
    </w:p>
    <w:p w14:paraId="72D9DD0D" w14:textId="77777777" w:rsidR="00024E3A" w:rsidRDefault="00024E3A" w:rsidP="00024E3A">
      <w:pPr>
        <w:pStyle w:val="a9"/>
      </w:pPr>
      <w:r>
        <w:t>210@00003010: $10 &lt;= 00006018</w:t>
      </w:r>
      <w:r>
        <w:rPr>
          <w:rFonts w:hint="eastAsia"/>
        </w:rPr>
        <w:t xml:space="preserve"> </w:t>
      </w:r>
    </w:p>
    <w:p w14:paraId="1462D699" w14:textId="651507D2" w:rsidR="007F408E" w:rsidRDefault="007F408E" w:rsidP="00024E3A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2ECF740B" w14:textId="77777777" w:rsidR="007F408E" w:rsidRDefault="007F408E" w:rsidP="007F408E">
      <w:pPr>
        <w:pStyle w:val="a9"/>
      </w:pPr>
      <w:r>
        <w:t>ori $t0,0x0000300c</w:t>
      </w:r>
    </w:p>
    <w:p w14:paraId="67A386E9" w14:textId="77777777" w:rsidR="007F408E" w:rsidRDefault="007F408E" w:rsidP="007F408E">
      <w:pPr>
        <w:pStyle w:val="a9"/>
      </w:pPr>
      <w:r>
        <w:t>jalr $t</w:t>
      </w:r>
      <w:proofErr w:type="gramStart"/>
      <w:r>
        <w:t>1,$</w:t>
      </w:r>
      <w:proofErr w:type="gramEnd"/>
      <w:r>
        <w:t>t0</w:t>
      </w:r>
    </w:p>
    <w:p w14:paraId="077B8C56" w14:textId="206983F4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0AF7DB7F" w14:textId="426B8433" w:rsidR="00024E3A" w:rsidRDefault="00024E3A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29C3841A" w14:textId="77777777" w:rsidR="007F408E" w:rsidRDefault="007F408E" w:rsidP="007F408E">
      <w:pPr>
        <w:pStyle w:val="a9"/>
      </w:pPr>
      <w:r>
        <w:t>xori $t</w:t>
      </w:r>
      <w:proofErr w:type="gramStart"/>
      <w:r>
        <w:t>2,$</w:t>
      </w:r>
      <w:proofErr w:type="gramEnd"/>
      <w:r>
        <w:t>t1,111</w:t>
      </w:r>
    </w:p>
    <w:p w14:paraId="4CAFB083" w14:textId="77777777" w:rsidR="007F408E" w:rsidRDefault="007F408E" w:rsidP="007F408E">
      <w:pPr>
        <w:pStyle w:val="a9"/>
      </w:pPr>
      <w:r>
        <w:t>nop</w:t>
      </w:r>
    </w:p>
    <w:p w14:paraId="0B136DFB" w14:textId="77777777" w:rsidR="007F408E" w:rsidRPr="000910AF" w:rsidRDefault="007F408E" w:rsidP="007F408E">
      <w:pPr>
        <w:pStyle w:val="a9"/>
      </w:pPr>
      <w:r w:rsidRPr="000910AF">
        <w:t>110@00003000: $ 8 &lt;= 0000300c</w:t>
      </w:r>
    </w:p>
    <w:p w14:paraId="036EE83D" w14:textId="77777777" w:rsidR="007F408E" w:rsidRPr="000910AF" w:rsidRDefault="007F408E" w:rsidP="007F408E">
      <w:pPr>
        <w:pStyle w:val="a9"/>
      </w:pPr>
      <w:r w:rsidRPr="000910AF">
        <w:t>150@00003004: $ 9 &lt;= 0000300c</w:t>
      </w:r>
    </w:p>
    <w:p w14:paraId="50D02C86" w14:textId="77777777" w:rsidR="007F408E" w:rsidRDefault="007F408E" w:rsidP="007F408E">
      <w:pPr>
        <w:pStyle w:val="a9"/>
      </w:pPr>
      <w:r w:rsidRPr="000910AF">
        <w:t>170@0000300</w:t>
      </w:r>
      <w:r>
        <w:t>c</w:t>
      </w:r>
      <w:r w:rsidRPr="000910AF">
        <w:t>: $10 &lt;= 00003063</w:t>
      </w:r>
    </w:p>
    <w:p w14:paraId="5D48EBA4" w14:textId="435BB89D" w:rsidR="007F408E" w:rsidRDefault="007F408E" w:rsidP="007F408E">
      <w:r>
        <w:t>14</w:t>
      </w:r>
      <w:r w:rsidRPr="0050332E">
        <w:t>.D级Rs与</w:t>
      </w:r>
      <w:r>
        <w:t>M</w:t>
      </w:r>
      <w:r w:rsidRPr="0050332E">
        <w:t>级 mflo/mfhi</w:t>
      </w:r>
    </w:p>
    <w:p w14:paraId="5184E00C" w14:textId="77777777" w:rsidR="007F408E" w:rsidRDefault="007F408E" w:rsidP="007F408E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719414A8" w14:textId="77777777" w:rsidR="007F408E" w:rsidRDefault="007F408E" w:rsidP="007F408E">
      <w:pPr>
        <w:pStyle w:val="a9"/>
      </w:pPr>
      <w:r>
        <w:t>ori $t0,11</w:t>
      </w:r>
    </w:p>
    <w:p w14:paraId="58E96B3D" w14:textId="77777777" w:rsidR="007F408E" w:rsidRDefault="007F408E" w:rsidP="007F408E">
      <w:pPr>
        <w:pStyle w:val="a9"/>
      </w:pPr>
      <w:r>
        <w:rPr>
          <w:rFonts w:hint="eastAsia"/>
        </w:rPr>
        <w:t>o</w:t>
      </w:r>
      <w:r>
        <w:t>ri $t1,12</w:t>
      </w:r>
    </w:p>
    <w:p w14:paraId="0DC3E6E5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2F7D899A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flo $t2</w:t>
      </w:r>
    </w:p>
    <w:p w14:paraId="7E14AB70" w14:textId="77777777" w:rsidR="007F408E" w:rsidRDefault="007F408E" w:rsidP="007F408E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7A01E75D" w14:textId="77777777" w:rsidR="007F408E" w:rsidRDefault="007F408E" w:rsidP="007F408E">
      <w:pPr>
        <w:pStyle w:val="a9"/>
      </w:pPr>
      <w:r>
        <w:t>mfhi $t2</w:t>
      </w:r>
    </w:p>
    <w:p w14:paraId="3615C868" w14:textId="6639B891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4F6A8AC9" w14:textId="5D430C18" w:rsidR="007434BD" w:rsidRDefault="007434BD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7CB60DBA" w14:textId="77777777" w:rsidR="007F408E" w:rsidRDefault="007F408E" w:rsidP="007F408E">
      <w:pPr>
        <w:pStyle w:val="a9"/>
      </w:pPr>
      <w:r>
        <w:t>and $t</w:t>
      </w:r>
      <w:proofErr w:type="gramStart"/>
      <w:r>
        <w:t>1,$</w:t>
      </w:r>
      <w:proofErr w:type="gramEnd"/>
      <w:r>
        <w:t>t2,$t0</w:t>
      </w:r>
    </w:p>
    <w:p w14:paraId="6F399181" w14:textId="77777777" w:rsidR="007F408E" w:rsidRPr="003D76FD" w:rsidRDefault="007F408E" w:rsidP="007F408E">
      <w:pPr>
        <w:pStyle w:val="a9"/>
      </w:pPr>
      <w:r w:rsidRPr="003D76FD">
        <w:t>110@00003000: $ 8 &lt;= 0000000b</w:t>
      </w:r>
    </w:p>
    <w:p w14:paraId="0E8FE24D" w14:textId="77777777" w:rsidR="007F408E" w:rsidRPr="003D76FD" w:rsidRDefault="007F408E" w:rsidP="007F408E">
      <w:pPr>
        <w:pStyle w:val="a9"/>
      </w:pPr>
      <w:r w:rsidRPr="003D76FD">
        <w:t>130@00003004: $ 9 &lt;= 0000000c</w:t>
      </w:r>
    </w:p>
    <w:p w14:paraId="40E94EC2" w14:textId="77777777" w:rsidR="007F408E" w:rsidRPr="003D76FD" w:rsidRDefault="007F408E" w:rsidP="007F408E">
      <w:pPr>
        <w:pStyle w:val="a9"/>
      </w:pPr>
      <w:r w:rsidRPr="003D76FD">
        <w:t>290@0000300c: $10 &lt;= 00000084</w:t>
      </w:r>
    </w:p>
    <w:p w14:paraId="517F3773" w14:textId="77777777" w:rsidR="007F408E" w:rsidRPr="003D76FD" w:rsidRDefault="007F408E" w:rsidP="007F408E">
      <w:pPr>
        <w:pStyle w:val="a9"/>
      </w:pPr>
      <w:r w:rsidRPr="003D76FD">
        <w:t>310@00003010: $ 9 &lt;= 0000008f</w:t>
      </w:r>
    </w:p>
    <w:p w14:paraId="187F21DA" w14:textId="77777777" w:rsidR="007F408E" w:rsidRPr="003D76FD" w:rsidRDefault="007F408E" w:rsidP="007F408E">
      <w:pPr>
        <w:pStyle w:val="a9"/>
      </w:pPr>
      <w:r w:rsidRPr="003D76FD">
        <w:t>330@00003014: $10 &lt;= 00000000</w:t>
      </w:r>
    </w:p>
    <w:p w14:paraId="60427153" w14:textId="77777777" w:rsidR="007F408E" w:rsidRDefault="007F408E" w:rsidP="007F408E">
      <w:pPr>
        <w:pStyle w:val="a9"/>
      </w:pPr>
      <w:r w:rsidRPr="003D76FD">
        <w:t>350@00003018: $ 9 &lt;= 00000000</w:t>
      </w:r>
    </w:p>
    <w:p w14:paraId="700261C7" w14:textId="77777777" w:rsidR="007F408E" w:rsidRDefault="007F408E" w:rsidP="007F408E">
      <w:r>
        <w:rPr>
          <w:rFonts w:hint="eastAsia"/>
        </w:rPr>
        <w:t xml:space="preserve"> (</w:t>
      </w:r>
      <w:proofErr w:type="gramStart"/>
      <w:r>
        <w:t>2)Rs</w:t>
      </w:r>
      <w:proofErr w:type="gramEnd"/>
      <w:r>
        <w:t>---cal_i</w:t>
      </w:r>
    </w:p>
    <w:p w14:paraId="266E0D53" w14:textId="77777777" w:rsidR="007F408E" w:rsidRDefault="007F408E" w:rsidP="007F408E">
      <w:pPr>
        <w:pStyle w:val="a9"/>
      </w:pPr>
      <w:r>
        <w:t>ori $t0,11</w:t>
      </w:r>
    </w:p>
    <w:p w14:paraId="6701F0B5" w14:textId="77777777" w:rsidR="007F408E" w:rsidRDefault="007F408E" w:rsidP="007F408E">
      <w:pPr>
        <w:pStyle w:val="a9"/>
      </w:pPr>
      <w:r>
        <w:rPr>
          <w:rFonts w:hint="eastAsia"/>
        </w:rPr>
        <w:t>o</w:t>
      </w:r>
      <w:r>
        <w:t>ri $t1,12</w:t>
      </w:r>
    </w:p>
    <w:p w14:paraId="507C3B80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49037EFB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flo $t2</w:t>
      </w:r>
    </w:p>
    <w:p w14:paraId="262B4917" w14:textId="77777777" w:rsidR="007F408E" w:rsidRDefault="007F408E" w:rsidP="007F408E">
      <w:pPr>
        <w:pStyle w:val="a9"/>
      </w:pPr>
      <w:r>
        <w:t>lui $t</w:t>
      </w:r>
      <w:proofErr w:type="gramStart"/>
      <w:r>
        <w:t>1,$</w:t>
      </w:r>
      <w:proofErr w:type="gramEnd"/>
      <w:r>
        <w:t>t2,100</w:t>
      </w:r>
    </w:p>
    <w:p w14:paraId="659FAC07" w14:textId="77777777" w:rsidR="007F408E" w:rsidRDefault="007F408E" w:rsidP="007F408E">
      <w:pPr>
        <w:pStyle w:val="a9"/>
      </w:pPr>
      <w:r>
        <w:t>mfhi $t2</w:t>
      </w:r>
    </w:p>
    <w:p w14:paraId="39977CFB" w14:textId="7033E389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11ACF16A" w14:textId="3093DD8C" w:rsidR="007434BD" w:rsidRDefault="007434BD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03A28D5E" w14:textId="77777777" w:rsidR="007F408E" w:rsidRDefault="007F408E" w:rsidP="007F408E">
      <w:pPr>
        <w:pStyle w:val="a9"/>
      </w:pPr>
      <w:r>
        <w:t>addiu $t</w:t>
      </w:r>
      <w:proofErr w:type="gramStart"/>
      <w:r>
        <w:t>1,$</w:t>
      </w:r>
      <w:proofErr w:type="gramEnd"/>
      <w:r>
        <w:t>t2,99</w:t>
      </w:r>
    </w:p>
    <w:p w14:paraId="0E15FD02" w14:textId="77777777" w:rsidR="007F408E" w:rsidRPr="00B478DE" w:rsidRDefault="007F408E" w:rsidP="007F408E">
      <w:pPr>
        <w:pStyle w:val="a9"/>
      </w:pPr>
      <w:r w:rsidRPr="00B478DE">
        <w:t>110@00003000: $ 8 &lt;= 0000000b</w:t>
      </w:r>
    </w:p>
    <w:p w14:paraId="7C97EF7E" w14:textId="77777777" w:rsidR="007F408E" w:rsidRPr="00B478DE" w:rsidRDefault="007F408E" w:rsidP="007F408E">
      <w:pPr>
        <w:pStyle w:val="a9"/>
      </w:pPr>
      <w:r w:rsidRPr="00B478DE">
        <w:t>130@00003004: $ 9 &lt;= 0000000c</w:t>
      </w:r>
    </w:p>
    <w:p w14:paraId="6BCBB6B2" w14:textId="77777777" w:rsidR="007F408E" w:rsidRPr="00B478DE" w:rsidRDefault="007F408E" w:rsidP="007F408E">
      <w:pPr>
        <w:pStyle w:val="a9"/>
      </w:pPr>
      <w:r w:rsidRPr="00B478DE">
        <w:t>290@0000300c: $10 &lt;= 00000084</w:t>
      </w:r>
    </w:p>
    <w:p w14:paraId="012CC9AC" w14:textId="77777777" w:rsidR="007F408E" w:rsidRPr="00B478DE" w:rsidRDefault="007F408E" w:rsidP="007F408E">
      <w:pPr>
        <w:pStyle w:val="a9"/>
      </w:pPr>
      <w:r w:rsidRPr="00B478DE">
        <w:t>310@00003010: $ 9 &lt;= 000000e8</w:t>
      </w:r>
    </w:p>
    <w:p w14:paraId="2E417A77" w14:textId="77777777" w:rsidR="007F408E" w:rsidRPr="00B478DE" w:rsidRDefault="007F408E" w:rsidP="007F408E">
      <w:pPr>
        <w:pStyle w:val="a9"/>
      </w:pPr>
      <w:r w:rsidRPr="00B478DE">
        <w:t>330@00003014: $10 &lt;= 00000000</w:t>
      </w:r>
    </w:p>
    <w:p w14:paraId="2103FCCD" w14:textId="77777777" w:rsidR="007F408E" w:rsidRDefault="007F408E" w:rsidP="007F408E">
      <w:pPr>
        <w:pStyle w:val="a9"/>
      </w:pPr>
      <w:r w:rsidRPr="00B478DE">
        <w:t>350@00003018: $ 9 &lt;= 00000063</w:t>
      </w:r>
    </w:p>
    <w:p w14:paraId="31061416" w14:textId="77777777" w:rsidR="007F408E" w:rsidRDefault="007F408E" w:rsidP="007F408E">
      <w:r>
        <w:rPr>
          <w:rFonts w:hint="eastAsia"/>
        </w:rPr>
        <w:t xml:space="preserve"> (</w:t>
      </w:r>
      <w:proofErr w:type="gramStart"/>
      <w:r>
        <w:t>3)Rs</w:t>
      </w:r>
      <w:proofErr w:type="gramEnd"/>
      <w:r>
        <w:t>---load</w:t>
      </w:r>
    </w:p>
    <w:p w14:paraId="513D5663" w14:textId="77777777" w:rsidR="007F408E" w:rsidRDefault="007F408E" w:rsidP="007F408E">
      <w:pPr>
        <w:pStyle w:val="a9"/>
      </w:pPr>
      <w:r>
        <w:t>ori $t0,11</w:t>
      </w:r>
    </w:p>
    <w:p w14:paraId="3927F39D" w14:textId="77777777" w:rsidR="007F408E" w:rsidRDefault="007F408E" w:rsidP="007F408E">
      <w:pPr>
        <w:pStyle w:val="a9"/>
      </w:pPr>
      <w:r>
        <w:rPr>
          <w:rFonts w:hint="eastAsia"/>
        </w:rPr>
        <w:t>o</w:t>
      </w:r>
      <w:r>
        <w:t>ri $t1,12</w:t>
      </w:r>
    </w:p>
    <w:p w14:paraId="4CB98F86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05C3D815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flo $t2</w:t>
      </w:r>
    </w:p>
    <w:p w14:paraId="45454D49" w14:textId="77777777" w:rsidR="007F408E" w:rsidRDefault="007F408E" w:rsidP="007F408E">
      <w:pPr>
        <w:pStyle w:val="a9"/>
      </w:pPr>
      <w:r>
        <w:t>lb $t1,0($t2)</w:t>
      </w:r>
    </w:p>
    <w:p w14:paraId="0EB2B114" w14:textId="77777777" w:rsidR="007F408E" w:rsidRDefault="007F408E" w:rsidP="007F408E">
      <w:pPr>
        <w:pStyle w:val="a9"/>
      </w:pPr>
      <w:r>
        <w:t>mfhi $t2</w:t>
      </w:r>
    </w:p>
    <w:p w14:paraId="784011A5" w14:textId="33A7019A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28F53E33" w14:textId="2AFB1776" w:rsidR="007434BD" w:rsidRDefault="007434BD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4CF1EEC9" w14:textId="77777777" w:rsidR="007F408E" w:rsidRDefault="007F408E" w:rsidP="007F408E">
      <w:pPr>
        <w:pStyle w:val="a9"/>
      </w:pPr>
      <w:r>
        <w:t>lbu $t1,0($t2)</w:t>
      </w:r>
    </w:p>
    <w:p w14:paraId="78627AFE" w14:textId="77777777" w:rsidR="007F408E" w:rsidRPr="00B478DE" w:rsidRDefault="007F408E" w:rsidP="007F408E">
      <w:pPr>
        <w:pStyle w:val="a9"/>
      </w:pPr>
      <w:r w:rsidRPr="00B478DE">
        <w:t>110@00003000: $ 8 &lt;= 0000000b</w:t>
      </w:r>
    </w:p>
    <w:p w14:paraId="75156AA4" w14:textId="77777777" w:rsidR="007F408E" w:rsidRPr="00B478DE" w:rsidRDefault="007F408E" w:rsidP="007F408E">
      <w:pPr>
        <w:pStyle w:val="a9"/>
      </w:pPr>
      <w:r w:rsidRPr="00B478DE">
        <w:t>130@00003004: $ 9 &lt;= 0000000c</w:t>
      </w:r>
    </w:p>
    <w:p w14:paraId="51A905E5" w14:textId="77777777" w:rsidR="007F408E" w:rsidRPr="00B478DE" w:rsidRDefault="007F408E" w:rsidP="007F408E">
      <w:pPr>
        <w:pStyle w:val="a9"/>
      </w:pPr>
      <w:r w:rsidRPr="00B478DE">
        <w:t>290@0000300c: $10 &lt;= 00000084</w:t>
      </w:r>
    </w:p>
    <w:p w14:paraId="5C5406D2" w14:textId="77777777" w:rsidR="007F408E" w:rsidRPr="00B478DE" w:rsidRDefault="007F408E" w:rsidP="007F408E">
      <w:pPr>
        <w:pStyle w:val="a9"/>
      </w:pPr>
      <w:r w:rsidRPr="00B478DE">
        <w:t>310@00003010: $ 9 &lt;= 00000000</w:t>
      </w:r>
    </w:p>
    <w:p w14:paraId="1E967DF5" w14:textId="77777777" w:rsidR="007F408E" w:rsidRPr="00B478DE" w:rsidRDefault="007F408E" w:rsidP="007F408E">
      <w:pPr>
        <w:pStyle w:val="a9"/>
      </w:pPr>
      <w:r w:rsidRPr="00B478DE">
        <w:t>330@00003014: $10 &lt;= 00000000</w:t>
      </w:r>
    </w:p>
    <w:p w14:paraId="0E6AE76A" w14:textId="77777777" w:rsidR="007F408E" w:rsidRDefault="007F408E" w:rsidP="007F408E">
      <w:pPr>
        <w:pStyle w:val="a9"/>
      </w:pPr>
      <w:r w:rsidRPr="00B478DE">
        <w:t>350@00003018: $ 9 &lt;= 00000000</w:t>
      </w:r>
    </w:p>
    <w:p w14:paraId="363C84F5" w14:textId="77777777" w:rsidR="007F408E" w:rsidRDefault="007F408E" w:rsidP="007F408E">
      <w:r>
        <w:rPr>
          <w:rFonts w:hint="eastAsia"/>
        </w:rPr>
        <w:t xml:space="preserve"> (</w:t>
      </w:r>
      <w:proofErr w:type="gramStart"/>
      <w:r>
        <w:t>4)Rs</w:t>
      </w:r>
      <w:proofErr w:type="gramEnd"/>
      <w:r>
        <w:t>---store</w:t>
      </w:r>
    </w:p>
    <w:p w14:paraId="4AC56E5D" w14:textId="77777777" w:rsidR="007F408E" w:rsidRDefault="007F408E" w:rsidP="007F408E">
      <w:pPr>
        <w:pStyle w:val="a9"/>
      </w:pPr>
      <w:r>
        <w:t>ori $t0,11</w:t>
      </w:r>
    </w:p>
    <w:p w14:paraId="1327CAF1" w14:textId="77777777" w:rsidR="007F408E" w:rsidRDefault="007F408E" w:rsidP="007F408E">
      <w:pPr>
        <w:pStyle w:val="a9"/>
      </w:pPr>
      <w:r>
        <w:rPr>
          <w:rFonts w:hint="eastAsia"/>
        </w:rPr>
        <w:t>o</w:t>
      </w:r>
      <w:r>
        <w:t>ri $t1,12</w:t>
      </w:r>
    </w:p>
    <w:p w14:paraId="78A13B44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5C6B96FD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flo $t2</w:t>
      </w:r>
    </w:p>
    <w:p w14:paraId="268C4858" w14:textId="77777777" w:rsidR="007F408E" w:rsidRDefault="007F408E" w:rsidP="007F408E">
      <w:pPr>
        <w:pStyle w:val="a9"/>
      </w:pPr>
      <w:r>
        <w:t>sh $t1,0($t2)</w:t>
      </w:r>
    </w:p>
    <w:p w14:paraId="6EC0290A" w14:textId="77777777" w:rsidR="007F408E" w:rsidRDefault="007F408E" w:rsidP="007F408E">
      <w:pPr>
        <w:pStyle w:val="a9"/>
      </w:pPr>
      <w:r>
        <w:t>mfhi $t2</w:t>
      </w:r>
    </w:p>
    <w:p w14:paraId="5CF35300" w14:textId="7DBFE5CD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45DFE4CE" w14:textId="5DDF6A94" w:rsidR="007434BD" w:rsidRDefault="007434BD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7DC41644" w14:textId="77777777" w:rsidR="007F408E" w:rsidRDefault="007F408E" w:rsidP="007F408E">
      <w:pPr>
        <w:pStyle w:val="a9"/>
      </w:pPr>
      <w:r>
        <w:t>sb $t1,0($t2)</w:t>
      </w:r>
    </w:p>
    <w:p w14:paraId="669724CA" w14:textId="77777777" w:rsidR="007F408E" w:rsidRPr="00B478DE" w:rsidRDefault="007F408E" w:rsidP="007F408E">
      <w:pPr>
        <w:pStyle w:val="a9"/>
      </w:pPr>
      <w:r w:rsidRPr="00B478DE">
        <w:t>110@00003000: $ 8 &lt;= 0000000b</w:t>
      </w:r>
    </w:p>
    <w:p w14:paraId="4F6B3D69" w14:textId="77777777" w:rsidR="007F408E" w:rsidRPr="00B478DE" w:rsidRDefault="007F408E" w:rsidP="007F408E">
      <w:pPr>
        <w:pStyle w:val="a9"/>
      </w:pPr>
      <w:r w:rsidRPr="00B478DE">
        <w:t>130@00003004: $ 9 &lt;= 0000000c</w:t>
      </w:r>
    </w:p>
    <w:p w14:paraId="601FD1CA" w14:textId="77777777" w:rsidR="007F408E" w:rsidRPr="00B478DE" w:rsidRDefault="007F408E" w:rsidP="007F408E">
      <w:pPr>
        <w:pStyle w:val="a9"/>
      </w:pPr>
      <w:r w:rsidRPr="00B478DE">
        <w:t>290@0000300c: $10 &lt;= 00000084</w:t>
      </w:r>
    </w:p>
    <w:p w14:paraId="3FC01AC2" w14:textId="77777777" w:rsidR="007F408E" w:rsidRPr="00B478DE" w:rsidRDefault="007F408E" w:rsidP="007F408E">
      <w:pPr>
        <w:pStyle w:val="a9"/>
      </w:pPr>
      <w:r w:rsidRPr="00B478DE">
        <w:t>290@00003010: *00000084 &lt;= 0000000c</w:t>
      </w:r>
    </w:p>
    <w:p w14:paraId="47CF5F4A" w14:textId="77777777" w:rsidR="007F408E" w:rsidRPr="00B478DE" w:rsidRDefault="007F408E" w:rsidP="007F408E">
      <w:pPr>
        <w:pStyle w:val="a9"/>
      </w:pPr>
      <w:r w:rsidRPr="00B478DE">
        <w:t>330@00003014: $10 &lt;= 00000000</w:t>
      </w:r>
    </w:p>
    <w:p w14:paraId="7987796A" w14:textId="77777777" w:rsidR="007F408E" w:rsidRDefault="007F408E" w:rsidP="007F408E">
      <w:pPr>
        <w:pStyle w:val="a9"/>
      </w:pPr>
      <w:r w:rsidRPr="00B478DE">
        <w:t>330@00003018: *00000000 &lt;= 0000000c</w:t>
      </w:r>
    </w:p>
    <w:p w14:paraId="5D49C80C" w14:textId="77777777" w:rsidR="007F408E" w:rsidRDefault="007F408E" w:rsidP="007F408E">
      <w:r>
        <w:rPr>
          <w:rFonts w:hint="eastAsia"/>
        </w:rPr>
        <w:t xml:space="preserve"> (</w:t>
      </w:r>
      <w:proofErr w:type="gramStart"/>
      <w:r>
        <w:t>5)Rs</w:t>
      </w:r>
      <w:proofErr w:type="gramEnd"/>
      <w:r>
        <w:t>---beq</w:t>
      </w:r>
    </w:p>
    <w:p w14:paraId="728C6DF7" w14:textId="77777777" w:rsidR="007F408E" w:rsidRDefault="007F408E" w:rsidP="007F408E">
      <w:pPr>
        <w:pStyle w:val="a9"/>
      </w:pPr>
      <w:r>
        <w:t>ori $t0,11</w:t>
      </w:r>
    </w:p>
    <w:p w14:paraId="1063955E" w14:textId="77777777" w:rsidR="007F408E" w:rsidRDefault="007F408E" w:rsidP="007F408E">
      <w:pPr>
        <w:pStyle w:val="a9"/>
      </w:pPr>
      <w:r>
        <w:rPr>
          <w:rFonts w:hint="eastAsia"/>
        </w:rPr>
        <w:t>o</w:t>
      </w:r>
      <w:r>
        <w:t>ri $t1,12</w:t>
      </w:r>
    </w:p>
    <w:p w14:paraId="5765FBB5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7E76304F" w14:textId="77777777" w:rsidR="007F408E" w:rsidRDefault="007F408E" w:rsidP="007F408E">
      <w:pPr>
        <w:pStyle w:val="a9"/>
      </w:pPr>
      <w:r>
        <w:t>mfhi $t2</w:t>
      </w:r>
    </w:p>
    <w:p w14:paraId="17283393" w14:textId="5F08A15B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692307FB" w14:textId="63B4B349" w:rsidR="007434BD" w:rsidRDefault="007434BD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7C4F3F07" w14:textId="77777777" w:rsidR="007F408E" w:rsidRDefault="007F408E" w:rsidP="007F408E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0731EB54" w14:textId="77777777" w:rsidR="007F408E" w:rsidRDefault="007F408E" w:rsidP="007F408E">
      <w:pPr>
        <w:pStyle w:val="a9"/>
      </w:pPr>
      <w:r>
        <w:t>nop</w:t>
      </w:r>
    </w:p>
    <w:p w14:paraId="211DABB1" w14:textId="77777777" w:rsidR="007F408E" w:rsidRDefault="007F408E" w:rsidP="007F408E">
      <w:pPr>
        <w:pStyle w:val="a9"/>
      </w:pPr>
      <w:r>
        <w:t>out:</w:t>
      </w:r>
    </w:p>
    <w:p w14:paraId="0A50654B" w14:textId="77777777" w:rsidR="007F408E" w:rsidRDefault="007F408E" w:rsidP="007F408E">
      <w:pPr>
        <w:pStyle w:val="a9"/>
      </w:pPr>
      <w:r>
        <w:t>nop</w:t>
      </w:r>
    </w:p>
    <w:p w14:paraId="494AA65E" w14:textId="77777777" w:rsidR="007F408E" w:rsidRDefault="007F408E" w:rsidP="007F408E">
      <w:pPr>
        <w:pStyle w:val="a9"/>
      </w:pPr>
      <w:r>
        <w:t>110@00003000: $ 8 &lt;= 0000000b</w:t>
      </w:r>
    </w:p>
    <w:p w14:paraId="4FDD3FDC" w14:textId="77777777" w:rsidR="007F408E" w:rsidRDefault="007F408E" w:rsidP="007F408E">
      <w:pPr>
        <w:pStyle w:val="a9"/>
      </w:pPr>
      <w:r>
        <w:t>130@00003004: $ 9 &lt;= 0000000c</w:t>
      </w:r>
    </w:p>
    <w:p w14:paraId="75E7C159" w14:textId="77777777" w:rsidR="007F408E" w:rsidRDefault="007F408E" w:rsidP="007F408E">
      <w:pPr>
        <w:pStyle w:val="a9"/>
      </w:pPr>
      <w:r>
        <w:t>290@0000300c: $10 &lt;= 00000000</w:t>
      </w:r>
      <w:r>
        <w:rPr>
          <w:rFonts w:hint="eastAsia"/>
        </w:rPr>
        <w:t xml:space="preserve"> </w:t>
      </w:r>
    </w:p>
    <w:p w14:paraId="56F158C9" w14:textId="77777777" w:rsidR="007F408E" w:rsidRDefault="007F408E" w:rsidP="007F408E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03E7EEC4" w14:textId="77777777" w:rsidR="007F408E" w:rsidRDefault="007F408E" w:rsidP="007F408E">
      <w:pPr>
        <w:pStyle w:val="a9"/>
      </w:pPr>
      <w:r>
        <w:t>ori $t0,11</w:t>
      </w:r>
    </w:p>
    <w:p w14:paraId="73BF7D36" w14:textId="77777777" w:rsidR="007F408E" w:rsidRDefault="007F408E" w:rsidP="007F408E">
      <w:pPr>
        <w:pStyle w:val="a9"/>
      </w:pPr>
      <w:r>
        <w:rPr>
          <w:rFonts w:hint="eastAsia"/>
        </w:rPr>
        <w:t>o</w:t>
      </w:r>
      <w:r>
        <w:t>ri $t1,12</w:t>
      </w:r>
    </w:p>
    <w:p w14:paraId="143380AC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16DC0A4C" w14:textId="77777777" w:rsidR="007F408E" w:rsidRDefault="007F408E" w:rsidP="007F408E">
      <w:pPr>
        <w:pStyle w:val="a9"/>
      </w:pPr>
      <w:r>
        <w:t>mflo $t2</w:t>
      </w:r>
    </w:p>
    <w:p w14:paraId="1283C7D9" w14:textId="4B7920FB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00F32D6E" w14:textId="60FD16D8" w:rsidR="007434BD" w:rsidRDefault="007434BD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6496992F" w14:textId="77777777" w:rsidR="007F408E" w:rsidRDefault="007F408E" w:rsidP="007F408E">
      <w:pPr>
        <w:pStyle w:val="a9"/>
      </w:pPr>
      <w:r>
        <w:t>jr $t2</w:t>
      </w:r>
    </w:p>
    <w:p w14:paraId="3BF5C33D" w14:textId="0E862654" w:rsidR="007434BD" w:rsidRDefault="007F408E" w:rsidP="007434BD">
      <w:pPr>
        <w:pStyle w:val="a9"/>
      </w:pPr>
      <w:r>
        <w:t>nop</w:t>
      </w:r>
    </w:p>
    <w:p w14:paraId="3A34C0FA" w14:textId="77777777" w:rsidR="007F408E" w:rsidRDefault="007F408E" w:rsidP="007F408E">
      <w:pPr>
        <w:pStyle w:val="a9"/>
      </w:pPr>
      <w:r>
        <w:t>out:</w:t>
      </w:r>
    </w:p>
    <w:p w14:paraId="14DBFF5B" w14:textId="77777777" w:rsidR="007F408E" w:rsidRDefault="007F408E" w:rsidP="007F408E">
      <w:pPr>
        <w:pStyle w:val="a9"/>
      </w:pPr>
      <w:r>
        <w:t>nop</w:t>
      </w:r>
    </w:p>
    <w:p w14:paraId="56DFFE67" w14:textId="77777777" w:rsidR="007F408E" w:rsidRDefault="007F408E" w:rsidP="007F408E">
      <w:pPr>
        <w:pStyle w:val="a9"/>
      </w:pPr>
      <w:r>
        <w:t>110@00003000: $ 8 &lt;= 0000000b</w:t>
      </w:r>
    </w:p>
    <w:p w14:paraId="6A2FA608" w14:textId="77777777" w:rsidR="007F408E" w:rsidRDefault="007F408E" w:rsidP="007F408E">
      <w:pPr>
        <w:pStyle w:val="a9"/>
      </w:pPr>
      <w:r>
        <w:t>130@00003004: $ 9 &lt;= 0000000c</w:t>
      </w:r>
    </w:p>
    <w:p w14:paraId="41018155" w14:textId="77777777" w:rsidR="007F408E" w:rsidRDefault="007F408E" w:rsidP="007F408E">
      <w:pPr>
        <w:pStyle w:val="a9"/>
      </w:pPr>
      <w:r>
        <w:t>290@0000300c: $10 &lt;= 00000084</w:t>
      </w:r>
      <w:r>
        <w:rPr>
          <w:rFonts w:hint="eastAsia"/>
        </w:rPr>
        <w:t xml:space="preserve"> </w:t>
      </w:r>
    </w:p>
    <w:p w14:paraId="71CB8074" w14:textId="77777777" w:rsidR="007F408E" w:rsidRDefault="007F408E" w:rsidP="007F408E">
      <w:r>
        <w:rPr>
          <w:rFonts w:hint="eastAsia"/>
        </w:rPr>
        <w:t>(</w:t>
      </w:r>
      <w:r>
        <w:t>7)</w:t>
      </w:r>
      <w:r w:rsidRPr="000B26EB">
        <w:t xml:space="preserve"> </w:t>
      </w:r>
      <w:r>
        <w:t>Rs---jalr</w:t>
      </w:r>
    </w:p>
    <w:p w14:paraId="270BD588" w14:textId="77777777" w:rsidR="007F408E" w:rsidRDefault="007F408E" w:rsidP="007F408E">
      <w:pPr>
        <w:pStyle w:val="a9"/>
      </w:pPr>
      <w:r>
        <w:t>ori $t0,11</w:t>
      </w:r>
    </w:p>
    <w:p w14:paraId="0C0B91C2" w14:textId="77777777" w:rsidR="007F408E" w:rsidRDefault="007F408E" w:rsidP="007F408E">
      <w:pPr>
        <w:pStyle w:val="a9"/>
      </w:pPr>
      <w:r>
        <w:rPr>
          <w:rFonts w:hint="eastAsia"/>
        </w:rPr>
        <w:t>o</w:t>
      </w:r>
      <w:r>
        <w:t>ri $t1,12</w:t>
      </w:r>
    </w:p>
    <w:p w14:paraId="32E380AA" w14:textId="77777777" w:rsidR="007F408E" w:rsidRDefault="007F408E" w:rsidP="007F408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5CCBD4A5" w14:textId="77777777" w:rsidR="007F408E" w:rsidRDefault="007F408E" w:rsidP="007F408E">
      <w:pPr>
        <w:pStyle w:val="a9"/>
      </w:pPr>
      <w:r>
        <w:t>mflo $t2</w:t>
      </w:r>
    </w:p>
    <w:p w14:paraId="12A9A472" w14:textId="68624C13" w:rsidR="007F408E" w:rsidRDefault="007F408E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1E0D50C4" w14:textId="799AAAC8" w:rsidR="007434BD" w:rsidRDefault="007434BD" w:rsidP="007F408E">
      <w:pPr>
        <w:pStyle w:val="a9"/>
      </w:pPr>
      <w:r>
        <w:rPr>
          <w:rFonts w:hint="eastAsia"/>
        </w:rPr>
        <w:t>n</w:t>
      </w:r>
      <w:r>
        <w:t>op</w:t>
      </w:r>
    </w:p>
    <w:p w14:paraId="11166F7A" w14:textId="77777777" w:rsidR="007F408E" w:rsidRDefault="007F408E" w:rsidP="007F408E">
      <w:pPr>
        <w:pStyle w:val="a9"/>
      </w:pPr>
      <w:r>
        <w:t>jalr $t</w:t>
      </w:r>
      <w:proofErr w:type="gramStart"/>
      <w:r>
        <w:t>1,$</w:t>
      </w:r>
      <w:proofErr w:type="gramEnd"/>
      <w:r>
        <w:t>t2</w:t>
      </w:r>
    </w:p>
    <w:p w14:paraId="24BF486E" w14:textId="77777777" w:rsidR="007F408E" w:rsidRDefault="007F408E" w:rsidP="007F408E">
      <w:pPr>
        <w:pStyle w:val="a9"/>
      </w:pPr>
      <w:r>
        <w:t>nop</w:t>
      </w:r>
    </w:p>
    <w:p w14:paraId="594A64C6" w14:textId="77777777" w:rsidR="007F408E" w:rsidRDefault="007F408E" w:rsidP="007F408E">
      <w:pPr>
        <w:pStyle w:val="a9"/>
      </w:pPr>
      <w:r>
        <w:t>out:</w:t>
      </w:r>
    </w:p>
    <w:p w14:paraId="1608DE58" w14:textId="77777777" w:rsidR="007F408E" w:rsidRDefault="007F408E" w:rsidP="007F408E">
      <w:pPr>
        <w:pStyle w:val="a9"/>
      </w:pPr>
      <w:r>
        <w:t>nop</w:t>
      </w:r>
    </w:p>
    <w:p w14:paraId="7AE7950B" w14:textId="77777777" w:rsidR="007434BD" w:rsidRPr="007434BD" w:rsidRDefault="007434BD" w:rsidP="007434BD">
      <w:pPr>
        <w:pStyle w:val="a9"/>
      </w:pPr>
      <w:r w:rsidRPr="007434BD">
        <w:t>110@00003000: $ 8 &lt;= 0000000b</w:t>
      </w:r>
    </w:p>
    <w:p w14:paraId="214DCAA6" w14:textId="77777777" w:rsidR="007434BD" w:rsidRPr="007434BD" w:rsidRDefault="007434BD" w:rsidP="007434BD">
      <w:pPr>
        <w:pStyle w:val="a9"/>
      </w:pPr>
      <w:r w:rsidRPr="007434BD">
        <w:t>130@00003004: $ 9 &lt;= 0000000c</w:t>
      </w:r>
    </w:p>
    <w:p w14:paraId="4063FB53" w14:textId="77777777" w:rsidR="007434BD" w:rsidRPr="007434BD" w:rsidRDefault="007434BD" w:rsidP="007434BD">
      <w:pPr>
        <w:pStyle w:val="a9"/>
      </w:pPr>
      <w:r w:rsidRPr="007434BD">
        <w:t>290@0000300c: $10 &lt;= 00000084</w:t>
      </w:r>
    </w:p>
    <w:p w14:paraId="25E4B63D" w14:textId="77777777" w:rsidR="007434BD" w:rsidRDefault="007434BD" w:rsidP="007434BD">
      <w:pPr>
        <w:pStyle w:val="a9"/>
      </w:pPr>
      <w:r w:rsidRPr="007434BD">
        <w:t>350@00003018: $ 9 &lt;= 00003020</w:t>
      </w:r>
    </w:p>
    <w:p w14:paraId="605D9B54" w14:textId="3151B049" w:rsidR="0091035B" w:rsidRPr="0091035B" w:rsidRDefault="00A42FB7" w:rsidP="007434BD">
      <w:r>
        <w:rPr>
          <w:rFonts w:hint="eastAsia"/>
        </w:rPr>
        <w:t>二．</w:t>
      </w:r>
      <w:r w:rsidR="00A44D41">
        <w:rPr>
          <w:rFonts w:hint="eastAsia"/>
        </w:rPr>
        <w:t>D级Rt</w:t>
      </w:r>
    </w:p>
    <w:p w14:paraId="5C1E5722" w14:textId="51407B04" w:rsidR="00E31D9D" w:rsidRDefault="00E31D9D" w:rsidP="00E31D9D">
      <w:r w:rsidRPr="00EA535F">
        <w:rPr>
          <w:rFonts w:hint="eastAsia"/>
        </w:rPr>
        <w:t>1</w:t>
      </w:r>
      <w:r w:rsidRPr="00EA535F">
        <w:t>.D</w:t>
      </w:r>
      <w:r>
        <w:rPr>
          <w:rFonts w:hint="eastAsia"/>
        </w:rPr>
        <w:t>级r</w:t>
      </w:r>
      <w:r>
        <w:t>t</w:t>
      </w:r>
      <w:r>
        <w:rPr>
          <w:rFonts w:hint="eastAsia"/>
        </w:rPr>
        <w:t>与E级j</w:t>
      </w:r>
      <w:r>
        <w:t>al</w:t>
      </w:r>
    </w:p>
    <w:p w14:paraId="1301913B" w14:textId="49B33B41" w:rsidR="00E31D9D" w:rsidRDefault="00E31D9D" w:rsidP="00E31D9D">
      <w:r>
        <w:t>(</w:t>
      </w:r>
      <w:proofErr w:type="gramStart"/>
      <w:r>
        <w:t>1)Rt</w:t>
      </w:r>
      <w:proofErr w:type="gramEnd"/>
      <w:r>
        <w:rPr>
          <w:rFonts w:hint="eastAsia"/>
        </w:rPr>
        <w:t>-</w:t>
      </w:r>
      <w:r>
        <w:t>---cal_r</w:t>
      </w:r>
    </w:p>
    <w:p w14:paraId="3E2D3F7A" w14:textId="77777777" w:rsidR="00E31D9D" w:rsidRPr="001B6630" w:rsidRDefault="00E31D9D" w:rsidP="00E31D9D">
      <w:pPr>
        <w:pStyle w:val="a9"/>
      </w:pPr>
      <w:r w:rsidRPr="001B6630">
        <w:t>ori $t0,11</w:t>
      </w:r>
    </w:p>
    <w:p w14:paraId="68E90A41" w14:textId="77777777" w:rsidR="00E31D9D" w:rsidRPr="001B6630" w:rsidRDefault="00E31D9D" w:rsidP="00E31D9D">
      <w:pPr>
        <w:pStyle w:val="a9"/>
      </w:pPr>
      <w:r w:rsidRPr="001B6630">
        <w:t>jal eee</w:t>
      </w:r>
    </w:p>
    <w:p w14:paraId="4F3B3EC6" w14:textId="7B950DB9" w:rsidR="00E31D9D" w:rsidRPr="001B6630" w:rsidRDefault="00E31D9D" w:rsidP="00E31D9D">
      <w:pPr>
        <w:pStyle w:val="a9"/>
      </w:pPr>
      <w:r w:rsidRPr="001B6630">
        <w:t>addu $t</w:t>
      </w:r>
      <w:proofErr w:type="gramStart"/>
      <w:r w:rsidRPr="001B6630">
        <w:t>0,</w:t>
      </w:r>
      <w:r>
        <w:t>$</w:t>
      </w:r>
      <w:proofErr w:type="gramEnd"/>
      <w:r>
        <w:t>0,</w:t>
      </w:r>
      <w:r w:rsidRPr="001B6630">
        <w:t>$ra</w:t>
      </w:r>
    </w:p>
    <w:p w14:paraId="2EE3FFA2" w14:textId="77777777" w:rsidR="00E31D9D" w:rsidRPr="001B6630" w:rsidRDefault="00E31D9D" w:rsidP="00E31D9D">
      <w:pPr>
        <w:pStyle w:val="a9"/>
      </w:pPr>
      <w:r w:rsidRPr="001B6630">
        <w:t>eee:</w:t>
      </w:r>
    </w:p>
    <w:p w14:paraId="18523A79" w14:textId="77777777" w:rsidR="00B10AB2" w:rsidRPr="00B10AB2" w:rsidRDefault="00B10AB2" w:rsidP="00B10AB2">
      <w:pPr>
        <w:pStyle w:val="a9"/>
      </w:pPr>
      <w:r w:rsidRPr="00B10AB2">
        <w:t>110@00003000: $ 8 &lt;= 0000000b</w:t>
      </w:r>
    </w:p>
    <w:p w14:paraId="259A02C9" w14:textId="77777777" w:rsidR="00B10AB2" w:rsidRPr="00B10AB2" w:rsidRDefault="00B10AB2" w:rsidP="00B10AB2">
      <w:pPr>
        <w:pStyle w:val="a9"/>
      </w:pPr>
      <w:r w:rsidRPr="00B10AB2">
        <w:t>130@00003004: $31 &lt;= 0000300c</w:t>
      </w:r>
    </w:p>
    <w:p w14:paraId="690C1F9D" w14:textId="77777777" w:rsidR="00B10AB2" w:rsidRDefault="00B10AB2" w:rsidP="00B10AB2">
      <w:pPr>
        <w:pStyle w:val="a9"/>
      </w:pPr>
      <w:r w:rsidRPr="00B10AB2">
        <w:t>150@00003008: $ 8 &lt;= 0000300c</w:t>
      </w:r>
    </w:p>
    <w:p w14:paraId="79255CA9" w14:textId="3FCAFB01" w:rsidR="00E31D9D" w:rsidRDefault="00E31D9D" w:rsidP="00B10AB2">
      <w:r w:rsidRPr="0050332E">
        <w:t>2.D级R</w:t>
      </w:r>
      <w:r>
        <w:t>t</w:t>
      </w:r>
      <w:r w:rsidRPr="0050332E">
        <w:t>与E级jalr</w:t>
      </w:r>
    </w:p>
    <w:p w14:paraId="2960A539" w14:textId="4EB2602A" w:rsidR="00E31D9D" w:rsidRDefault="00E31D9D" w:rsidP="00E31D9D">
      <w:r>
        <w:t>(</w:t>
      </w:r>
      <w:proofErr w:type="gramStart"/>
      <w:r>
        <w:t>1)Rt</w:t>
      </w:r>
      <w:proofErr w:type="gramEnd"/>
      <w:r>
        <w:rPr>
          <w:rFonts w:hint="eastAsia"/>
        </w:rPr>
        <w:t>-</w:t>
      </w:r>
      <w:r>
        <w:t>---cal_r</w:t>
      </w:r>
    </w:p>
    <w:p w14:paraId="7BAF4FD9" w14:textId="77777777" w:rsidR="00E31D9D" w:rsidRDefault="00E31D9D" w:rsidP="00E31D9D">
      <w:pPr>
        <w:pStyle w:val="a9"/>
      </w:pPr>
      <w:r>
        <w:t>ori $t0,0x0000300c</w:t>
      </w:r>
    </w:p>
    <w:p w14:paraId="0F97375D" w14:textId="77777777" w:rsidR="00E31D9D" w:rsidRDefault="00E31D9D" w:rsidP="00E31D9D">
      <w:pPr>
        <w:pStyle w:val="a9"/>
      </w:pPr>
      <w:r>
        <w:t>jalr $t</w:t>
      </w:r>
      <w:proofErr w:type="gramStart"/>
      <w:r>
        <w:t>1,$</w:t>
      </w:r>
      <w:proofErr w:type="gramEnd"/>
      <w:r>
        <w:t>t0</w:t>
      </w:r>
    </w:p>
    <w:p w14:paraId="3733A442" w14:textId="66C3F7E6" w:rsidR="00E31D9D" w:rsidRDefault="00E31D9D" w:rsidP="00E31D9D">
      <w:pPr>
        <w:pStyle w:val="a9"/>
      </w:pPr>
      <w:r>
        <w:t>addu $t</w:t>
      </w:r>
      <w:proofErr w:type="gramStart"/>
      <w:r>
        <w:t>2,$</w:t>
      </w:r>
      <w:proofErr w:type="gramEnd"/>
      <w:r>
        <w:t>t0,$t1</w:t>
      </w:r>
    </w:p>
    <w:p w14:paraId="533137AA" w14:textId="77777777" w:rsidR="00E31D9D" w:rsidRDefault="00E31D9D" w:rsidP="001C2B79">
      <w:pPr>
        <w:pStyle w:val="a9"/>
      </w:pPr>
      <w:r>
        <w:t>nop</w:t>
      </w:r>
    </w:p>
    <w:p w14:paraId="4774A44B" w14:textId="77777777" w:rsidR="001C2B79" w:rsidRPr="001C2B79" w:rsidRDefault="001C2B79" w:rsidP="001C2B79">
      <w:pPr>
        <w:pStyle w:val="a9"/>
      </w:pPr>
      <w:r w:rsidRPr="001C2B79">
        <w:t>110@00003000: $ 8 &lt;= 0000300c</w:t>
      </w:r>
    </w:p>
    <w:p w14:paraId="60CFB31A" w14:textId="77777777" w:rsidR="001C2B79" w:rsidRPr="001C2B79" w:rsidRDefault="001C2B79" w:rsidP="001C2B79">
      <w:pPr>
        <w:pStyle w:val="a9"/>
      </w:pPr>
      <w:r w:rsidRPr="001C2B79">
        <w:t>150@00003004: $ 9 &lt;= 0000300c</w:t>
      </w:r>
    </w:p>
    <w:p w14:paraId="1B16CED4" w14:textId="77777777" w:rsidR="001C2B79" w:rsidRPr="001C2B79" w:rsidRDefault="001C2B79" w:rsidP="001C2B79">
      <w:pPr>
        <w:pStyle w:val="a9"/>
      </w:pPr>
      <w:r w:rsidRPr="001C2B79">
        <w:t>170@00003008: $10 &lt;= 00006018</w:t>
      </w:r>
    </w:p>
    <w:p w14:paraId="6E5644F5" w14:textId="20F3775D" w:rsidR="00E31D9D" w:rsidRDefault="00E31D9D" w:rsidP="001C2B79">
      <w:r w:rsidRPr="0050332E">
        <w:t>3.D级R</w:t>
      </w:r>
      <w:r>
        <w:t>t</w:t>
      </w:r>
      <w:r w:rsidRPr="0050332E">
        <w:t>与E级 mflo/mfhi</w:t>
      </w:r>
    </w:p>
    <w:p w14:paraId="7EA04B6F" w14:textId="170CDD52" w:rsidR="00E31D9D" w:rsidRDefault="00E31D9D" w:rsidP="00E31D9D">
      <w:r>
        <w:t>(</w:t>
      </w:r>
      <w:proofErr w:type="gramStart"/>
      <w:r>
        <w:t>1)Rt</w:t>
      </w:r>
      <w:proofErr w:type="gramEnd"/>
      <w:r>
        <w:rPr>
          <w:rFonts w:hint="eastAsia"/>
        </w:rPr>
        <w:t>-</w:t>
      </w:r>
      <w:r>
        <w:t>---cal_r</w:t>
      </w:r>
    </w:p>
    <w:p w14:paraId="667AD8D5" w14:textId="77777777" w:rsidR="00E31D9D" w:rsidRDefault="00E31D9D" w:rsidP="00E31D9D">
      <w:pPr>
        <w:pStyle w:val="a9"/>
      </w:pPr>
      <w:r>
        <w:t>ori $t0,11</w:t>
      </w:r>
    </w:p>
    <w:p w14:paraId="11DD58CB" w14:textId="77777777" w:rsidR="00E31D9D" w:rsidRDefault="00E31D9D" w:rsidP="00E31D9D">
      <w:pPr>
        <w:pStyle w:val="a9"/>
      </w:pPr>
      <w:r>
        <w:rPr>
          <w:rFonts w:hint="eastAsia"/>
        </w:rPr>
        <w:t>o</w:t>
      </w:r>
      <w:r>
        <w:t>ri $t1,12</w:t>
      </w:r>
    </w:p>
    <w:p w14:paraId="73A42F6C" w14:textId="77777777" w:rsidR="00E31D9D" w:rsidRDefault="00E31D9D" w:rsidP="00E31D9D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7CBC2D9A" w14:textId="77777777" w:rsidR="00E31D9D" w:rsidRDefault="00E31D9D" w:rsidP="00E31D9D">
      <w:pPr>
        <w:pStyle w:val="a9"/>
      </w:pPr>
      <w:r>
        <w:rPr>
          <w:rFonts w:hint="eastAsia"/>
        </w:rPr>
        <w:t>m</w:t>
      </w:r>
      <w:r>
        <w:t>flo $t2</w:t>
      </w:r>
    </w:p>
    <w:p w14:paraId="5A2E7863" w14:textId="13AF4C05" w:rsidR="00E31D9D" w:rsidRDefault="00E31D9D" w:rsidP="00E31D9D">
      <w:pPr>
        <w:pStyle w:val="a9"/>
      </w:pPr>
      <w:r>
        <w:t>addu $t</w:t>
      </w:r>
      <w:proofErr w:type="gramStart"/>
      <w:r>
        <w:t>1,$</w:t>
      </w:r>
      <w:proofErr w:type="gramEnd"/>
      <w:r>
        <w:t>t0,$t2</w:t>
      </w:r>
    </w:p>
    <w:p w14:paraId="43CD4927" w14:textId="77777777" w:rsidR="00E31D9D" w:rsidRDefault="00E31D9D" w:rsidP="00E31D9D">
      <w:pPr>
        <w:pStyle w:val="a9"/>
      </w:pPr>
      <w:r>
        <w:t>mfhi $t2</w:t>
      </w:r>
    </w:p>
    <w:p w14:paraId="357C392E" w14:textId="77777777" w:rsidR="00E31D9D" w:rsidRDefault="00E31D9D" w:rsidP="00E31D9D">
      <w:pPr>
        <w:pStyle w:val="a9"/>
      </w:pPr>
      <w:r>
        <w:t>and $t</w:t>
      </w:r>
      <w:proofErr w:type="gramStart"/>
      <w:r>
        <w:t>1,$</w:t>
      </w:r>
      <w:proofErr w:type="gramEnd"/>
      <w:r>
        <w:t>t2,$t0</w:t>
      </w:r>
    </w:p>
    <w:p w14:paraId="79AA75A5" w14:textId="77777777" w:rsidR="00E31D9D" w:rsidRPr="003D76FD" w:rsidRDefault="00E31D9D" w:rsidP="00E31D9D">
      <w:pPr>
        <w:pStyle w:val="a9"/>
      </w:pPr>
      <w:r w:rsidRPr="003D76FD">
        <w:t>110@00003000: $ 8 &lt;= 0000000b</w:t>
      </w:r>
    </w:p>
    <w:p w14:paraId="1B703647" w14:textId="77777777" w:rsidR="00E31D9D" w:rsidRPr="003D76FD" w:rsidRDefault="00E31D9D" w:rsidP="00E31D9D">
      <w:pPr>
        <w:pStyle w:val="a9"/>
      </w:pPr>
      <w:r w:rsidRPr="003D76FD">
        <w:t>130@00003004: $ 9 &lt;= 0000000c</w:t>
      </w:r>
    </w:p>
    <w:p w14:paraId="3ADEF4AC" w14:textId="77777777" w:rsidR="00E31D9D" w:rsidRPr="003D76FD" w:rsidRDefault="00E31D9D" w:rsidP="00E31D9D">
      <w:pPr>
        <w:pStyle w:val="a9"/>
      </w:pPr>
      <w:r w:rsidRPr="003D76FD">
        <w:t>290@0000300c: $10 &lt;= 00000084</w:t>
      </w:r>
    </w:p>
    <w:p w14:paraId="165D2AC7" w14:textId="77777777" w:rsidR="00E31D9D" w:rsidRPr="003D76FD" w:rsidRDefault="00E31D9D" w:rsidP="00E31D9D">
      <w:pPr>
        <w:pStyle w:val="a9"/>
      </w:pPr>
      <w:r w:rsidRPr="003D76FD">
        <w:t>310@00003010: $ 9 &lt;= 0000008f</w:t>
      </w:r>
    </w:p>
    <w:p w14:paraId="0F3EC1ED" w14:textId="77777777" w:rsidR="00E31D9D" w:rsidRPr="003D76FD" w:rsidRDefault="00E31D9D" w:rsidP="00E31D9D">
      <w:pPr>
        <w:pStyle w:val="a9"/>
      </w:pPr>
      <w:r w:rsidRPr="003D76FD">
        <w:t>330@00003014: $10 &lt;= 00000000</w:t>
      </w:r>
    </w:p>
    <w:p w14:paraId="14CEBEFC" w14:textId="27FEEE6E" w:rsidR="00E31D9D" w:rsidRDefault="00E31D9D" w:rsidP="00B10AB2">
      <w:pPr>
        <w:pStyle w:val="a9"/>
      </w:pPr>
      <w:r w:rsidRPr="003D76FD">
        <w:t>350@00003018: $ 9 &lt;= 00000000</w:t>
      </w:r>
    </w:p>
    <w:p w14:paraId="5A8184BD" w14:textId="511122B3" w:rsidR="00E31D9D" w:rsidRDefault="00E31D9D" w:rsidP="00E31D9D">
      <w:r>
        <w:rPr>
          <w:rFonts w:hint="eastAsia"/>
        </w:rPr>
        <w:t xml:space="preserve"> (</w:t>
      </w:r>
      <w:proofErr w:type="gramStart"/>
      <w:r w:rsidR="0074661E">
        <w:t>2</w:t>
      </w:r>
      <w:r>
        <w:t>)Rt</w:t>
      </w:r>
      <w:proofErr w:type="gramEnd"/>
      <w:r>
        <w:t>---store</w:t>
      </w:r>
    </w:p>
    <w:p w14:paraId="35CE3388" w14:textId="77777777" w:rsidR="00E31D9D" w:rsidRDefault="00E31D9D" w:rsidP="00E31D9D">
      <w:pPr>
        <w:pStyle w:val="a9"/>
      </w:pPr>
      <w:r>
        <w:t>ori $t0,11</w:t>
      </w:r>
    </w:p>
    <w:p w14:paraId="429BBF53" w14:textId="77777777" w:rsidR="00E31D9D" w:rsidRDefault="00E31D9D" w:rsidP="00E31D9D">
      <w:pPr>
        <w:pStyle w:val="a9"/>
      </w:pPr>
      <w:r>
        <w:rPr>
          <w:rFonts w:hint="eastAsia"/>
        </w:rPr>
        <w:t>o</w:t>
      </w:r>
      <w:r>
        <w:t>ri $t1,12</w:t>
      </w:r>
    </w:p>
    <w:p w14:paraId="6C07A19A" w14:textId="77777777" w:rsidR="00E31D9D" w:rsidRDefault="00E31D9D" w:rsidP="00E31D9D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7BCF7199" w14:textId="77777777" w:rsidR="00E31D9D" w:rsidRDefault="00E31D9D" w:rsidP="00E31D9D">
      <w:pPr>
        <w:pStyle w:val="a9"/>
      </w:pPr>
      <w:r>
        <w:rPr>
          <w:rFonts w:hint="eastAsia"/>
        </w:rPr>
        <w:t>m</w:t>
      </w:r>
      <w:r>
        <w:t>flo $t2</w:t>
      </w:r>
    </w:p>
    <w:p w14:paraId="60460712" w14:textId="4252C646" w:rsidR="00E31D9D" w:rsidRDefault="00E31D9D" w:rsidP="00E31D9D">
      <w:pPr>
        <w:pStyle w:val="a9"/>
      </w:pPr>
      <w:r>
        <w:t>sh $t2,0($t2)</w:t>
      </w:r>
    </w:p>
    <w:p w14:paraId="798A2D8E" w14:textId="77777777" w:rsidR="00E31D9D" w:rsidRDefault="00E31D9D" w:rsidP="00E31D9D">
      <w:pPr>
        <w:pStyle w:val="a9"/>
      </w:pPr>
      <w:r>
        <w:t>mfhi $t2</w:t>
      </w:r>
    </w:p>
    <w:p w14:paraId="45028FA1" w14:textId="52343EE9" w:rsidR="00E31D9D" w:rsidRDefault="00E31D9D" w:rsidP="00E31D9D">
      <w:pPr>
        <w:pStyle w:val="a9"/>
      </w:pPr>
      <w:r>
        <w:t>sb $t2,0($t2)</w:t>
      </w:r>
    </w:p>
    <w:p w14:paraId="0E4CF4D3" w14:textId="77777777" w:rsidR="00E31D9D" w:rsidRPr="00B478DE" w:rsidRDefault="00E31D9D" w:rsidP="00E31D9D">
      <w:pPr>
        <w:pStyle w:val="a9"/>
      </w:pPr>
      <w:r w:rsidRPr="00B478DE">
        <w:t>110@00003000: $ 8 &lt;= 0000000b</w:t>
      </w:r>
    </w:p>
    <w:p w14:paraId="3958F441" w14:textId="77777777" w:rsidR="00E31D9D" w:rsidRPr="00B478DE" w:rsidRDefault="00E31D9D" w:rsidP="00E31D9D">
      <w:pPr>
        <w:pStyle w:val="a9"/>
      </w:pPr>
      <w:r w:rsidRPr="00B478DE">
        <w:t>130@00003004: $ 9 &lt;= 0000000c</w:t>
      </w:r>
    </w:p>
    <w:p w14:paraId="249F44E5" w14:textId="77777777" w:rsidR="00E31D9D" w:rsidRPr="00B478DE" w:rsidRDefault="00E31D9D" w:rsidP="00E31D9D">
      <w:pPr>
        <w:pStyle w:val="a9"/>
      </w:pPr>
      <w:r w:rsidRPr="00B478DE">
        <w:t>290@0000300c: $10 &lt;= 00000084</w:t>
      </w:r>
    </w:p>
    <w:p w14:paraId="0D22D285" w14:textId="77777777" w:rsidR="00E31D9D" w:rsidRPr="00B478DE" w:rsidRDefault="00E31D9D" w:rsidP="00E31D9D">
      <w:pPr>
        <w:pStyle w:val="a9"/>
      </w:pPr>
      <w:r w:rsidRPr="00B478DE">
        <w:t>290@00003010: *00000084 &lt;= 0000000c</w:t>
      </w:r>
    </w:p>
    <w:p w14:paraId="0BF2FD2E" w14:textId="77777777" w:rsidR="00E31D9D" w:rsidRPr="00B478DE" w:rsidRDefault="00E31D9D" w:rsidP="00E31D9D">
      <w:pPr>
        <w:pStyle w:val="a9"/>
      </w:pPr>
      <w:r w:rsidRPr="00B478DE">
        <w:t>330@00003014: $10 &lt;= 00000000</w:t>
      </w:r>
    </w:p>
    <w:p w14:paraId="03E77E6B" w14:textId="77777777" w:rsidR="00E31D9D" w:rsidRDefault="00E31D9D" w:rsidP="00E31D9D">
      <w:pPr>
        <w:pStyle w:val="a9"/>
      </w:pPr>
      <w:r w:rsidRPr="00B478DE">
        <w:t>330@00003018: *00000000 &lt;= 0000000c</w:t>
      </w:r>
    </w:p>
    <w:p w14:paraId="62E984E5" w14:textId="0A3F5B33" w:rsidR="00E31D9D" w:rsidRDefault="00E31D9D" w:rsidP="00E31D9D">
      <w:r>
        <w:rPr>
          <w:rFonts w:hint="eastAsia"/>
        </w:rPr>
        <w:t xml:space="preserve"> (</w:t>
      </w:r>
      <w:proofErr w:type="gramStart"/>
      <w:r w:rsidR="0074661E">
        <w:t>3</w:t>
      </w:r>
      <w:r>
        <w:t>)R</w:t>
      </w:r>
      <w:r w:rsidR="00791E04">
        <w:t>t</w:t>
      </w:r>
      <w:proofErr w:type="gramEnd"/>
      <w:r>
        <w:t>---beq</w:t>
      </w:r>
    </w:p>
    <w:p w14:paraId="339C1D9C" w14:textId="77777777" w:rsidR="00E31D9D" w:rsidRDefault="00E31D9D" w:rsidP="00E31D9D">
      <w:pPr>
        <w:pStyle w:val="a9"/>
      </w:pPr>
      <w:r>
        <w:t>ori $t0,11</w:t>
      </w:r>
    </w:p>
    <w:p w14:paraId="0728AA0A" w14:textId="77777777" w:rsidR="00E31D9D" w:rsidRDefault="00E31D9D" w:rsidP="00E31D9D">
      <w:pPr>
        <w:pStyle w:val="a9"/>
      </w:pPr>
      <w:r>
        <w:rPr>
          <w:rFonts w:hint="eastAsia"/>
        </w:rPr>
        <w:t>o</w:t>
      </w:r>
      <w:r>
        <w:t>ri $t1,12</w:t>
      </w:r>
    </w:p>
    <w:p w14:paraId="3E0FF63C" w14:textId="77777777" w:rsidR="00E31D9D" w:rsidRDefault="00E31D9D" w:rsidP="00E31D9D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056622E8" w14:textId="77777777" w:rsidR="00E31D9D" w:rsidRDefault="00E31D9D" w:rsidP="00E31D9D">
      <w:pPr>
        <w:pStyle w:val="a9"/>
      </w:pPr>
      <w:r>
        <w:t>mfhi $t2</w:t>
      </w:r>
    </w:p>
    <w:p w14:paraId="3A55E038" w14:textId="7F5282AA" w:rsidR="00E31D9D" w:rsidRDefault="00E31D9D" w:rsidP="00E31D9D">
      <w:pPr>
        <w:pStyle w:val="a9"/>
      </w:pPr>
      <w:r>
        <w:t>beq $t</w:t>
      </w:r>
      <w:proofErr w:type="gramStart"/>
      <w:r w:rsidR="00B10AB2">
        <w:t>1</w:t>
      </w:r>
      <w:r>
        <w:t>,$</w:t>
      </w:r>
      <w:proofErr w:type="gramEnd"/>
      <w:r>
        <w:t>t</w:t>
      </w:r>
      <w:r w:rsidR="00B10AB2">
        <w:t>2</w:t>
      </w:r>
      <w:r>
        <w:t>,out</w:t>
      </w:r>
    </w:p>
    <w:p w14:paraId="0B879831" w14:textId="77777777" w:rsidR="00E31D9D" w:rsidRDefault="00E31D9D" w:rsidP="00E31D9D">
      <w:pPr>
        <w:pStyle w:val="a9"/>
      </w:pPr>
      <w:r>
        <w:t>nop</w:t>
      </w:r>
    </w:p>
    <w:p w14:paraId="6BE64D17" w14:textId="77777777" w:rsidR="00E31D9D" w:rsidRDefault="00E31D9D" w:rsidP="00E31D9D">
      <w:pPr>
        <w:pStyle w:val="a9"/>
      </w:pPr>
      <w:r>
        <w:t>out:</w:t>
      </w:r>
    </w:p>
    <w:p w14:paraId="7D285B85" w14:textId="77777777" w:rsidR="00E31D9D" w:rsidRDefault="00E31D9D" w:rsidP="00E31D9D">
      <w:pPr>
        <w:pStyle w:val="a9"/>
      </w:pPr>
      <w:r>
        <w:t>nop</w:t>
      </w:r>
    </w:p>
    <w:p w14:paraId="104BFA60" w14:textId="77777777" w:rsidR="00E31D9D" w:rsidRDefault="00E31D9D" w:rsidP="00E31D9D">
      <w:pPr>
        <w:pStyle w:val="a9"/>
      </w:pPr>
      <w:r>
        <w:t>110@00003000: $ 8 &lt;= 0000000b</w:t>
      </w:r>
    </w:p>
    <w:p w14:paraId="4DD0EE7F" w14:textId="77777777" w:rsidR="00E31D9D" w:rsidRDefault="00E31D9D" w:rsidP="00E31D9D">
      <w:pPr>
        <w:pStyle w:val="a9"/>
      </w:pPr>
      <w:r>
        <w:t>130@00003004: $ 9 &lt;= 0000000c</w:t>
      </w:r>
    </w:p>
    <w:p w14:paraId="635A4BC3" w14:textId="77777777" w:rsidR="00E31D9D" w:rsidRDefault="00E31D9D" w:rsidP="00E31D9D">
      <w:pPr>
        <w:pStyle w:val="a9"/>
      </w:pPr>
      <w:r>
        <w:t>290@0000300c: $10 &lt;= 00000000</w:t>
      </w:r>
      <w:r>
        <w:rPr>
          <w:rFonts w:hint="eastAsia"/>
        </w:rPr>
        <w:t xml:space="preserve"> </w:t>
      </w:r>
    </w:p>
    <w:p w14:paraId="4C79A0DE" w14:textId="01DD5B9A" w:rsidR="00A71EB8" w:rsidRDefault="00DD69E7" w:rsidP="00A71EB8">
      <w:r>
        <w:t>4</w:t>
      </w:r>
      <w:r w:rsidR="00A71EB8">
        <w:t>.D</w:t>
      </w:r>
      <w:r w:rsidR="00A71EB8">
        <w:rPr>
          <w:rFonts w:hint="eastAsia"/>
        </w:rPr>
        <w:t>级R</w:t>
      </w:r>
      <w:r w:rsidR="00A71EB8">
        <w:t>t</w:t>
      </w:r>
      <w:r w:rsidR="00A71EB8">
        <w:rPr>
          <w:rFonts w:hint="eastAsia"/>
        </w:rPr>
        <w:t>与M级cal</w:t>
      </w:r>
      <w:r w:rsidR="00A71EB8">
        <w:t>_r</w:t>
      </w:r>
    </w:p>
    <w:p w14:paraId="711D5497" w14:textId="0867427F" w:rsidR="00A71EB8" w:rsidRDefault="00A71EB8" w:rsidP="00A71EB8">
      <w:r>
        <w:t>(</w:t>
      </w:r>
      <w:proofErr w:type="gramStart"/>
      <w:r>
        <w:t>1)R</w:t>
      </w:r>
      <w:r w:rsidR="00721DC7">
        <w:t>t</w:t>
      </w:r>
      <w:proofErr w:type="gramEnd"/>
      <w:r>
        <w:rPr>
          <w:rFonts w:hint="eastAsia"/>
        </w:rPr>
        <w:t>-</w:t>
      </w:r>
      <w:r>
        <w:t>---cal_r</w:t>
      </w:r>
    </w:p>
    <w:p w14:paraId="0D430CEF" w14:textId="77777777" w:rsidR="00A71EB8" w:rsidRDefault="00A71EB8" w:rsidP="00A71EB8">
      <w:pPr>
        <w:pStyle w:val="a9"/>
      </w:pPr>
      <w:r>
        <w:t>ori $t0,11</w:t>
      </w:r>
    </w:p>
    <w:p w14:paraId="6053EBD6" w14:textId="77777777" w:rsidR="00A71EB8" w:rsidRDefault="00A71EB8" w:rsidP="00A71EB8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0E8B67BB" w14:textId="77777777" w:rsidR="00A71EB8" w:rsidRDefault="00A71EB8" w:rsidP="00A71EB8">
      <w:pPr>
        <w:pStyle w:val="a9"/>
      </w:pPr>
      <w:r>
        <w:t>nop</w:t>
      </w:r>
    </w:p>
    <w:p w14:paraId="1517357F" w14:textId="0505A1A6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721DC7">
        <w:t>0</w:t>
      </w:r>
      <w:r>
        <w:t>,$t</w:t>
      </w:r>
      <w:r w:rsidR="00721DC7">
        <w:t>1</w:t>
      </w:r>
    </w:p>
    <w:p w14:paraId="11C42A4E" w14:textId="3E4B58EE" w:rsidR="00A71EB8" w:rsidRDefault="00A71EB8" w:rsidP="00A71EB8">
      <w:r>
        <w:rPr>
          <w:rFonts w:hint="eastAsia"/>
        </w:rPr>
        <w:t xml:space="preserve"> (</w:t>
      </w:r>
      <w:proofErr w:type="gramStart"/>
      <w:r w:rsidR="00721DC7">
        <w:t>2</w:t>
      </w:r>
      <w:r>
        <w:t>)R</w:t>
      </w:r>
      <w:r w:rsidR="00721DC7">
        <w:t>t</w:t>
      </w:r>
      <w:proofErr w:type="gramEnd"/>
      <w:r>
        <w:t>---store</w:t>
      </w:r>
    </w:p>
    <w:p w14:paraId="2D97BDDD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$t0,111</w:t>
      </w:r>
    </w:p>
    <w:p w14:paraId="315BA4B9" w14:textId="7BCCA948" w:rsidR="00A71EB8" w:rsidRPr="00AC3027" w:rsidRDefault="00A71EB8" w:rsidP="00A71EB8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 w:rsidR="00721DC7">
        <w:t>t</w:t>
      </w:r>
      <w:r>
        <w:t>0</w:t>
      </w:r>
      <w:r w:rsidRPr="00AC3027">
        <w:t>,$0</w:t>
      </w:r>
    </w:p>
    <w:p w14:paraId="23CB1417" w14:textId="77777777" w:rsidR="00A71EB8" w:rsidRPr="00AC3027" w:rsidRDefault="00A71EB8" w:rsidP="00A71EB8">
      <w:pPr>
        <w:pStyle w:val="a9"/>
      </w:pPr>
      <w:r w:rsidRPr="00AC3027">
        <w:t>nop</w:t>
      </w:r>
    </w:p>
    <w:p w14:paraId="40CE89C0" w14:textId="7587343A" w:rsidR="00A71EB8" w:rsidRPr="006354BF" w:rsidRDefault="00A71EB8" w:rsidP="00A71EB8">
      <w:pPr>
        <w:pStyle w:val="a9"/>
      </w:pPr>
      <w:r>
        <w:t>sw $</w:t>
      </w:r>
      <w:r w:rsidR="00721DC7">
        <w:t>a0</w:t>
      </w:r>
      <w:r>
        <w:t>,0($0)</w:t>
      </w:r>
    </w:p>
    <w:p w14:paraId="4E876AF5" w14:textId="2C716E6B" w:rsidR="00A71EB8" w:rsidRDefault="00A71EB8" w:rsidP="00A71EB8">
      <w:r>
        <w:rPr>
          <w:rFonts w:hint="eastAsia"/>
        </w:rPr>
        <w:t>(</w:t>
      </w:r>
      <w:proofErr w:type="gramStart"/>
      <w:r w:rsidR="0074661E">
        <w:t>3</w:t>
      </w:r>
      <w:r>
        <w:t>)R</w:t>
      </w:r>
      <w:r w:rsidR="00D663D9">
        <w:t>t</w:t>
      </w:r>
      <w:proofErr w:type="gramEnd"/>
      <w:r>
        <w:t>---beq</w:t>
      </w:r>
    </w:p>
    <w:p w14:paraId="3C1F1B89" w14:textId="77777777" w:rsidR="00A71EB8" w:rsidRDefault="00A71EB8" w:rsidP="00A71EB8">
      <w:pPr>
        <w:pStyle w:val="a9"/>
      </w:pPr>
      <w:r>
        <w:t>ori $t1,1</w:t>
      </w:r>
    </w:p>
    <w:p w14:paraId="10702B24" w14:textId="77777777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3A33CBC9" w14:textId="77777777" w:rsidR="00A71EB8" w:rsidRDefault="00A71EB8" w:rsidP="00A71EB8">
      <w:pPr>
        <w:pStyle w:val="a9"/>
      </w:pPr>
      <w:r>
        <w:t>nop</w:t>
      </w:r>
    </w:p>
    <w:p w14:paraId="701DB156" w14:textId="6FDD8D46" w:rsidR="00A71EB8" w:rsidRDefault="00A71EB8" w:rsidP="00A71EB8">
      <w:pPr>
        <w:pStyle w:val="a9"/>
      </w:pPr>
      <w:r>
        <w:t>beq $t</w:t>
      </w:r>
      <w:proofErr w:type="gramStart"/>
      <w:r w:rsidR="00D663D9">
        <w:t>1</w:t>
      </w:r>
      <w:r>
        <w:t>,$</w:t>
      </w:r>
      <w:proofErr w:type="gramEnd"/>
      <w:r>
        <w:t>t</w:t>
      </w:r>
      <w:r w:rsidR="00D663D9">
        <w:t>2</w:t>
      </w:r>
      <w:r>
        <w:t>,out</w:t>
      </w:r>
    </w:p>
    <w:p w14:paraId="3E292FD8" w14:textId="77777777" w:rsidR="00A71EB8" w:rsidRDefault="00A71EB8" w:rsidP="00A71EB8">
      <w:pPr>
        <w:pStyle w:val="a9"/>
      </w:pPr>
      <w:r>
        <w:t>nop</w:t>
      </w:r>
    </w:p>
    <w:p w14:paraId="4D1D5832" w14:textId="77777777" w:rsidR="00A71EB8" w:rsidRDefault="00A71EB8" w:rsidP="00A71EB8">
      <w:pPr>
        <w:pStyle w:val="a9"/>
      </w:pPr>
      <w:r>
        <w:t>out:</w:t>
      </w:r>
    </w:p>
    <w:p w14:paraId="79CD5120" w14:textId="77777777" w:rsidR="00A71EB8" w:rsidRDefault="00A71EB8" w:rsidP="00A71EB8">
      <w:pPr>
        <w:pStyle w:val="a9"/>
      </w:pPr>
      <w:r>
        <w:t>nop</w:t>
      </w:r>
    </w:p>
    <w:p w14:paraId="1D9AA539" w14:textId="704174C6" w:rsidR="00A71EB8" w:rsidRDefault="0074661E" w:rsidP="00A71EB8">
      <w:r>
        <w:t>5</w:t>
      </w:r>
      <w:r w:rsidR="00A71EB8">
        <w:t>.D</w:t>
      </w:r>
      <w:r w:rsidR="00A71EB8">
        <w:rPr>
          <w:rFonts w:hint="eastAsia"/>
        </w:rPr>
        <w:t>级R</w:t>
      </w:r>
      <w:r w:rsidR="00464F97">
        <w:t>t</w:t>
      </w:r>
      <w:r w:rsidR="00A71EB8">
        <w:rPr>
          <w:rFonts w:hint="eastAsia"/>
        </w:rPr>
        <w:t>与M级c</w:t>
      </w:r>
      <w:r w:rsidR="00A71EB8">
        <w:t>al_i</w:t>
      </w:r>
    </w:p>
    <w:p w14:paraId="50C12B23" w14:textId="29E1F178" w:rsidR="00A71EB8" w:rsidRDefault="00A71EB8" w:rsidP="00A71EB8">
      <w:r>
        <w:t>(</w:t>
      </w:r>
      <w:proofErr w:type="gramStart"/>
      <w:r>
        <w:t>1)R</w:t>
      </w:r>
      <w:r w:rsidR="00464F97">
        <w:t>t</w:t>
      </w:r>
      <w:proofErr w:type="gramEnd"/>
      <w:r>
        <w:rPr>
          <w:rFonts w:hint="eastAsia"/>
        </w:rPr>
        <w:t>-</w:t>
      </w:r>
      <w:r>
        <w:t>---cal_r</w:t>
      </w:r>
    </w:p>
    <w:p w14:paraId="1DA0B6BB" w14:textId="77777777" w:rsidR="00A71EB8" w:rsidRDefault="00A71EB8" w:rsidP="00A71EB8">
      <w:pPr>
        <w:pStyle w:val="a9"/>
      </w:pPr>
      <w:r>
        <w:t>ori $t0,11</w:t>
      </w:r>
    </w:p>
    <w:p w14:paraId="398EF5AE" w14:textId="77777777" w:rsidR="00A71EB8" w:rsidRDefault="00A71EB8" w:rsidP="00A71EB8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3C73F492" w14:textId="77777777" w:rsidR="00A71EB8" w:rsidRDefault="00A71EB8" w:rsidP="00A71EB8">
      <w:pPr>
        <w:pStyle w:val="a9"/>
      </w:pPr>
      <w:r>
        <w:t>nop</w:t>
      </w:r>
    </w:p>
    <w:p w14:paraId="477A4F25" w14:textId="3E273B7B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A63F52">
        <w:t>0</w:t>
      </w:r>
      <w:r>
        <w:t>,$t</w:t>
      </w:r>
      <w:r w:rsidR="00A63F52">
        <w:t>1</w:t>
      </w:r>
    </w:p>
    <w:p w14:paraId="5A5CC4D5" w14:textId="070EB7F2" w:rsidR="00A71EB8" w:rsidRDefault="00A71EB8" w:rsidP="00A71EB8">
      <w:r>
        <w:rPr>
          <w:rFonts w:hint="eastAsia"/>
        </w:rPr>
        <w:t>(</w:t>
      </w:r>
      <w:proofErr w:type="gramStart"/>
      <w:r w:rsidR="00464F97">
        <w:t>2</w:t>
      </w:r>
      <w:r>
        <w:t>)R</w:t>
      </w:r>
      <w:r w:rsidR="00464F97">
        <w:t>t</w:t>
      </w:r>
      <w:proofErr w:type="gramEnd"/>
      <w:r>
        <w:t>---store</w:t>
      </w:r>
    </w:p>
    <w:p w14:paraId="4AFB4CB2" w14:textId="6AA85632" w:rsidR="00A71EB8" w:rsidRPr="00AC3027" w:rsidRDefault="00A71EB8" w:rsidP="00A63F52">
      <w:pPr>
        <w:pStyle w:val="a9"/>
        <w:ind w:left="0" w:firstLineChars="100" w:firstLine="210"/>
      </w:pPr>
      <w:r>
        <w:t>ori</w:t>
      </w:r>
      <w:r w:rsidRPr="00AC3027">
        <w:t xml:space="preserve">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</w:t>
      </w:r>
      <w:r w:rsidR="00A63F52">
        <w:t>111</w:t>
      </w:r>
    </w:p>
    <w:p w14:paraId="25BA3144" w14:textId="77777777" w:rsidR="00A71EB8" w:rsidRPr="00AC3027" w:rsidRDefault="00A71EB8" w:rsidP="00A71EB8">
      <w:pPr>
        <w:pStyle w:val="a9"/>
      </w:pPr>
      <w:r w:rsidRPr="00AC3027">
        <w:t>nop</w:t>
      </w:r>
    </w:p>
    <w:p w14:paraId="7300C70E" w14:textId="26B41B34" w:rsidR="00A71EB8" w:rsidRPr="006354BF" w:rsidRDefault="00A71EB8" w:rsidP="00A71EB8">
      <w:pPr>
        <w:pStyle w:val="a9"/>
      </w:pPr>
      <w:r>
        <w:t>sw $</w:t>
      </w:r>
      <w:r w:rsidR="00A63F52">
        <w:t>a</w:t>
      </w:r>
      <w:r>
        <w:t>0,0($0)</w:t>
      </w:r>
    </w:p>
    <w:p w14:paraId="7FE15D9E" w14:textId="0838D34C" w:rsidR="00A71EB8" w:rsidRDefault="00A71EB8" w:rsidP="00A71EB8">
      <w:r>
        <w:rPr>
          <w:rFonts w:hint="eastAsia"/>
        </w:rPr>
        <w:t>(</w:t>
      </w:r>
      <w:proofErr w:type="gramStart"/>
      <w:r w:rsidR="00464F97">
        <w:t>3</w:t>
      </w:r>
      <w:r>
        <w:t>)R</w:t>
      </w:r>
      <w:r w:rsidR="00464F97">
        <w:t>t</w:t>
      </w:r>
      <w:proofErr w:type="gramEnd"/>
      <w:r>
        <w:t>---beq</w:t>
      </w:r>
    </w:p>
    <w:p w14:paraId="03D16838" w14:textId="77777777" w:rsidR="00A71EB8" w:rsidRDefault="00A71EB8" w:rsidP="00A71EB8">
      <w:pPr>
        <w:pStyle w:val="a9"/>
      </w:pPr>
      <w:r>
        <w:t>ori $t1,1</w:t>
      </w:r>
    </w:p>
    <w:p w14:paraId="1397DC87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43F3D2A7" w14:textId="77777777" w:rsidR="00A71EB8" w:rsidRDefault="00A71EB8" w:rsidP="00A71EB8">
      <w:pPr>
        <w:pStyle w:val="a9"/>
      </w:pPr>
      <w:r>
        <w:t>nop</w:t>
      </w:r>
    </w:p>
    <w:p w14:paraId="7BE51F90" w14:textId="758149F8" w:rsidR="00A71EB8" w:rsidRDefault="00A71EB8" w:rsidP="00A71EB8">
      <w:pPr>
        <w:pStyle w:val="a9"/>
      </w:pPr>
      <w:r>
        <w:t>beq $t</w:t>
      </w:r>
      <w:proofErr w:type="gramStart"/>
      <w:r w:rsidR="00A63F52">
        <w:t>1</w:t>
      </w:r>
      <w:r>
        <w:t>,$</w:t>
      </w:r>
      <w:proofErr w:type="gramEnd"/>
      <w:r>
        <w:t>t</w:t>
      </w:r>
      <w:r w:rsidR="00A63F52">
        <w:t>2</w:t>
      </w:r>
      <w:r>
        <w:t>,out</w:t>
      </w:r>
    </w:p>
    <w:p w14:paraId="1FF8E1C8" w14:textId="77777777" w:rsidR="00A71EB8" w:rsidRDefault="00A71EB8" w:rsidP="00A71EB8">
      <w:pPr>
        <w:pStyle w:val="a9"/>
      </w:pPr>
      <w:r>
        <w:t>nop</w:t>
      </w:r>
    </w:p>
    <w:p w14:paraId="29FA82E9" w14:textId="77777777" w:rsidR="00A71EB8" w:rsidRDefault="00A71EB8" w:rsidP="00A71EB8">
      <w:pPr>
        <w:pStyle w:val="a9"/>
      </w:pPr>
      <w:r>
        <w:t>out:</w:t>
      </w:r>
    </w:p>
    <w:p w14:paraId="0A7CE28A" w14:textId="77777777" w:rsidR="00A71EB8" w:rsidRDefault="00A71EB8" w:rsidP="00A71EB8">
      <w:pPr>
        <w:pStyle w:val="a9"/>
      </w:pPr>
      <w:r>
        <w:t>nop</w:t>
      </w:r>
    </w:p>
    <w:p w14:paraId="7FA6B472" w14:textId="4F790D3D" w:rsidR="00A71EB8" w:rsidRDefault="0074661E" w:rsidP="00A71EB8">
      <w:r>
        <w:t>6</w:t>
      </w:r>
      <w:r w:rsidR="00A71EB8">
        <w:t>.D</w:t>
      </w:r>
      <w:r w:rsidR="00A71EB8">
        <w:rPr>
          <w:rFonts w:hint="eastAsia"/>
        </w:rPr>
        <w:t>级R</w:t>
      </w:r>
      <w:r w:rsidR="00173A9C">
        <w:t>t</w:t>
      </w:r>
      <w:r w:rsidR="00A71EB8">
        <w:rPr>
          <w:rFonts w:hint="eastAsia"/>
        </w:rPr>
        <w:t>与M级</w:t>
      </w:r>
      <w:r w:rsidR="00A71EB8">
        <w:t>jal</w:t>
      </w:r>
    </w:p>
    <w:p w14:paraId="39656AC8" w14:textId="5BF7D36C" w:rsidR="00A71EB8" w:rsidRDefault="00A71EB8" w:rsidP="00A71EB8">
      <w:r>
        <w:t>(</w:t>
      </w:r>
      <w:proofErr w:type="gramStart"/>
      <w:r>
        <w:t>1)R</w:t>
      </w:r>
      <w:r w:rsidR="00173A9C">
        <w:t>t</w:t>
      </w:r>
      <w:proofErr w:type="gramEnd"/>
      <w:r>
        <w:rPr>
          <w:rFonts w:hint="eastAsia"/>
        </w:rPr>
        <w:t>-</w:t>
      </w:r>
      <w:r>
        <w:t>---cal_r</w:t>
      </w:r>
    </w:p>
    <w:p w14:paraId="02BE4DC1" w14:textId="77777777" w:rsidR="00A71EB8" w:rsidRPr="001B6630" w:rsidRDefault="00A71EB8" w:rsidP="00A71EB8">
      <w:pPr>
        <w:pStyle w:val="a9"/>
      </w:pPr>
      <w:r w:rsidRPr="001B6630">
        <w:t>ori $t0,11</w:t>
      </w:r>
    </w:p>
    <w:p w14:paraId="59B9A972" w14:textId="77777777" w:rsidR="00A71EB8" w:rsidRDefault="00A71EB8" w:rsidP="00A71EB8">
      <w:pPr>
        <w:pStyle w:val="a9"/>
      </w:pPr>
      <w:r w:rsidRPr="001B6630">
        <w:t>jal eee</w:t>
      </w:r>
    </w:p>
    <w:p w14:paraId="42A66D6E" w14:textId="77777777" w:rsidR="00A71EB8" w:rsidRPr="001B6630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05C0FED7" w14:textId="6C41DDF5" w:rsidR="00A71EB8" w:rsidRPr="001B6630" w:rsidRDefault="00A71EB8" w:rsidP="00A71EB8">
      <w:pPr>
        <w:pStyle w:val="a9"/>
      </w:pPr>
      <w:r w:rsidRPr="001B6630">
        <w:t>addu $t</w:t>
      </w:r>
      <w:proofErr w:type="gramStart"/>
      <w:r w:rsidRPr="001B6630">
        <w:t>0,</w:t>
      </w:r>
      <w:r w:rsidR="00173A9C">
        <w:t>$</w:t>
      </w:r>
      <w:proofErr w:type="gramEnd"/>
      <w:r w:rsidR="00173A9C">
        <w:t>0,</w:t>
      </w:r>
      <w:r w:rsidRPr="001B6630">
        <w:t>$ra</w:t>
      </w:r>
    </w:p>
    <w:p w14:paraId="57FD2478" w14:textId="77777777" w:rsidR="00A71EB8" w:rsidRPr="001B6630" w:rsidRDefault="00A71EB8" w:rsidP="00A71EB8">
      <w:pPr>
        <w:pStyle w:val="a9"/>
      </w:pPr>
      <w:r w:rsidRPr="001B6630">
        <w:t>eee:</w:t>
      </w:r>
    </w:p>
    <w:p w14:paraId="0923F07F" w14:textId="5EDD2899" w:rsidR="00A71EB8" w:rsidRDefault="00A71EB8" w:rsidP="00A71EB8">
      <w:r>
        <w:rPr>
          <w:rFonts w:hint="eastAsia"/>
        </w:rPr>
        <w:t>(</w:t>
      </w:r>
      <w:proofErr w:type="gramStart"/>
      <w:r w:rsidR="00173A9C">
        <w:t>2</w:t>
      </w:r>
      <w:r>
        <w:t>)R</w:t>
      </w:r>
      <w:r w:rsidR="00173A9C">
        <w:t>t</w:t>
      </w:r>
      <w:proofErr w:type="gramEnd"/>
      <w:r>
        <w:t>---store</w:t>
      </w:r>
    </w:p>
    <w:p w14:paraId="42CDDD60" w14:textId="77777777" w:rsidR="00A71EB8" w:rsidRDefault="00A71EB8" w:rsidP="00A71EB8">
      <w:pPr>
        <w:pStyle w:val="a9"/>
      </w:pPr>
      <w:r>
        <w:t>ori $t1,1</w:t>
      </w:r>
    </w:p>
    <w:p w14:paraId="6EB29047" w14:textId="77777777" w:rsidR="00A71EB8" w:rsidRDefault="00A71EB8" w:rsidP="00A71EB8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5355DCEB" w14:textId="77777777" w:rsidR="00A71EB8" w:rsidRDefault="00A71EB8" w:rsidP="00A71EB8">
      <w:pPr>
        <w:pStyle w:val="a9"/>
      </w:pPr>
      <w:r>
        <w:t>jal eee</w:t>
      </w:r>
    </w:p>
    <w:p w14:paraId="2008F738" w14:textId="77777777" w:rsidR="00A71EB8" w:rsidRDefault="00A71EB8" w:rsidP="00A71EB8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1300DCA3" w14:textId="77777777" w:rsidR="00A71EB8" w:rsidRDefault="00A71EB8" w:rsidP="00A71EB8">
      <w:pPr>
        <w:pStyle w:val="a9"/>
      </w:pPr>
      <w:r>
        <w:t>eee:</w:t>
      </w:r>
    </w:p>
    <w:p w14:paraId="231D2305" w14:textId="71FDB99E" w:rsidR="00A71EB8" w:rsidRDefault="00A71EB8" w:rsidP="00A71EB8">
      <w:pPr>
        <w:pStyle w:val="a9"/>
      </w:pPr>
      <w:r>
        <w:t>sw $</w:t>
      </w:r>
      <w:r w:rsidR="00173A9C">
        <w:t>ra</w:t>
      </w:r>
      <w:r>
        <w:t>,0($</w:t>
      </w:r>
      <w:r w:rsidR="00173A9C">
        <w:t>0</w:t>
      </w:r>
      <w:r>
        <w:t>)</w:t>
      </w:r>
    </w:p>
    <w:p w14:paraId="16A8B9D2" w14:textId="77888767" w:rsidR="0074661E" w:rsidRDefault="0074661E" w:rsidP="0074661E">
      <w:r>
        <w:t>7</w:t>
      </w:r>
      <w:r w:rsidRPr="0050332E">
        <w:t>.D级R</w:t>
      </w:r>
      <w:r>
        <w:t>t</w:t>
      </w:r>
      <w:r w:rsidRPr="0050332E">
        <w:t>与</w:t>
      </w:r>
      <w:r>
        <w:t>M</w:t>
      </w:r>
      <w:r w:rsidRPr="0050332E">
        <w:t>级jalr</w:t>
      </w:r>
    </w:p>
    <w:p w14:paraId="61ED713F" w14:textId="77777777" w:rsidR="0074661E" w:rsidRDefault="0074661E" w:rsidP="0074661E">
      <w:r>
        <w:t>(</w:t>
      </w:r>
      <w:proofErr w:type="gramStart"/>
      <w:r>
        <w:t>1)Rt</w:t>
      </w:r>
      <w:proofErr w:type="gramEnd"/>
      <w:r>
        <w:rPr>
          <w:rFonts w:hint="eastAsia"/>
        </w:rPr>
        <w:t>-</w:t>
      </w:r>
      <w:r>
        <w:t>---cal_r</w:t>
      </w:r>
    </w:p>
    <w:p w14:paraId="6D1E746C" w14:textId="77777777" w:rsidR="0074661E" w:rsidRDefault="0074661E" w:rsidP="0074661E">
      <w:pPr>
        <w:pStyle w:val="a9"/>
      </w:pPr>
      <w:r>
        <w:t>ori $t0,0x0000300c</w:t>
      </w:r>
    </w:p>
    <w:p w14:paraId="44653AB6" w14:textId="4BBF81E3" w:rsidR="0074661E" w:rsidRDefault="0074661E" w:rsidP="0074661E">
      <w:pPr>
        <w:pStyle w:val="a9"/>
      </w:pPr>
      <w:r>
        <w:t>jalr $t</w:t>
      </w:r>
      <w:proofErr w:type="gramStart"/>
      <w:r>
        <w:t>1,$</w:t>
      </w:r>
      <w:proofErr w:type="gramEnd"/>
      <w:r>
        <w:t>t0</w:t>
      </w:r>
    </w:p>
    <w:p w14:paraId="0CE6CAE4" w14:textId="016E3CA7" w:rsidR="0074661E" w:rsidRDefault="0074661E" w:rsidP="0074661E">
      <w:pPr>
        <w:pStyle w:val="a9"/>
      </w:pPr>
      <w:r>
        <w:t>nop</w:t>
      </w:r>
    </w:p>
    <w:p w14:paraId="7A8A2C1C" w14:textId="77777777" w:rsidR="0074661E" w:rsidRDefault="0074661E" w:rsidP="0074661E">
      <w:pPr>
        <w:pStyle w:val="a9"/>
      </w:pPr>
      <w:r>
        <w:t>addu $t</w:t>
      </w:r>
      <w:proofErr w:type="gramStart"/>
      <w:r>
        <w:t>2,$</w:t>
      </w:r>
      <w:proofErr w:type="gramEnd"/>
      <w:r>
        <w:t>t0,$t1</w:t>
      </w:r>
    </w:p>
    <w:p w14:paraId="21CB1FC4" w14:textId="77777777" w:rsidR="0074661E" w:rsidRDefault="0074661E" w:rsidP="0074661E">
      <w:pPr>
        <w:pStyle w:val="a9"/>
      </w:pPr>
      <w:r>
        <w:t>nop</w:t>
      </w:r>
    </w:p>
    <w:p w14:paraId="088E63C5" w14:textId="77777777" w:rsidR="0074661E" w:rsidRPr="001C2B79" w:rsidRDefault="0074661E" w:rsidP="0074661E">
      <w:pPr>
        <w:pStyle w:val="a9"/>
      </w:pPr>
      <w:r w:rsidRPr="001C2B79">
        <w:t>110@00003000: $ 8 &lt;= 0000300c</w:t>
      </w:r>
    </w:p>
    <w:p w14:paraId="59962D91" w14:textId="77777777" w:rsidR="0074661E" w:rsidRPr="001C2B79" w:rsidRDefault="0074661E" w:rsidP="0074661E">
      <w:pPr>
        <w:pStyle w:val="a9"/>
      </w:pPr>
      <w:r w:rsidRPr="001C2B79">
        <w:t>150@00003004: $ 9 &lt;= 0000300c</w:t>
      </w:r>
    </w:p>
    <w:p w14:paraId="715F0BEF" w14:textId="77777777" w:rsidR="0074661E" w:rsidRPr="001C2B79" w:rsidRDefault="0074661E" w:rsidP="0074661E">
      <w:pPr>
        <w:pStyle w:val="a9"/>
      </w:pPr>
      <w:r w:rsidRPr="001C2B79">
        <w:t>170@00003008: $10 &lt;= 00006018</w:t>
      </w:r>
    </w:p>
    <w:p w14:paraId="6659BE1E" w14:textId="5547E19E" w:rsidR="0074661E" w:rsidRDefault="0074661E" w:rsidP="0074661E">
      <w:r>
        <w:t>8</w:t>
      </w:r>
      <w:r w:rsidRPr="0050332E">
        <w:t>.D级R</w:t>
      </w:r>
      <w:r>
        <w:t>t</w:t>
      </w:r>
      <w:r w:rsidRPr="0050332E">
        <w:t>与</w:t>
      </w:r>
      <w:r>
        <w:t>M</w:t>
      </w:r>
      <w:r w:rsidRPr="0050332E">
        <w:t>级 mflo/mfhi</w:t>
      </w:r>
    </w:p>
    <w:p w14:paraId="1BDF6D20" w14:textId="77777777" w:rsidR="0074661E" w:rsidRDefault="0074661E" w:rsidP="0074661E">
      <w:r>
        <w:t>(</w:t>
      </w:r>
      <w:proofErr w:type="gramStart"/>
      <w:r>
        <w:t>1)Rt</w:t>
      </w:r>
      <w:proofErr w:type="gramEnd"/>
      <w:r>
        <w:rPr>
          <w:rFonts w:hint="eastAsia"/>
        </w:rPr>
        <w:t>-</w:t>
      </w:r>
      <w:r>
        <w:t>---cal_r</w:t>
      </w:r>
    </w:p>
    <w:p w14:paraId="656A3180" w14:textId="77777777" w:rsidR="0074661E" w:rsidRDefault="0074661E" w:rsidP="0074661E">
      <w:pPr>
        <w:pStyle w:val="a9"/>
      </w:pPr>
      <w:r>
        <w:t>ori $t0,11</w:t>
      </w:r>
    </w:p>
    <w:p w14:paraId="35F9E347" w14:textId="77777777" w:rsidR="0074661E" w:rsidRDefault="0074661E" w:rsidP="0074661E">
      <w:pPr>
        <w:pStyle w:val="a9"/>
      </w:pPr>
      <w:r>
        <w:rPr>
          <w:rFonts w:hint="eastAsia"/>
        </w:rPr>
        <w:t>o</w:t>
      </w:r>
      <w:r>
        <w:t>ri $t1,12</w:t>
      </w:r>
    </w:p>
    <w:p w14:paraId="4E90E439" w14:textId="77777777" w:rsidR="0074661E" w:rsidRDefault="0074661E" w:rsidP="0074661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279038D9" w14:textId="77777777" w:rsidR="0074661E" w:rsidRDefault="0074661E" w:rsidP="0074661E">
      <w:pPr>
        <w:pStyle w:val="a9"/>
      </w:pPr>
      <w:r>
        <w:rPr>
          <w:rFonts w:hint="eastAsia"/>
        </w:rPr>
        <w:t>m</w:t>
      </w:r>
      <w:r>
        <w:t>flo $t2</w:t>
      </w:r>
    </w:p>
    <w:p w14:paraId="62E1A403" w14:textId="77777777" w:rsidR="0074661E" w:rsidRDefault="0074661E" w:rsidP="0074661E">
      <w:pPr>
        <w:pStyle w:val="a9"/>
      </w:pPr>
      <w:r>
        <w:t>addu $t</w:t>
      </w:r>
      <w:proofErr w:type="gramStart"/>
      <w:r>
        <w:t>1,$</w:t>
      </w:r>
      <w:proofErr w:type="gramEnd"/>
      <w:r>
        <w:t>t0,$t2</w:t>
      </w:r>
    </w:p>
    <w:p w14:paraId="055DF65D" w14:textId="41A7437D" w:rsidR="0074661E" w:rsidRDefault="0074661E" w:rsidP="0074661E">
      <w:pPr>
        <w:pStyle w:val="a9"/>
      </w:pPr>
      <w:r>
        <w:t>mfhi $t2</w:t>
      </w:r>
    </w:p>
    <w:p w14:paraId="48D4EB20" w14:textId="222F25D0" w:rsidR="0074661E" w:rsidRDefault="0074661E" w:rsidP="0074661E">
      <w:pPr>
        <w:pStyle w:val="a9"/>
      </w:pPr>
      <w:r>
        <w:rPr>
          <w:rFonts w:hint="eastAsia"/>
        </w:rPr>
        <w:t>n</w:t>
      </w:r>
      <w:r>
        <w:t>op</w:t>
      </w:r>
    </w:p>
    <w:p w14:paraId="00C0F726" w14:textId="77777777" w:rsidR="0074661E" w:rsidRDefault="0074661E" w:rsidP="0074661E">
      <w:pPr>
        <w:pStyle w:val="a9"/>
      </w:pPr>
      <w:r>
        <w:t>and $t</w:t>
      </w:r>
      <w:proofErr w:type="gramStart"/>
      <w:r>
        <w:t>1,$</w:t>
      </w:r>
      <w:proofErr w:type="gramEnd"/>
      <w:r>
        <w:t>t2,$t0</w:t>
      </w:r>
    </w:p>
    <w:p w14:paraId="28C9C226" w14:textId="77777777" w:rsidR="00D86CBD" w:rsidRPr="00D86CBD" w:rsidRDefault="00D86CBD" w:rsidP="00D86CBD">
      <w:pPr>
        <w:pStyle w:val="a9"/>
      </w:pPr>
      <w:r w:rsidRPr="00D86CBD">
        <w:t>110@00003000: $ 8 &lt;= 0000000b</w:t>
      </w:r>
    </w:p>
    <w:p w14:paraId="5F29F41C" w14:textId="77777777" w:rsidR="00D86CBD" w:rsidRPr="00D86CBD" w:rsidRDefault="00D86CBD" w:rsidP="00D86CBD">
      <w:pPr>
        <w:pStyle w:val="a9"/>
      </w:pPr>
      <w:r w:rsidRPr="00D86CBD">
        <w:t>130@00003004: $ 9 &lt;= 0000000c</w:t>
      </w:r>
    </w:p>
    <w:p w14:paraId="6786BAE0" w14:textId="77777777" w:rsidR="00D86CBD" w:rsidRPr="00D86CBD" w:rsidRDefault="00D86CBD" w:rsidP="00D86CBD">
      <w:pPr>
        <w:pStyle w:val="a9"/>
      </w:pPr>
      <w:r w:rsidRPr="00D86CBD">
        <w:t>290@0000300c: $10 &lt;= 00000084</w:t>
      </w:r>
    </w:p>
    <w:p w14:paraId="36BC0203" w14:textId="77777777" w:rsidR="00D86CBD" w:rsidRPr="00D86CBD" w:rsidRDefault="00D86CBD" w:rsidP="00D86CBD">
      <w:pPr>
        <w:pStyle w:val="a9"/>
      </w:pPr>
      <w:r w:rsidRPr="00D86CBD">
        <w:t>310@00003010: $ 9 &lt;= 0000008f</w:t>
      </w:r>
    </w:p>
    <w:p w14:paraId="65A5F060" w14:textId="77777777" w:rsidR="00D86CBD" w:rsidRPr="00D86CBD" w:rsidRDefault="00D86CBD" w:rsidP="00D86CBD">
      <w:pPr>
        <w:pStyle w:val="a9"/>
      </w:pPr>
      <w:r w:rsidRPr="00D86CBD">
        <w:t>330@00003014: $10 &lt;= 00000000</w:t>
      </w:r>
    </w:p>
    <w:p w14:paraId="68AE7C80" w14:textId="77777777" w:rsidR="00D86CBD" w:rsidRDefault="00D86CBD" w:rsidP="00D86CBD">
      <w:pPr>
        <w:pStyle w:val="a9"/>
      </w:pPr>
      <w:r w:rsidRPr="00D86CBD">
        <w:t>370@0000301c: $ 9 &lt;= 00000000</w:t>
      </w:r>
    </w:p>
    <w:p w14:paraId="10504096" w14:textId="434C7EEF" w:rsidR="0074661E" w:rsidRDefault="0074661E" w:rsidP="00D86CBD">
      <w:r>
        <w:rPr>
          <w:rFonts w:hint="eastAsia"/>
        </w:rPr>
        <w:t xml:space="preserve"> (</w:t>
      </w:r>
      <w:proofErr w:type="gramStart"/>
      <w:r>
        <w:t>2)Rt</w:t>
      </w:r>
      <w:proofErr w:type="gramEnd"/>
      <w:r>
        <w:t>---store</w:t>
      </w:r>
    </w:p>
    <w:p w14:paraId="71CA67D2" w14:textId="77777777" w:rsidR="0074661E" w:rsidRDefault="0074661E" w:rsidP="0074661E">
      <w:pPr>
        <w:pStyle w:val="a9"/>
      </w:pPr>
      <w:r>
        <w:t>ori $t0,11</w:t>
      </w:r>
    </w:p>
    <w:p w14:paraId="7CFDDF5E" w14:textId="77777777" w:rsidR="0074661E" w:rsidRDefault="0074661E" w:rsidP="0074661E">
      <w:pPr>
        <w:pStyle w:val="a9"/>
      </w:pPr>
      <w:r>
        <w:rPr>
          <w:rFonts w:hint="eastAsia"/>
        </w:rPr>
        <w:t>o</w:t>
      </w:r>
      <w:r>
        <w:t>ri $t1,12</w:t>
      </w:r>
    </w:p>
    <w:p w14:paraId="326F118F" w14:textId="77777777" w:rsidR="0074661E" w:rsidRDefault="0074661E" w:rsidP="0074661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6A0170E4" w14:textId="77777777" w:rsidR="0074661E" w:rsidRDefault="0074661E" w:rsidP="0074661E">
      <w:pPr>
        <w:pStyle w:val="a9"/>
      </w:pPr>
      <w:r>
        <w:rPr>
          <w:rFonts w:hint="eastAsia"/>
        </w:rPr>
        <w:t>m</w:t>
      </w:r>
      <w:r>
        <w:t>flo $t2</w:t>
      </w:r>
    </w:p>
    <w:p w14:paraId="5454C1C7" w14:textId="77777777" w:rsidR="0074661E" w:rsidRDefault="0074661E" w:rsidP="0074661E">
      <w:pPr>
        <w:pStyle w:val="a9"/>
      </w:pPr>
      <w:r>
        <w:t>sh $t2,0($t2)</w:t>
      </w:r>
    </w:p>
    <w:p w14:paraId="529ADF29" w14:textId="05CA506B" w:rsidR="0074661E" w:rsidRDefault="0074661E" w:rsidP="0074661E">
      <w:pPr>
        <w:pStyle w:val="a9"/>
      </w:pPr>
      <w:r>
        <w:t>mfhi $t2</w:t>
      </w:r>
    </w:p>
    <w:p w14:paraId="3D7BC0A9" w14:textId="5817E1B5" w:rsidR="0074661E" w:rsidRDefault="0074661E" w:rsidP="0074661E">
      <w:pPr>
        <w:pStyle w:val="a9"/>
      </w:pPr>
      <w:r>
        <w:rPr>
          <w:rFonts w:hint="eastAsia"/>
        </w:rPr>
        <w:t>n</w:t>
      </w:r>
      <w:r>
        <w:t>op</w:t>
      </w:r>
    </w:p>
    <w:p w14:paraId="1A700901" w14:textId="77777777" w:rsidR="0074661E" w:rsidRDefault="0074661E" w:rsidP="0074661E">
      <w:pPr>
        <w:pStyle w:val="a9"/>
      </w:pPr>
      <w:r>
        <w:t>sb $t2,0($t2)</w:t>
      </w:r>
    </w:p>
    <w:p w14:paraId="515D2290" w14:textId="77777777" w:rsidR="0007390F" w:rsidRPr="0007390F" w:rsidRDefault="0007390F" w:rsidP="0007390F">
      <w:pPr>
        <w:pStyle w:val="a9"/>
      </w:pPr>
      <w:r w:rsidRPr="0007390F">
        <w:t>110@00003000: $ 8 &lt;= 0000000b</w:t>
      </w:r>
    </w:p>
    <w:p w14:paraId="7D03D749" w14:textId="77777777" w:rsidR="0007390F" w:rsidRPr="0007390F" w:rsidRDefault="0007390F" w:rsidP="0007390F">
      <w:pPr>
        <w:pStyle w:val="a9"/>
      </w:pPr>
      <w:r w:rsidRPr="0007390F">
        <w:t>130@00003004: $ 9 &lt;= 0000000c</w:t>
      </w:r>
    </w:p>
    <w:p w14:paraId="1766F7B8" w14:textId="77777777" w:rsidR="0007390F" w:rsidRPr="0007390F" w:rsidRDefault="0007390F" w:rsidP="0007390F">
      <w:pPr>
        <w:pStyle w:val="a9"/>
      </w:pPr>
      <w:r w:rsidRPr="0007390F">
        <w:t>290@0000300c: $10 &lt;= 00000084</w:t>
      </w:r>
    </w:p>
    <w:p w14:paraId="643A0C68" w14:textId="77777777" w:rsidR="0007390F" w:rsidRPr="0007390F" w:rsidRDefault="0007390F" w:rsidP="0007390F">
      <w:pPr>
        <w:pStyle w:val="a9"/>
      </w:pPr>
      <w:r w:rsidRPr="0007390F">
        <w:t>290@00003010: *00000084 &lt;= 00000084</w:t>
      </w:r>
    </w:p>
    <w:p w14:paraId="21FAE553" w14:textId="77777777" w:rsidR="0007390F" w:rsidRPr="0007390F" w:rsidRDefault="0007390F" w:rsidP="0007390F">
      <w:pPr>
        <w:pStyle w:val="a9"/>
      </w:pPr>
      <w:r w:rsidRPr="0007390F">
        <w:t>330@00003014: $10 &lt;= 00000000</w:t>
      </w:r>
    </w:p>
    <w:p w14:paraId="462BBFFC" w14:textId="77777777" w:rsidR="0007390F" w:rsidRDefault="0007390F" w:rsidP="0007390F">
      <w:pPr>
        <w:pStyle w:val="a9"/>
      </w:pPr>
      <w:r w:rsidRPr="0007390F">
        <w:t>350@0000301c: *00000000 &lt;= 00000000</w:t>
      </w:r>
    </w:p>
    <w:p w14:paraId="009CBB52" w14:textId="52E21425" w:rsidR="0074661E" w:rsidRDefault="0074661E" w:rsidP="0007390F">
      <w:r>
        <w:rPr>
          <w:rFonts w:hint="eastAsia"/>
        </w:rPr>
        <w:t xml:space="preserve"> (</w:t>
      </w:r>
      <w:proofErr w:type="gramStart"/>
      <w:r>
        <w:t>3)Rt</w:t>
      </w:r>
      <w:proofErr w:type="gramEnd"/>
      <w:r>
        <w:t>---beq</w:t>
      </w:r>
    </w:p>
    <w:p w14:paraId="17CAD7D0" w14:textId="77777777" w:rsidR="0074661E" w:rsidRDefault="0074661E" w:rsidP="0074661E">
      <w:pPr>
        <w:pStyle w:val="a9"/>
      </w:pPr>
      <w:r>
        <w:t>ori $t0,11</w:t>
      </w:r>
    </w:p>
    <w:p w14:paraId="5BC601AE" w14:textId="77777777" w:rsidR="0074661E" w:rsidRDefault="0074661E" w:rsidP="0074661E">
      <w:pPr>
        <w:pStyle w:val="a9"/>
      </w:pPr>
      <w:r>
        <w:rPr>
          <w:rFonts w:hint="eastAsia"/>
        </w:rPr>
        <w:t>o</w:t>
      </w:r>
      <w:r>
        <w:t>ri $t1,12</w:t>
      </w:r>
    </w:p>
    <w:p w14:paraId="563B619D" w14:textId="77777777" w:rsidR="0074661E" w:rsidRDefault="0074661E" w:rsidP="0074661E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3F1CADAF" w14:textId="273AB4CD" w:rsidR="0074661E" w:rsidRDefault="0074661E" w:rsidP="0074661E">
      <w:pPr>
        <w:pStyle w:val="a9"/>
      </w:pPr>
      <w:r>
        <w:t>mfhi $t2</w:t>
      </w:r>
    </w:p>
    <w:p w14:paraId="1236D100" w14:textId="7B2A862F" w:rsidR="0074661E" w:rsidRDefault="0074661E" w:rsidP="0074661E">
      <w:pPr>
        <w:pStyle w:val="a9"/>
      </w:pPr>
      <w:r>
        <w:rPr>
          <w:rFonts w:hint="eastAsia"/>
        </w:rPr>
        <w:t>n</w:t>
      </w:r>
      <w:r>
        <w:t>op</w:t>
      </w:r>
    </w:p>
    <w:p w14:paraId="4A3FF0C2" w14:textId="77777777" w:rsidR="0074661E" w:rsidRDefault="0074661E" w:rsidP="0074661E">
      <w:pPr>
        <w:pStyle w:val="a9"/>
      </w:pPr>
      <w:r>
        <w:t>beq $t</w:t>
      </w:r>
      <w:proofErr w:type="gramStart"/>
      <w:r>
        <w:t>1,$</w:t>
      </w:r>
      <w:proofErr w:type="gramEnd"/>
      <w:r>
        <w:t>t2,out</w:t>
      </w:r>
    </w:p>
    <w:p w14:paraId="120428AF" w14:textId="77777777" w:rsidR="0074661E" w:rsidRDefault="0074661E" w:rsidP="0074661E">
      <w:pPr>
        <w:pStyle w:val="a9"/>
      </w:pPr>
      <w:r>
        <w:t>nop</w:t>
      </w:r>
    </w:p>
    <w:p w14:paraId="44996BC2" w14:textId="77777777" w:rsidR="0074661E" w:rsidRDefault="0074661E" w:rsidP="0074661E">
      <w:pPr>
        <w:pStyle w:val="a9"/>
      </w:pPr>
      <w:r>
        <w:t>out:</w:t>
      </w:r>
    </w:p>
    <w:p w14:paraId="4CC7D56E" w14:textId="77777777" w:rsidR="0074661E" w:rsidRDefault="0074661E" w:rsidP="0074661E">
      <w:pPr>
        <w:pStyle w:val="a9"/>
      </w:pPr>
      <w:r>
        <w:t>nop</w:t>
      </w:r>
    </w:p>
    <w:p w14:paraId="2953C2A4" w14:textId="77777777" w:rsidR="0074661E" w:rsidRDefault="0074661E" w:rsidP="0074661E">
      <w:pPr>
        <w:pStyle w:val="a9"/>
      </w:pPr>
      <w:r>
        <w:t>110@00003000: $ 8 &lt;= 0000000b</w:t>
      </w:r>
    </w:p>
    <w:p w14:paraId="0D5ED3B7" w14:textId="77777777" w:rsidR="0074661E" w:rsidRDefault="0074661E" w:rsidP="0074661E">
      <w:pPr>
        <w:pStyle w:val="a9"/>
      </w:pPr>
      <w:r>
        <w:t>130@00003004: $ 9 &lt;= 0000000c</w:t>
      </w:r>
    </w:p>
    <w:p w14:paraId="2DC6E826" w14:textId="72346883" w:rsidR="0074661E" w:rsidRDefault="0074661E" w:rsidP="00461197">
      <w:pPr>
        <w:pStyle w:val="a9"/>
      </w:pPr>
      <w:r>
        <w:t>290@0000300c: $10 &lt;= 00000000</w:t>
      </w:r>
      <w:r>
        <w:rPr>
          <w:rFonts w:hint="eastAsia"/>
        </w:rPr>
        <w:t xml:space="preserve"> </w:t>
      </w:r>
    </w:p>
    <w:p w14:paraId="2FD54D6F" w14:textId="41E4E1FA" w:rsidR="00A71EB8" w:rsidRDefault="00461197" w:rsidP="00A71EB8">
      <w:r>
        <w:t>9</w:t>
      </w:r>
      <w:r w:rsidR="00A71EB8">
        <w:t>.D</w:t>
      </w:r>
      <w:r w:rsidR="00A71EB8">
        <w:rPr>
          <w:rFonts w:hint="eastAsia"/>
        </w:rPr>
        <w:t>级R</w:t>
      </w:r>
      <w:r w:rsidR="00CA3215">
        <w:t>t</w:t>
      </w:r>
      <w:r w:rsidR="00A71EB8">
        <w:rPr>
          <w:rFonts w:hint="eastAsia"/>
        </w:rPr>
        <w:t>与</w:t>
      </w:r>
      <w:r w:rsidR="00A71EB8">
        <w:t>W</w:t>
      </w:r>
      <w:r w:rsidR="00A71EB8">
        <w:rPr>
          <w:rFonts w:hint="eastAsia"/>
        </w:rPr>
        <w:t>级cal</w:t>
      </w:r>
      <w:r w:rsidR="00A71EB8">
        <w:t>_r</w:t>
      </w:r>
    </w:p>
    <w:p w14:paraId="25087444" w14:textId="21DFD606" w:rsidR="00A71EB8" w:rsidRDefault="00A71EB8" w:rsidP="00A71EB8">
      <w:r>
        <w:t>(</w:t>
      </w:r>
      <w:proofErr w:type="gramStart"/>
      <w:r>
        <w:t>1)R</w:t>
      </w:r>
      <w:r w:rsidR="00CA3215">
        <w:t>t</w:t>
      </w:r>
      <w:proofErr w:type="gramEnd"/>
      <w:r>
        <w:rPr>
          <w:rFonts w:hint="eastAsia"/>
        </w:rPr>
        <w:t>-</w:t>
      </w:r>
      <w:r>
        <w:t>---cal_r</w:t>
      </w:r>
    </w:p>
    <w:p w14:paraId="50611F7B" w14:textId="77777777" w:rsidR="00A71EB8" w:rsidRDefault="00A71EB8" w:rsidP="00A71EB8">
      <w:pPr>
        <w:pStyle w:val="a9"/>
      </w:pPr>
      <w:r>
        <w:t>ori $t0,11</w:t>
      </w:r>
    </w:p>
    <w:p w14:paraId="3901962A" w14:textId="77777777" w:rsidR="00A71EB8" w:rsidRDefault="00A71EB8" w:rsidP="00A71EB8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0CEA92FE" w14:textId="77777777" w:rsidR="00A71EB8" w:rsidRDefault="00A71EB8" w:rsidP="00A71EB8">
      <w:pPr>
        <w:pStyle w:val="a9"/>
      </w:pPr>
      <w:r>
        <w:t>nop</w:t>
      </w:r>
    </w:p>
    <w:p w14:paraId="1E15C390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43FC2203" w14:textId="02457A04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CA3215">
        <w:t>0</w:t>
      </w:r>
      <w:r>
        <w:t>,$t</w:t>
      </w:r>
      <w:r w:rsidR="00CA3215">
        <w:t>1</w:t>
      </w:r>
    </w:p>
    <w:p w14:paraId="3B4DCE64" w14:textId="788A1055" w:rsidR="00A71EB8" w:rsidRDefault="00A71EB8" w:rsidP="00A71EB8">
      <w:r>
        <w:rPr>
          <w:rFonts w:hint="eastAsia"/>
        </w:rPr>
        <w:t xml:space="preserve"> (</w:t>
      </w:r>
      <w:proofErr w:type="gramStart"/>
      <w:r w:rsidR="00CA3215">
        <w:t>2</w:t>
      </w:r>
      <w:r>
        <w:t>)R</w:t>
      </w:r>
      <w:r w:rsidR="00CA3215">
        <w:t>t</w:t>
      </w:r>
      <w:proofErr w:type="gramEnd"/>
      <w:r>
        <w:t>---store</w:t>
      </w:r>
    </w:p>
    <w:p w14:paraId="32F3B802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$t0,111</w:t>
      </w:r>
    </w:p>
    <w:p w14:paraId="4AE6EADC" w14:textId="77777777" w:rsidR="00A71EB8" w:rsidRPr="00AC3027" w:rsidRDefault="00A71EB8" w:rsidP="00A71EB8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17CCD45D" w14:textId="77777777" w:rsidR="00A71EB8" w:rsidRDefault="00A71EB8" w:rsidP="00A71EB8">
      <w:pPr>
        <w:pStyle w:val="a9"/>
      </w:pPr>
      <w:r w:rsidRPr="00AC3027">
        <w:t>nop</w:t>
      </w:r>
    </w:p>
    <w:p w14:paraId="27FBB07B" w14:textId="77777777" w:rsidR="00A71EB8" w:rsidRPr="00AC3027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7DAE171A" w14:textId="6340A7A2" w:rsidR="00A71EB8" w:rsidRPr="006354BF" w:rsidRDefault="00A71EB8" w:rsidP="00A71EB8">
      <w:pPr>
        <w:pStyle w:val="a9"/>
      </w:pPr>
      <w:r>
        <w:t>sw $</w:t>
      </w:r>
      <w:r w:rsidR="00CA3215">
        <w:t>a</w:t>
      </w:r>
      <w:r>
        <w:t>0,0($0)</w:t>
      </w:r>
    </w:p>
    <w:p w14:paraId="1AB93809" w14:textId="353672B9" w:rsidR="00A71EB8" w:rsidRDefault="00A71EB8" w:rsidP="00A71EB8">
      <w:r>
        <w:rPr>
          <w:rFonts w:hint="eastAsia"/>
        </w:rPr>
        <w:t>(</w:t>
      </w:r>
      <w:proofErr w:type="gramStart"/>
      <w:r w:rsidR="00CA3215">
        <w:t>3</w:t>
      </w:r>
      <w:r>
        <w:t>)R</w:t>
      </w:r>
      <w:r w:rsidR="00EA1157">
        <w:t>t</w:t>
      </w:r>
      <w:proofErr w:type="gramEnd"/>
      <w:r>
        <w:t>---beq</w:t>
      </w:r>
    </w:p>
    <w:p w14:paraId="4EA760D9" w14:textId="77777777" w:rsidR="00A71EB8" w:rsidRDefault="00A71EB8" w:rsidP="00A71EB8">
      <w:pPr>
        <w:pStyle w:val="a9"/>
      </w:pPr>
      <w:r>
        <w:t>ori $t1,1</w:t>
      </w:r>
    </w:p>
    <w:p w14:paraId="063B4BCA" w14:textId="77777777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2BD72787" w14:textId="77777777" w:rsidR="00A71EB8" w:rsidRDefault="00A71EB8" w:rsidP="00A71EB8">
      <w:pPr>
        <w:pStyle w:val="a9"/>
      </w:pPr>
      <w:r>
        <w:t>nop</w:t>
      </w:r>
    </w:p>
    <w:p w14:paraId="781420C9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373AA872" w14:textId="060EBD02" w:rsidR="00A71EB8" w:rsidRDefault="00A71EB8" w:rsidP="00A71EB8">
      <w:pPr>
        <w:pStyle w:val="a9"/>
      </w:pPr>
      <w:r>
        <w:t>beq $t</w:t>
      </w:r>
      <w:proofErr w:type="gramStart"/>
      <w:r w:rsidR="00CA3215">
        <w:t>1,</w:t>
      </w:r>
      <w:r>
        <w:t>$</w:t>
      </w:r>
      <w:proofErr w:type="gramEnd"/>
      <w:r>
        <w:t>t</w:t>
      </w:r>
      <w:r w:rsidR="00CA3215">
        <w:t>2</w:t>
      </w:r>
      <w:r>
        <w:t>,out</w:t>
      </w:r>
    </w:p>
    <w:p w14:paraId="605CE6C4" w14:textId="77777777" w:rsidR="00A71EB8" w:rsidRDefault="00A71EB8" w:rsidP="00A71EB8">
      <w:pPr>
        <w:pStyle w:val="a9"/>
      </w:pPr>
      <w:r>
        <w:t>nop</w:t>
      </w:r>
    </w:p>
    <w:p w14:paraId="670DE6BC" w14:textId="77777777" w:rsidR="00A71EB8" w:rsidRDefault="00A71EB8" w:rsidP="00A71EB8">
      <w:pPr>
        <w:pStyle w:val="a9"/>
      </w:pPr>
      <w:r>
        <w:t>out:</w:t>
      </w:r>
    </w:p>
    <w:p w14:paraId="1B59ABF7" w14:textId="77777777" w:rsidR="00A71EB8" w:rsidRDefault="00A71EB8" w:rsidP="00A71EB8">
      <w:pPr>
        <w:pStyle w:val="a9"/>
      </w:pPr>
      <w:r>
        <w:t>nop</w:t>
      </w:r>
    </w:p>
    <w:p w14:paraId="4ADB2659" w14:textId="12A5081C" w:rsidR="00A71EB8" w:rsidRDefault="00461197" w:rsidP="00A71EB8">
      <w:r>
        <w:t>10</w:t>
      </w:r>
      <w:r w:rsidR="00A71EB8">
        <w:t>.D</w:t>
      </w:r>
      <w:r w:rsidR="00A71EB8">
        <w:rPr>
          <w:rFonts w:hint="eastAsia"/>
        </w:rPr>
        <w:t>级R</w:t>
      </w:r>
      <w:r w:rsidR="00EA1157">
        <w:t>t</w:t>
      </w:r>
      <w:r w:rsidR="00A71EB8">
        <w:rPr>
          <w:rFonts w:hint="eastAsia"/>
        </w:rPr>
        <w:t>与</w:t>
      </w:r>
      <w:r w:rsidR="00A71EB8">
        <w:t>W</w:t>
      </w:r>
      <w:r w:rsidR="00A71EB8">
        <w:rPr>
          <w:rFonts w:hint="eastAsia"/>
        </w:rPr>
        <w:t>级c</w:t>
      </w:r>
      <w:r w:rsidR="00A71EB8">
        <w:t>al_i</w:t>
      </w:r>
    </w:p>
    <w:p w14:paraId="545AFFAB" w14:textId="04F51924" w:rsidR="00A71EB8" w:rsidRDefault="00A71EB8" w:rsidP="00A71EB8">
      <w:r>
        <w:t>(</w:t>
      </w:r>
      <w:proofErr w:type="gramStart"/>
      <w:r>
        <w:t>1)R</w:t>
      </w:r>
      <w:r w:rsidR="00EA1157">
        <w:t>t</w:t>
      </w:r>
      <w:proofErr w:type="gramEnd"/>
      <w:r>
        <w:rPr>
          <w:rFonts w:hint="eastAsia"/>
        </w:rPr>
        <w:t>-</w:t>
      </w:r>
      <w:r>
        <w:t>---cal_r</w:t>
      </w:r>
    </w:p>
    <w:p w14:paraId="420F2D12" w14:textId="77777777" w:rsidR="00A71EB8" w:rsidRDefault="00A71EB8" w:rsidP="00A71EB8">
      <w:pPr>
        <w:pStyle w:val="a9"/>
      </w:pPr>
      <w:r>
        <w:t>ori $t0,11</w:t>
      </w:r>
    </w:p>
    <w:p w14:paraId="5B40DF3C" w14:textId="77777777" w:rsidR="00A71EB8" w:rsidRDefault="00A71EB8" w:rsidP="00A71EB8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62C0D683" w14:textId="77777777" w:rsidR="00A71EB8" w:rsidRDefault="00A71EB8" w:rsidP="00A71EB8">
      <w:pPr>
        <w:pStyle w:val="a9"/>
      </w:pPr>
      <w:r>
        <w:t>nop</w:t>
      </w:r>
    </w:p>
    <w:p w14:paraId="1AF25801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5E26CDDE" w14:textId="5D157236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EA1157">
        <w:t>0</w:t>
      </w:r>
      <w:r>
        <w:t>,$t</w:t>
      </w:r>
      <w:r w:rsidR="00EA1157">
        <w:t>1</w:t>
      </w:r>
    </w:p>
    <w:p w14:paraId="0E3DBB83" w14:textId="752F4ABF" w:rsidR="00A71EB8" w:rsidRDefault="00A71EB8" w:rsidP="00A71EB8">
      <w:r>
        <w:rPr>
          <w:rFonts w:hint="eastAsia"/>
        </w:rPr>
        <w:t xml:space="preserve"> (</w:t>
      </w:r>
      <w:proofErr w:type="gramStart"/>
      <w:r>
        <w:t>4)R</w:t>
      </w:r>
      <w:r w:rsidR="00EE192D">
        <w:t>t</w:t>
      </w:r>
      <w:proofErr w:type="gramEnd"/>
      <w:r>
        <w:t>---store</w:t>
      </w:r>
    </w:p>
    <w:p w14:paraId="714F4616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$t0,111</w:t>
      </w:r>
    </w:p>
    <w:p w14:paraId="0940AE5C" w14:textId="77777777" w:rsidR="00A71EB8" w:rsidRPr="00AC3027" w:rsidRDefault="00A71EB8" w:rsidP="00A71EB8">
      <w:pPr>
        <w:pStyle w:val="a9"/>
      </w:pPr>
      <w:r>
        <w:t>ori</w:t>
      </w:r>
      <w:r w:rsidRPr="00AC3027">
        <w:t xml:space="preserve">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</w:t>
      </w:r>
      <w:r>
        <w:t>0</w:t>
      </w:r>
    </w:p>
    <w:p w14:paraId="116DB659" w14:textId="77777777" w:rsidR="00A71EB8" w:rsidRDefault="00A71EB8" w:rsidP="00A71EB8">
      <w:pPr>
        <w:pStyle w:val="a9"/>
      </w:pPr>
      <w:r w:rsidRPr="00AC3027">
        <w:t>nop</w:t>
      </w:r>
    </w:p>
    <w:p w14:paraId="38F92D47" w14:textId="77777777" w:rsidR="00A71EB8" w:rsidRPr="00AC3027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4A4AD86E" w14:textId="42630B65" w:rsidR="00A71EB8" w:rsidRPr="006354BF" w:rsidRDefault="00A71EB8" w:rsidP="00A71EB8">
      <w:pPr>
        <w:pStyle w:val="a9"/>
      </w:pPr>
      <w:r>
        <w:t>sw $</w:t>
      </w:r>
      <w:r w:rsidR="00EE192D">
        <w:t>a</w:t>
      </w:r>
      <w:r>
        <w:t>0,0($0)</w:t>
      </w:r>
    </w:p>
    <w:p w14:paraId="345DD36C" w14:textId="2E44BEB4" w:rsidR="00A71EB8" w:rsidRDefault="00A71EB8" w:rsidP="00A71EB8">
      <w:r>
        <w:rPr>
          <w:rFonts w:hint="eastAsia"/>
        </w:rPr>
        <w:t>(</w:t>
      </w:r>
      <w:proofErr w:type="gramStart"/>
      <w:r>
        <w:t>5)R</w:t>
      </w:r>
      <w:r w:rsidR="001473FE">
        <w:t>t</w:t>
      </w:r>
      <w:proofErr w:type="gramEnd"/>
      <w:r>
        <w:t>---beq</w:t>
      </w:r>
    </w:p>
    <w:p w14:paraId="0E849973" w14:textId="77777777" w:rsidR="00A71EB8" w:rsidRDefault="00A71EB8" w:rsidP="00A71EB8">
      <w:pPr>
        <w:pStyle w:val="a9"/>
      </w:pPr>
      <w:r>
        <w:t>ori $t1,1</w:t>
      </w:r>
    </w:p>
    <w:p w14:paraId="0FFF81A2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581CE7CF" w14:textId="77777777" w:rsidR="00A71EB8" w:rsidRDefault="00A71EB8" w:rsidP="00A71EB8">
      <w:pPr>
        <w:pStyle w:val="a9"/>
      </w:pPr>
      <w:r>
        <w:t>nop</w:t>
      </w:r>
    </w:p>
    <w:p w14:paraId="67F5E6BC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5FA1A1C5" w14:textId="1D02535C" w:rsidR="00A71EB8" w:rsidRDefault="00A71EB8" w:rsidP="00A71EB8">
      <w:pPr>
        <w:pStyle w:val="a9"/>
      </w:pPr>
      <w:r>
        <w:t>beq $t</w:t>
      </w:r>
      <w:proofErr w:type="gramStart"/>
      <w:r w:rsidR="001473FE">
        <w:t>1</w:t>
      </w:r>
      <w:r>
        <w:t>,$</w:t>
      </w:r>
      <w:proofErr w:type="gramEnd"/>
      <w:r>
        <w:t>t</w:t>
      </w:r>
      <w:r w:rsidR="001473FE">
        <w:t>2</w:t>
      </w:r>
      <w:r>
        <w:t>,out</w:t>
      </w:r>
    </w:p>
    <w:p w14:paraId="56C7FCD9" w14:textId="77777777" w:rsidR="00A71EB8" w:rsidRDefault="00A71EB8" w:rsidP="00A71EB8">
      <w:pPr>
        <w:pStyle w:val="a9"/>
      </w:pPr>
      <w:r>
        <w:t>nop</w:t>
      </w:r>
    </w:p>
    <w:p w14:paraId="513BFB74" w14:textId="77777777" w:rsidR="00A71EB8" w:rsidRDefault="00A71EB8" w:rsidP="00A71EB8">
      <w:pPr>
        <w:pStyle w:val="a9"/>
      </w:pPr>
      <w:r>
        <w:t>out:</w:t>
      </w:r>
    </w:p>
    <w:p w14:paraId="052A7D31" w14:textId="77777777" w:rsidR="00A71EB8" w:rsidRDefault="00A71EB8" w:rsidP="00A71EB8">
      <w:pPr>
        <w:pStyle w:val="a9"/>
      </w:pPr>
      <w:r>
        <w:t>nop</w:t>
      </w:r>
    </w:p>
    <w:p w14:paraId="665AE947" w14:textId="6813F3E7" w:rsidR="00A71EB8" w:rsidRDefault="00461197" w:rsidP="00A71EB8">
      <w:r>
        <w:t>11</w:t>
      </w:r>
      <w:r w:rsidR="00A71EB8">
        <w:t>.D</w:t>
      </w:r>
      <w:r w:rsidR="00A71EB8">
        <w:rPr>
          <w:rFonts w:hint="eastAsia"/>
        </w:rPr>
        <w:t>级R</w:t>
      </w:r>
      <w:r w:rsidR="00737282">
        <w:t>t</w:t>
      </w:r>
      <w:r w:rsidR="00A71EB8">
        <w:rPr>
          <w:rFonts w:hint="eastAsia"/>
        </w:rPr>
        <w:t>与</w:t>
      </w:r>
      <w:r w:rsidR="00A71EB8">
        <w:t>W</w:t>
      </w:r>
      <w:r w:rsidR="00A71EB8">
        <w:rPr>
          <w:rFonts w:hint="eastAsia"/>
        </w:rPr>
        <w:t>级</w:t>
      </w:r>
      <w:r w:rsidR="00A71EB8">
        <w:t>load rt</w:t>
      </w:r>
    </w:p>
    <w:p w14:paraId="48B42AB9" w14:textId="5D01E763" w:rsidR="00A71EB8" w:rsidRDefault="00A71EB8" w:rsidP="00A71EB8">
      <w:r>
        <w:t>(</w:t>
      </w:r>
      <w:proofErr w:type="gramStart"/>
      <w:r>
        <w:t>1)R</w:t>
      </w:r>
      <w:r w:rsidR="00737282">
        <w:t>t</w:t>
      </w:r>
      <w:proofErr w:type="gramEnd"/>
      <w:r>
        <w:rPr>
          <w:rFonts w:hint="eastAsia"/>
        </w:rPr>
        <w:t>-</w:t>
      </w:r>
      <w:r>
        <w:t>---cal_r</w:t>
      </w:r>
    </w:p>
    <w:p w14:paraId="42D7E48E" w14:textId="77777777" w:rsidR="00A71EB8" w:rsidRDefault="00A71EB8" w:rsidP="00A71EB8">
      <w:pPr>
        <w:pStyle w:val="a9"/>
      </w:pPr>
      <w:r>
        <w:t>ori $t1,1</w:t>
      </w:r>
    </w:p>
    <w:p w14:paraId="6F680442" w14:textId="77777777" w:rsidR="00A71EB8" w:rsidRDefault="00A71EB8" w:rsidP="00A71EB8">
      <w:pPr>
        <w:pStyle w:val="a9"/>
      </w:pPr>
      <w:r>
        <w:t>ori $t0,0x00000000</w:t>
      </w:r>
    </w:p>
    <w:p w14:paraId="04784EAB" w14:textId="77777777" w:rsidR="00A71EB8" w:rsidRDefault="00A71EB8" w:rsidP="00A71EB8">
      <w:pPr>
        <w:pStyle w:val="a9"/>
      </w:pPr>
      <w:r>
        <w:t>lw $t1,0($t0)</w:t>
      </w:r>
    </w:p>
    <w:p w14:paraId="166E9ECF" w14:textId="77777777" w:rsidR="00A71EB8" w:rsidRDefault="00A71EB8" w:rsidP="00A71EB8">
      <w:pPr>
        <w:pStyle w:val="a9"/>
      </w:pPr>
      <w:r>
        <w:t>nop</w:t>
      </w:r>
    </w:p>
    <w:p w14:paraId="2CCF36E1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24791AC0" w14:textId="405DAA6B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737282">
        <w:t>0</w:t>
      </w:r>
      <w:r>
        <w:t>,$t</w:t>
      </w:r>
      <w:r w:rsidR="00737282">
        <w:t>1</w:t>
      </w:r>
    </w:p>
    <w:p w14:paraId="67A27AC1" w14:textId="2A6E13FE" w:rsidR="00A71EB8" w:rsidRDefault="00A71EB8" w:rsidP="00A71EB8">
      <w:r>
        <w:rPr>
          <w:rFonts w:hint="eastAsia"/>
        </w:rPr>
        <w:t xml:space="preserve"> </w:t>
      </w:r>
    </w:p>
    <w:p w14:paraId="5F4C3AA4" w14:textId="2F41FA6B" w:rsidR="00A71EB8" w:rsidRDefault="00A71EB8" w:rsidP="00A71EB8">
      <w:r>
        <w:rPr>
          <w:rFonts w:hint="eastAsia"/>
        </w:rPr>
        <w:t>(</w:t>
      </w:r>
      <w:proofErr w:type="gramStart"/>
      <w:r w:rsidR="00FA64D2">
        <w:t>2</w:t>
      </w:r>
      <w:r>
        <w:t>)R</w:t>
      </w:r>
      <w:r w:rsidR="00DC5116">
        <w:t>t</w:t>
      </w:r>
      <w:proofErr w:type="gramEnd"/>
      <w:r>
        <w:t>---store</w:t>
      </w:r>
    </w:p>
    <w:p w14:paraId="0A72A170" w14:textId="77777777" w:rsidR="00A71EB8" w:rsidRDefault="00A71EB8" w:rsidP="00A71EB8">
      <w:pPr>
        <w:pStyle w:val="a9"/>
      </w:pPr>
      <w:r>
        <w:t>ori $t0,0x00000000</w:t>
      </w:r>
    </w:p>
    <w:p w14:paraId="6AA802D4" w14:textId="77777777" w:rsidR="00A71EB8" w:rsidRDefault="00A71EB8" w:rsidP="00A71EB8">
      <w:pPr>
        <w:pStyle w:val="a9"/>
      </w:pPr>
      <w:r>
        <w:t>lw $t1,0($t0)</w:t>
      </w:r>
    </w:p>
    <w:p w14:paraId="4A81613F" w14:textId="77777777" w:rsidR="00A71EB8" w:rsidRDefault="00A71EB8" w:rsidP="00A71EB8">
      <w:pPr>
        <w:pStyle w:val="a9"/>
      </w:pPr>
      <w:r>
        <w:t>nop</w:t>
      </w:r>
    </w:p>
    <w:p w14:paraId="607C8CBF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25305394" w14:textId="44AE2C11" w:rsidR="00A71EB8" w:rsidRPr="006354BF" w:rsidRDefault="00A71EB8" w:rsidP="00A71EB8">
      <w:pPr>
        <w:pStyle w:val="a9"/>
      </w:pPr>
      <w:r>
        <w:t>sw $t</w:t>
      </w:r>
      <w:r w:rsidR="00DC5116">
        <w:t>1</w:t>
      </w:r>
      <w:r>
        <w:t>,0($</w:t>
      </w:r>
      <w:r w:rsidR="00DC5116">
        <w:t>0</w:t>
      </w:r>
      <w:r>
        <w:t>)</w:t>
      </w:r>
    </w:p>
    <w:p w14:paraId="4A032696" w14:textId="126C747E" w:rsidR="00A71EB8" w:rsidRDefault="00A71EB8" w:rsidP="00A71EB8">
      <w:r>
        <w:rPr>
          <w:rFonts w:hint="eastAsia"/>
        </w:rPr>
        <w:t>(</w:t>
      </w:r>
      <w:proofErr w:type="gramStart"/>
      <w:r w:rsidR="00FA64D2">
        <w:t>3</w:t>
      </w:r>
      <w:r>
        <w:t>)Rs</w:t>
      </w:r>
      <w:proofErr w:type="gramEnd"/>
      <w:r>
        <w:t>---beq</w:t>
      </w:r>
    </w:p>
    <w:p w14:paraId="75EC2FD1" w14:textId="77777777" w:rsidR="00A71EB8" w:rsidRDefault="00A71EB8" w:rsidP="00A71EB8">
      <w:pPr>
        <w:pStyle w:val="a9"/>
      </w:pPr>
      <w:r>
        <w:t>ori $t1,1</w:t>
      </w:r>
    </w:p>
    <w:p w14:paraId="00F35147" w14:textId="77777777" w:rsidR="00A71EB8" w:rsidRDefault="00A71EB8" w:rsidP="00A71EB8">
      <w:pPr>
        <w:pStyle w:val="a9"/>
      </w:pPr>
      <w:r>
        <w:t>ori $t0,0x00000000</w:t>
      </w:r>
    </w:p>
    <w:p w14:paraId="1181B716" w14:textId="77777777" w:rsidR="00A71EB8" w:rsidRDefault="00A71EB8" w:rsidP="00A71EB8">
      <w:pPr>
        <w:pStyle w:val="a9"/>
      </w:pPr>
      <w:r>
        <w:t>lw $t1,0($t0)</w:t>
      </w:r>
    </w:p>
    <w:p w14:paraId="38597380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5AB0D6CB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4D2D1172" w14:textId="1190FE5F" w:rsidR="00A71EB8" w:rsidRDefault="00A71EB8" w:rsidP="00A71EB8">
      <w:pPr>
        <w:pStyle w:val="a9"/>
      </w:pPr>
      <w:r>
        <w:t>beq $t</w:t>
      </w:r>
      <w:proofErr w:type="gramStart"/>
      <w:r w:rsidR="00FA64D2">
        <w:t>2</w:t>
      </w:r>
      <w:r>
        <w:t>,$</w:t>
      </w:r>
      <w:proofErr w:type="gramEnd"/>
      <w:r>
        <w:t>t</w:t>
      </w:r>
      <w:r w:rsidR="00FA64D2">
        <w:t>1</w:t>
      </w:r>
      <w:r>
        <w:t>,out</w:t>
      </w:r>
    </w:p>
    <w:p w14:paraId="55032B3D" w14:textId="77777777" w:rsidR="00A71EB8" w:rsidRDefault="00A71EB8" w:rsidP="00A71EB8">
      <w:pPr>
        <w:pStyle w:val="a9"/>
      </w:pPr>
      <w:r>
        <w:t>nop</w:t>
      </w:r>
    </w:p>
    <w:p w14:paraId="759EA16B" w14:textId="77777777" w:rsidR="00A71EB8" w:rsidRDefault="00A71EB8" w:rsidP="00A71EB8">
      <w:pPr>
        <w:pStyle w:val="a9"/>
      </w:pPr>
      <w:r>
        <w:t>out:</w:t>
      </w:r>
    </w:p>
    <w:p w14:paraId="61A3730A" w14:textId="77777777" w:rsidR="00A71EB8" w:rsidRDefault="00A71EB8" w:rsidP="00A71EB8">
      <w:pPr>
        <w:pStyle w:val="a9"/>
      </w:pPr>
      <w:r>
        <w:t>nop</w:t>
      </w:r>
    </w:p>
    <w:p w14:paraId="102ACE8C" w14:textId="53959099" w:rsidR="00A71EB8" w:rsidRDefault="00461197" w:rsidP="00A71EB8">
      <w:r>
        <w:t>12</w:t>
      </w:r>
      <w:r w:rsidR="00A71EB8">
        <w:t>.D</w:t>
      </w:r>
      <w:r w:rsidR="00A71EB8">
        <w:rPr>
          <w:rFonts w:hint="eastAsia"/>
        </w:rPr>
        <w:t>级R</w:t>
      </w:r>
      <w:r w:rsidR="00056680">
        <w:t>t</w:t>
      </w:r>
      <w:r w:rsidR="00A71EB8">
        <w:rPr>
          <w:rFonts w:hint="eastAsia"/>
        </w:rPr>
        <w:t>与</w:t>
      </w:r>
      <w:r w:rsidR="00A71EB8">
        <w:t>W</w:t>
      </w:r>
      <w:r w:rsidR="00A71EB8">
        <w:rPr>
          <w:rFonts w:hint="eastAsia"/>
        </w:rPr>
        <w:t>级</w:t>
      </w:r>
      <w:r w:rsidR="00A71EB8">
        <w:t>jal</w:t>
      </w:r>
    </w:p>
    <w:p w14:paraId="55429785" w14:textId="435A642E" w:rsidR="00A71EB8" w:rsidRDefault="00A71EB8" w:rsidP="00A71EB8">
      <w:r>
        <w:t>(</w:t>
      </w:r>
      <w:proofErr w:type="gramStart"/>
      <w:r>
        <w:t>1)R</w:t>
      </w:r>
      <w:r w:rsidR="00056680">
        <w:t>t</w:t>
      </w:r>
      <w:proofErr w:type="gramEnd"/>
      <w:r>
        <w:rPr>
          <w:rFonts w:hint="eastAsia"/>
        </w:rPr>
        <w:t>-</w:t>
      </w:r>
      <w:r>
        <w:t>---cal_r</w:t>
      </w:r>
    </w:p>
    <w:p w14:paraId="76BB9ECE" w14:textId="77777777" w:rsidR="00A71EB8" w:rsidRPr="001B6630" w:rsidRDefault="00A71EB8" w:rsidP="00A71EB8">
      <w:pPr>
        <w:pStyle w:val="a9"/>
      </w:pPr>
      <w:r w:rsidRPr="001B6630">
        <w:t>ori $t0,11</w:t>
      </w:r>
    </w:p>
    <w:p w14:paraId="16C84EB5" w14:textId="77777777" w:rsidR="00A71EB8" w:rsidRDefault="00A71EB8" w:rsidP="00A71EB8">
      <w:pPr>
        <w:pStyle w:val="a9"/>
      </w:pPr>
      <w:r w:rsidRPr="001B6630">
        <w:t>jal eee</w:t>
      </w:r>
    </w:p>
    <w:p w14:paraId="1D8031A0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59FC7F9F" w14:textId="77777777" w:rsidR="00A71EB8" w:rsidRPr="001B6630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46B8CEF4" w14:textId="0E3E3145" w:rsidR="00A71EB8" w:rsidRPr="001B6630" w:rsidRDefault="00A71EB8" w:rsidP="00A71EB8">
      <w:pPr>
        <w:pStyle w:val="a9"/>
      </w:pPr>
      <w:r w:rsidRPr="001B6630">
        <w:t>addu $t</w:t>
      </w:r>
      <w:proofErr w:type="gramStart"/>
      <w:r w:rsidRPr="001B6630">
        <w:t>0,</w:t>
      </w:r>
      <w:r w:rsidR="00056680">
        <w:t>$</w:t>
      </w:r>
      <w:proofErr w:type="gramEnd"/>
      <w:r w:rsidR="00056680">
        <w:t>0,</w:t>
      </w:r>
      <w:r w:rsidRPr="001B6630">
        <w:t>$ra</w:t>
      </w:r>
    </w:p>
    <w:p w14:paraId="3AE83877" w14:textId="77777777" w:rsidR="00A71EB8" w:rsidRPr="001B6630" w:rsidRDefault="00A71EB8" w:rsidP="00A71EB8">
      <w:pPr>
        <w:pStyle w:val="a9"/>
      </w:pPr>
      <w:r w:rsidRPr="001B6630">
        <w:t>eee:</w:t>
      </w:r>
    </w:p>
    <w:p w14:paraId="54624209" w14:textId="01EA8B3A" w:rsidR="00A71EB8" w:rsidRDefault="00A71EB8" w:rsidP="00A71EB8">
      <w:r>
        <w:rPr>
          <w:rFonts w:hint="eastAsia"/>
        </w:rPr>
        <w:t xml:space="preserve"> (</w:t>
      </w:r>
      <w:proofErr w:type="gramStart"/>
      <w:r w:rsidR="00056680">
        <w:t>2</w:t>
      </w:r>
      <w:r>
        <w:t>)R</w:t>
      </w:r>
      <w:r w:rsidR="00056680">
        <w:t>t</w:t>
      </w:r>
      <w:proofErr w:type="gramEnd"/>
      <w:r>
        <w:t>---store</w:t>
      </w:r>
    </w:p>
    <w:p w14:paraId="588C3C9E" w14:textId="77777777" w:rsidR="00A71EB8" w:rsidRDefault="00A71EB8" w:rsidP="00A71EB8">
      <w:pPr>
        <w:pStyle w:val="a9"/>
      </w:pPr>
      <w:r>
        <w:t>ori $t1,1</w:t>
      </w:r>
    </w:p>
    <w:p w14:paraId="16FE6213" w14:textId="77777777" w:rsidR="00A71EB8" w:rsidRDefault="00A71EB8" w:rsidP="00A71EB8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3805433A" w14:textId="77777777" w:rsidR="00A71EB8" w:rsidRDefault="00A71EB8" w:rsidP="00A71EB8">
      <w:pPr>
        <w:pStyle w:val="a9"/>
      </w:pPr>
      <w:r>
        <w:t>jal eee</w:t>
      </w:r>
    </w:p>
    <w:p w14:paraId="3CF0D71F" w14:textId="77777777" w:rsidR="00A71EB8" w:rsidRDefault="00A71EB8" w:rsidP="00A71EB8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7E798BF0" w14:textId="77777777" w:rsidR="00A71EB8" w:rsidRDefault="00A71EB8" w:rsidP="00A71EB8">
      <w:pPr>
        <w:pStyle w:val="a9"/>
      </w:pPr>
      <w:r>
        <w:t>eee:</w:t>
      </w:r>
    </w:p>
    <w:p w14:paraId="17FA6190" w14:textId="77777777" w:rsidR="00A71EB8" w:rsidRDefault="00A71EB8" w:rsidP="00A71EB8">
      <w:pPr>
        <w:pStyle w:val="a9"/>
      </w:pPr>
      <w:r>
        <w:t>nop</w:t>
      </w:r>
    </w:p>
    <w:p w14:paraId="7B7D9006" w14:textId="2BD91CF8" w:rsidR="00A71EB8" w:rsidRDefault="00A71EB8" w:rsidP="00A71EB8">
      <w:pPr>
        <w:pStyle w:val="a9"/>
      </w:pPr>
      <w:r>
        <w:t>sw $</w:t>
      </w:r>
      <w:r w:rsidR="00056680">
        <w:t>ra</w:t>
      </w:r>
      <w:r>
        <w:t>,0($</w:t>
      </w:r>
      <w:r w:rsidR="00056680">
        <w:t>0</w:t>
      </w:r>
      <w:r>
        <w:t>)</w:t>
      </w:r>
    </w:p>
    <w:p w14:paraId="7A87A7FD" w14:textId="33B5F652" w:rsidR="00461197" w:rsidRDefault="00461197" w:rsidP="00461197">
      <w:r>
        <w:rPr>
          <w:rFonts w:hint="eastAsia"/>
        </w:rPr>
        <w:t>1</w:t>
      </w:r>
      <w:r>
        <w:t>3.</w:t>
      </w:r>
      <w:r w:rsidRPr="00461197">
        <w:t xml:space="preserve"> </w:t>
      </w:r>
      <w:r w:rsidRPr="0050332E">
        <w:t>D级R</w:t>
      </w:r>
      <w:r>
        <w:t>t</w:t>
      </w:r>
      <w:r w:rsidRPr="0050332E">
        <w:t>与</w:t>
      </w:r>
      <w:r>
        <w:t>W</w:t>
      </w:r>
      <w:r w:rsidRPr="0050332E">
        <w:t>级jalr</w:t>
      </w:r>
    </w:p>
    <w:p w14:paraId="41449EDA" w14:textId="77777777" w:rsidR="00461197" w:rsidRDefault="00461197" w:rsidP="00461197">
      <w:r>
        <w:t>(</w:t>
      </w:r>
      <w:proofErr w:type="gramStart"/>
      <w:r>
        <w:t>1)Rt</w:t>
      </w:r>
      <w:proofErr w:type="gramEnd"/>
      <w:r>
        <w:rPr>
          <w:rFonts w:hint="eastAsia"/>
        </w:rPr>
        <w:t>-</w:t>
      </w:r>
      <w:r>
        <w:t>---cal_r</w:t>
      </w:r>
    </w:p>
    <w:p w14:paraId="008EFA79" w14:textId="77777777" w:rsidR="00461197" w:rsidRDefault="00461197" w:rsidP="00461197">
      <w:pPr>
        <w:pStyle w:val="a9"/>
      </w:pPr>
      <w:r>
        <w:t>ori $t0,0x0000300c</w:t>
      </w:r>
    </w:p>
    <w:p w14:paraId="082BAF4E" w14:textId="77777777" w:rsidR="00461197" w:rsidRDefault="00461197" w:rsidP="00461197">
      <w:pPr>
        <w:pStyle w:val="a9"/>
      </w:pPr>
      <w:r>
        <w:t>jalr $t</w:t>
      </w:r>
      <w:proofErr w:type="gramStart"/>
      <w:r>
        <w:t>1,$</w:t>
      </w:r>
      <w:proofErr w:type="gramEnd"/>
      <w:r>
        <w:t>t0</w:t>
      </w:r>
    </w:p>
    <w:p w14:paraId="0EF0F16C" w14:textId="7DDD567B" w:rsidR="00461197" w:rsidRDefault="00461197" w:rsidP="00461197">
      <w:pPr>
        <w:pStyle w:val="a9"/>
      </w:pPr>
      <w:r>
        <w:t>nop</w:t>
      </w:r>
    </w:p>
    <w:p w14:paraId="2F4BAF5C" w14:textId="71A84AB9" w:rsidR="00CC7C72" w:rsidRDefault="00CC7C72" w:rsidP="00461197">
      <w:pPr>
        <w:pStyle w:val="a9"/>
      </w:pPr>
      <w:r>
        <w:rPr>
          <w:rFonts w:hint="eastAsia"/>
        </w:rPr>
        <w:t>n</w:t>
      </w:r>
      <w:r>
        <w:t>op</w:t>
      </w:r>
    </w:p>
    <w:p w14:paraId="4C6A700C" w14:textId="77777777" w:rsidR="00461197" w:rsidRDefault="00461197" w:rsidP="00461197">
      <w:pPr>
        <w:pStyle w:val="a9"/>
      </w:pPr>
      <w:r>
        <w:t>addu $t</w:t>
      </w:r>
      <w:proofErr w:type="gramStart"/>
      <w:r>
        <w:t>2,$</w:t>
      </w:r>
      <w:proofErr w:type="gramEnd"/>
      <w:r>
        <w:t>t0,$t1</w:t>
      </w:r>
    </w:p>
    <w:p w14:paraId="2A595A35" w14:textId="77777777" w:rsidR="00461197" w:rsidRDefault="00461197" w:rsidP="00461197">
      <w:pPr>
        <w:pStyle w:val="a9"/>
      </w:pPr>
      <w:r>
        <w:t>nop</w:t>
      </w:r>
    </w:p>
    <w:p w14:paraId="40E67D51" w14:textId="77777777" w:rsidR="00461197" w:rsidRPr="001C2B79" w:rsidRDefault="00461197" w:rsidP="00461197">
      <w:pPr>
        <w:pStyle w:val="a9"/>
      </w:pPr>
      <w:r w:rsidRPr="001C2B79">
        <w:t>110@00003000: $ 8 &lt;= 0000300c</w:t>
      </w:r>
    </w:p>
    <w:p w14:paraId="65627300" w14:textId="77777777" w:rsidR="00461197" w:rsidRPr="001C2B79" w:rsidRDefault="00461197" w:rsidP="00461197">
      <w:pPr>
        <w:pStyle w:val="a9"/>
      </w:pPr>
      <w:r w:rsidRPr="001C2B79">
        <w:t>150@00003004: $ 9 &lt;= 0000300c</w:t>
      </w:r>
    </w:p>
    <w:p w14:paraId="0CE2BA65" w14:textId="77777777" w:rsidR="00461197" w:rsidRPr="001C2B79" w:rsidRDefault="00461197" w:rsidP="00461197">
      <w:pPr>
        <w:pStyle w:val="a9"/>
      </w:pPr>
      <w:r w:rsidRPr="001C2B79">
        <w:t>170@00003008: $10 &lt;= 00006018</w:t>
      </w:r>
    </w:p>
    <w:p w14:paraId="71155DAD" w14:textId="298A4870" w:rsidR="00461197" w:rsidRDefault="00461197" w:rsidP="00461197">
      <w:r>
        <w:t>14</w:t>
      </w:r>
      <w:r w:rsidRPr="0050332E">
        <w:t>.D级R</w:t>
      </w:r>
      <w:r>
        <w:t>t</w:t>
      </w:r>
      <w:r w:rsidRPr="0050332E">
        <w:t>与</w:t>
      </w:r>
      <w:r>
        <w:t>W</w:t>
      </w:r>
      <w:r w:rsidRPr="0050332E">
        <w:t>级 mflo/mfhi</w:t>
      </w:r>
    </w:p>
    <w:p w14:paraId="5BB79D66" w14:textId="77777777" w:rsidR="00461197" w:rsidRDefault="00461197" w:rsidP="00461197">
      <w:r>
        <w:t>(</w:t>
      </w:r>
      <w:proofErr w:type="gramStart"/>
      <w:r>
        <w:t>1)Rt</w:t>
      </w:r>
      <w:proofErr w:type="gramEnd"/>
      <w:r>
        <w:rPr>
          <w:rFonts w:hint="eastAsia"/>
        </w:rPr>
        <w:t>-</w:t>
      </w:r>
      <w:r>
        <w:t>---cal_r</w:t>
      </w:r>
    </w:p>
    <w:p w14:paraId="2E1E2D18" w14:textId="77777777" w:rsidR="00461197" w:rsidRDefault="00461197" w:rsidP="00461197">
      <w:pPr>
        <w:pStyle w:val="a9"/>
      </w:pPr>
      <w:r>
        <w:t>ori $t0,11</w:t>
      </w:r>
    </w:p>
    <w:p w14:paraId="56B4BFCB" w14:textId="77777777" w:rsidR="00461197" w:rsidRDefault="00461197" w:rsidP="00461197">
      <w:pPr>
        <w:pStyle w:val="a9"/>
      </w:pPr>
      <w:r>
        <w:rPr>
          <w:rFonts w:hint="eastAsia"/>
        </w:rPr>
        <w:t>o</w:t>
      </w:r>
      <w:r>
        <w:t>ri $t1,12</w:t>
      </w:r>
    </w:p>
    <w:p w14:paraId="6F2EB2EC" w14:textId="77777777" w:rsidR="00461197" w:rsidRDefault="00461197" w:rsidP="00461197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6D930251" w14:textId="77777777" w:rsidR="00461197" w:rsidRDefault="00461197" w:rsidP="00461197">
      <w:pPr>
        <w:pStyle w:val="a9"/>
      </w:pPr>
      <w:r>
        <w:rPr>
          <w:rFonts w:hint="eastAsia"/>
        </w:rPr>
        <w:t>m</w:t>
      </w:r>
      <w:r>
        <w:t>flo $t2</w:t>
      </w:r>
    </w:p>
    <w:p w14:paraId="3BCCBD8F" w14:textId="77777777" w:rsidR="00461197" w:rsidRDefault="00461197" w:rsidP="00461197">
      <w:pPr>
        <w:pStyle w:val="a9"/>
      </w:pPr>
      <w:r>
        <w:t>addu $t</w:t>
      </w:r>
      <w:proofErr w:type="gramStart"/>
      <w:r>
        <w:t>1,$</w:t>
      </w:r>
      <w:proofErr w:type="gramEnd"/>
      <w:r>
        <w:t>t0,$t2</w:t>
      </w:r>
    </w:p>
    <w:p w14:paraId="3890F296" w14:textId="77777777" w:rsidR="00461197" w:rsidRDefault="00461197" w:rsidP="00461197">
      <w:pPr>
        <w:pStyle w:val="a9"/>
      </w:pPr>
      <w:r>
        <w:t>mfhi $t2</w:t>
      </w:r>
    </w:p>
    <w:p w14:paraId="2BB743F4" w14:textId="60478C46" w:rsidR="00461197" w:rsidRDefault="00461197" w:rsidP="00461197">
      <w:pPr>
        <w:pStyle w:val="a9"/>
      </w:pPr>
      <w:r>
        <w:rPr>
          <w:rFonts w:hint="eastAsia"/>
        </w:rPr>
        <w:t>n</w:t>
      </w:r>
      <w:r>
        <w:t>op</w:t>
      </w:r>
    </w:p>
    <w:p w14:paraId="33DD3704" w14:textId="4C53CE16" w:rsidR="00CC7C72" w:rsidRDefault="00CC7C72" w:rsidP="00461197">
      <w:pPr>
        <w:pStyle w:val="a9"/>
      </w:pPr>
      <w:r>
        <w:rPr>
          <w:rFonts w:hint="eastAsia"/>
        </w:rPr>
        <w:t>n</w:t>
      </w:r>
      <w:r>
        <w:t>op</w:t>
      </w:r>
    </w:p>
    <w:p w14:paraId="30B6AADA" w14:textId="77777777" w:rsidR="00461197" w:rsidRDefault="00461197" w:rsidP="00461197">
      <w:pPr>
        <w:pStyle w:val="a9"/>
      </w:pPr>
      <w:r>
        <w:t>and $t</w:t>
      </w:r>
      <w:proofErr w:type="gramStart"/>
      <w:r>
        <w:t>1,$</w:t>
      </w:r>
      <w:proofErr w:type="gramEnd"/>
      <w:r>
        <w:t>t2,$t0</w:t>
      </w:r>
    </w:p>
    <w:p w14:paraId="6AC54469" w14:textId="77777777" w:rsidR="00461197" w:rsidRPr="00D86CBD" w:rsidRDefault="00461197" w:rsidP="00461197">
      <w:pPr>
        <w:pStyle w:val="a9"/>
      </w:pPr>
      <w:r w:rsidRPr="00D86CBD">
        <w:t>110@00003000: $ 8 &lt;= 0000000b</w:t>
      </w:r>
    </w:p>
    <w:p w14:paraId="2CDE5A78" w14:textId="77777777" w:rsidR="00461197" w:rsidRPr="00D86CBD" w:rsidRDefault="00461197" w:rsidP="00461197">
      <w:pPr>
        <w:pStyle w:val="a9"/>
      </w:pPr>
      <w:r w:rsidRPr="00D86CBD">
        <w:t>130@00003004: $ 9 &lt;= 0000000c</w:t>
      </w:r>
    </w:p>
    <w:p w14:paraId="69417DD7" w14:textId="77777777" w:rsidR="00461197" w:rsidRPr="00D86CBD" w:rsidRDefault="00461197" w:rsidP="00461197">
      <w:pPr>
        <w:pStyle w:val="a9"/>
      </w:pPr>
      <w:r w:rsidRPr="00D86CBD">
        <w:t>290@0000300c: $10 &lt;= 00000084</w:t>
      </w:r>
    </w:p>
    <w:p w14:paraId="10858F8E" w14:textId="77777777" w:rsidR="00461197" w:rsidRPr="00D86CBD" w:rsidRDefault="00461197" w:rsidP="00461197">
      <w:pPr>
        <w:pStyle w:val="a9"/>
      </w:pPr>
      <w:r w:rsidRPr="00D86CBD">
        <w:t>310@00003010: $ 9 &lt;= 0000008f</w:t>
      </w:r>
    </w:p>
    <w:p w14:paraId="6EE0E405" w14:textId="77777777" w:rsidR="00461197" w:rsidRPr="00D86CBD" w:rsidRDefault="00461197" w:rsidP="00461197">
      <w:pPr>
        <w:pStyle w:val="a9"/>
      </w:pPr>
      <w:r w:rsidRPr="00D86CBD">
        <w:t>330@00003014: $10 &lt;= 00000000</w:t>
      </w:r>
    </w:p>
    <w:p w14:paraId="44987ED0" w14:textId="77777777" w:rsidR="00461197" w:rsidRDefault="00461197" w:rsidP="00461197">
      <w:pPr>
        <w:pStyle w:val="a9"/>
      </w:pPr>
      <w:r w:rsidRPr="00D86CBD">
        <w:t>370@0000301c: $ 9 &lt;= 00000000</w:t>
      </w:r>
    </w:p>
    <w:p w14:paraId="2945DA17" w14:textId="77777777" w:rsidR="00461197" w:rsidRDefault="00461197" w:rsidP="00461197">
      <w:r>
        <w:rPr>
          <w:rFonts w:hint="eastAsia"/>
        </w:rPr>
        <w:t xml:space="preserve"> (</w:t>
      </w:r>
      <w:proofErr w:type="gramStart"/>
      <w:r>
        <w:t>2)Rt</w:t>
      </w:r>
      <w:proofErr w:type="gramEnd"/>
      <w:r>
        <w:t>---store</w:t>
      </w:r>
    </w:p>
    <w:p w14:paraId="77CC66BD" w14:textId="77777777" w:rsidR="00461197" w:rsidRDefault="00461197" w:rsidP="00461197">
      <w:pPr>
        <w:pStyle w:val="a9"/>
      </w:pPr>
      <w:r>
        <w:t>ori $t0,11</w:t>
      </w:r>
    </w:p>
    <w:p w14:paraId="778E5E50" w14:textId="77777777" w:rsidR="00461197" w:rsidRDefault="00461197" w:rsidP="00461197">
      <w:pPr>
        <w:pStyle w:val="a9"/>
      </w:pPr>
      <w:r>
        <w:rPr>
          <w:rFonts w:hint="eastAsia"/>
        </w:rPr>
        <w:t>o</w:t>
      </w:r>
      <w:r>
        <w:t>ri $t1,12</w:t>
      </w:r>
    </w:p>
    <w:p w14:paraId="2BC5146E" w14:textId="77777777" w:rsidR="00461197" w:rsidRDefault="00461197" w:rsidP="00461197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42AD930E" w14:textId="77777777" w:rsidR="00461197" w:rsidRDefault="00461197" w:rsidP="00461197">
      <w:pPr>
        <w:pStyle w:val="a9"/>
      </w:pPr>
      <w:r>
        <w:rPr>
          <w:rFonts w:hint="eastAsia"/>
        </w:rPr>
        <w:t>m</w:t>
      </w:r>
      <w:r>
        <w:t>flo $t2</w:t>
      </w:r>
    </w:p>
    <w:p w14:paraId="17EF6AC9" w14:textId="77777777" w:rsidR="00461197" w:rsidRDefault="00461197" w:rsidP="00461197">
      <w:pPr>
        <w:pStyle w:val="a9"/>
      </w:pPr>
      <w:r>
        <w:t>sh $t2,0($t2)</w:t>
      </w:r>
    </w:p>
    <w:p w14:paraId="56E06DAC" w14:textId="77777777" w:rsidR="00461197" w:rsidRDefault="00461197" w:rsidP="00461197">
      <w:pPr>
        <w:pStyle w:val="a9"/>
      </w:pPr>
      <w:r>
        <w:t>mfhi $t2</w:t>
      </w:r>
    </w:p>
    <w:p w14:paraId="7ADC325A" w14:textId="4615FD7B" w:rsidR="00461197" w:rsidRDefault="00461197" w:rsidP="00461197">
      <w:pPr>
        <w:pStyle w:val="a9"/>
      </w:pPr>
      <w:r>
        <w:rPr>
          <w:rFonts w:hint="eastAsia"/>
        </w:rPr>
        <w:t>n</w:t>
      </w:r>
      <w:r>
        <w:t>op</w:t>
      </w:r>
    </w:p>
    <w:p w14:paraId="54AA34AB" w14:textId="18280BBC" w:rsidR="00CC7C72" w:rsidRDefault="00CC7C72" w:rsidP="00461197">
      <w:pPr>
        <w:pStyle w:val="a9"/>
      </w:pPr>
      <w:r>
        <w:rPr>
          <w:rFonts w:hint="eastAsia"/>
        </w:rPr>
        <w:t>n</w:t>
      </w:r>
      <w:r>
        <w:t>op</w:t>
      </w:r>
    </w:p>
    <w:p w14:paraId="6C84A2D9" w14:textId="77777777" w:rsidR="00461197" w:rsidRDefault="00461197" w:rsidP="00461197">
      <w:pPr>
        <w:pStyle w:val="a9"/>
      </w:pPr>
      <w:r>
        <w:t>sb $t2,0($t2)</w:t>
      </w:r>
    </w:p>
    <w:p w14:paraId="37685E49" w14:textId="77777777" w:rsidR="00461197" w:rsidRPr="0007390F" w:rsidRDefault="00461197" w:rsidP="00461197">
      <w:pPr>
        <w:pStyle w:val="a9"/>
      </w:pPr>
      <w:r w:rsidRPr="0007390F">
        <w:t>110@00003000: $ 8 &lt;= 0000000b</w:t>
      </w:r>
    </w:p>
    <w:p w14:paraId="39F5EF4F" w14:textId="77777777" w:rsidR="00461197" w:rsidRPr="0007390F" w:rsidRDefault="00461197" w:rsidP="00461197">
      <w:pPr>
        <w:pStyle w:val="a9"/>
      </w:pPr>
      <w:r w:rsidRPr="0007390F">
        <w:t>130@00003004: $ 9 &lt;= 0000000c</w:t>
      </w:r>
    </w:p>
    <w:p w14:paraId="2AEA8CE8" w14:textId="77777777" w:rsidR="00461197" w:rsidRPr="0007390F" w:rsidRDefault="00461197" w:rsidP="00461197">
      <w:pPr>
        <w:pStyle w:val="a9"/>
      </w:pPr>
      <w:r w:rsidRPr="0007390F">
        <w:t>290@0000300c: $10 &lt;= 00000084</w:t>
      </w:r>
    </w:p>
    <w:p w14:paraId="032C66A5" w14:textId="77777777" w:rsidR="00461197" w:rsidRPr="0007390F" w:rsidRDefault="00461197" w:rsidP="00461197">
      <w:pPr>
        <w:pStyle w:val="a9"/>
      </w:pPr>
      <w:r w:rsidRPr="0007390F">
        <w:t>290@00003010: *00000084 &lt;= 00000084</w:t>
      </w:r>
    </w:p>
    <w:p w14:paraId="596A6A8F" w14:textId="77777777" w:rsidR="00461197" w:rsidRPr="0007390F" w:rsidRDefault="00461197" w:rsidP="00461197">
      <w:pPr>
        <w:pStyle w:val="a9"/>
      </w:pPr>
      <w:r w:rsidRPr="0007390F">
        <w:t>330@00003014: $10 &lt;= 00000000</w:t>
      </w:r>
    </w:p>
    <w:p w14:paraId="6286C6A4" w14:textId="77777777" w:rsidR="00461197" w:rsidRDefault="00461197" w:rsidP="00461197">
      <w:pPr>
        <w:pStyle w:val="a9"/>
      </w:pPr>
      <w:r w:rsidRPr="0007390F">
        <w:t>350@0000301c: *00000000 &lt;= 00000000</w:t>
      </w:r>
    </w:p>
    <w:p w14:paraId="677F787D" w14:textId="77777777" w:rsidR="00461197" w:rsidRDefault="00461197" w:rsidP="00461197">
      <w:r>
        <w:rPr>
          <w:rFonts w:hint="eastAsia"/>
        </w:rPr>
        <w:t xml:space="preserve"> (</w:t>
      </w:r>
      <w:proofErr w:type="gramStart"/>
      <w:r>
        <w:t>3)Rt</w:t>
      </w:r>
      <w:proofErr w:type="gramEnd"/>
      <w:r>
        <w:t>---beq</w:t>
      </w:r>
    </w:p>
    <w:p w14:paraId="203E375E" w14:textId="77777777" w:rsidR="00461197" w:rsidRDefault="00461197" w:rsidP="00461197">
      <w:pPr>
        <w:pStyle w:val="a9"/>
      </w:pPr>
      <w:r>
        <w:t>ori $t0,11</w:t>
      </w:r>
    </w:p>
    <w:p w14:paraId="0DDED077" w14:textId="77777777" w:rsidR="00461197" w:rsidRDefault="00461197" w:rsidP="00461197">
      <w:pPr>
        <w:pStyle w:val="a9"/>
      </w:pPr>
      <w:r>
        <w:rPr>
          <w:rFonts w:hint="eastAsia"/>
        </w:rPr>
        <w:t>o</w:t>
      </w:r>
      <w:r>
        <w:t>ri $t1,12</w:t>
      </w:r>
    </w:p>
    <w:p w14:paraId="37F02B5D" w14:textId="77777777" w:rsidR="00461197" w:rsidRDefault="00461197" w:rsidP="00461197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13BC693A" w14:textId="77777777" w:rsidR="00461197" w:rsidRDefault="00461197" w:rsidP="00461197">
      <w:pPr>
        <w:pStyle w:val="a9"/>
      </w:pPr>
      <w:r>
        <w:t>mfhi $t2</w:t>
      </w:r>
    </w:p>
    <w:p w14:paraId="3E1D92C3" w14:textId="5356FC98" w:rsidR="00461197" w:rsidRDefault="00461197" w:rsidP="00461197">
      <w:pPr>
        <w:pStyle w:val="a9"/>
      </w:pPr>
      <w:r>
        <w:rPr>
          <w:rFonts w:hint="eastAsia"/>
        </w:rPr>
        <w:t>n</w:t>
      </w:r>
      <w:r>
        <w:t>op</w:t>
      </w:r>
    </w:p>
    <w:p w14:paraId="4B253021" w14:textId="37B0AD5B" w:rsidR="00CC7C72" w:rsidRDefault="00CC7C72" w:rsidP="00461197">
      <w:pPr>
        <w:pStyle w:val="a9"/>
      </w:pPr>
      <w:r>
        <w:rPr>
          <w:rFonts w:hint="eastAsia"/>
        </w:rPr>
        <w:t>n</w:t>
      </w:r>
      <w:r>
        <w:t>op</w:t>
      </w:r>
    </w:p>
    <w:p w14:paraId="0F9421A1" w14:textId="77777777" w:rsidR="00461197" w:rsidRDefault="00461197" w:rsidP="00461197">
      <w:pPr>
        <w:pStyle w:val="a9"/>
      </w:pPr>
      <w:r>
        <w:t>beq $t</w:t>
      </w:r>
      <w:proofErr w:type="gramStart"/>
      <w:r>
        <w:t>1,$</w:t>
      </w:r>
      <w:proofErr w:type="gramEnd"/>
      <w:r>
        <w:t>t2,out</w:t>
      </w:r>
    </w:p>
    <w:p w14:paraId="40DAC859" w14:textId="77777777" w:rsidR="00461197" w:rsidRDefault="00461197" w:rsidP="00461197">
      <w:pPr>
        <w:pStyle w:val="a9"/>
      </w:pPr>
      <w:r>
        <w:t>nop</w:t>
      </w:r>
    </w:p>
    <w:p w14:paraId="2444D447" w14:textId="77777777" w:rsidR="00461197" w:rsidRDefault="00461197" w:rsidP="00461197">
      <w:pPr>
        <w:pStyle w:val="a9"/>
      </w:pPr>
      <w:r>
        <w:t>out:</w:t>
      </w:r>
    </w:p>
    <w:p w14:paraId="7F906861" w14:textId="77777777" w:rsidR="00461197" w:rsidRDefault="00461197" w:rsidP="00461197">
      <w:pPr>
        <w:pStyle w:val="a9"/>
      </w:pPr>
      <w:r>
        <w:t>nop</w:t>
      </w:r>
    </w:p>
    <w:p w14:paraId="7B06B412" w14:textId="77777777" w:rsidR="00EE1DAD" w:rsidRPr="00EE1DAD" w:rsidRDefault="00EE1DAD" w:rsidP="00EE1DAD">
      <w:pPr>
        <w:pStyle w:val="a9"/>
      </w:pPr>
      <w:r w:rsidRPr="00EE1DAD">
        <w:t>110@00003000: $ 8 &lt;= 0000000b</w:t>
      </w:r>
    </w:p>
    <w:p w14:paraId="4B3701FC" w14:textId="77777777" w:rsidR="00EE1DAD" w:rsidRPr="00EE1DAD" w:rsidRDefault="00EE1DAD" w:rsidP="00EE1DAD">
      <w:pPr>
        <w:pStyle w:val="a9"/>
      </w:pPr>
      <w:r w:rsidRPr="00EE1DAD">
        <w:t>130@00003004: $ 9 &lt;= 0000000c</w:t>
      </w:r>
    </w:p>
    <w:p w14:paraId="43391256" w14:textId="18540CAC" w:rsidR="00461197" w:rsidRDefault="00EE1DAD" w:rsidP="00EE1DAD">
      <w:pPr>
        <w:pStyle w:val="a9"/>
      </w:pPr>
      <w:r w:rsidRPr="00EE1DAD">
        <w:t>290@0000300c: $10 &lt;= 00000000</w:t>
      </w:r>
    </w:p>
    <w:p w14:paraId="327EDB2C" w14:textId="30C89FF7" w:rsidR="008B5833" w:rsidRPr="00496B23" w:rsidRDefault="00A42FB7" w:rsidP="00EA535F">
      <w:r>
        <w:rPr>
          <w:rFonts w:hint="eastAsia"/>
        </w:rPr>
        <w:t>三．</w:t>
      </w:r>
      <w:r w:rsidR="00A44D41">
        <w:rPr>
          <w:rFonts w:hint="eastAsia"/>
        </w:rPr>
        <w:t>E级R</w:t>
      </w:r>
      <w:r w:rsidR="00A44D41">
        <w:t>s</w:t>
      </w:r>
    </w:p>
    <w:p w14:paraId="4C392B04" w14:textId="2B220BE7" w:rsidR="00A87928" w:rsidRDefault="00A87928" w:rsidP="00A87928">
      <w:r>
        <w:t>1.E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与M级cal</w:t>
      </w:r>
      <w:r>
        <w:t>_r</w:t>
      </w:r>
    </w:p>
    <w:p w14:paraId="542F758F" w14:textId="41904B26" w:rsidR="007E26CC" w:rsidRDefault="007E26CC" w:rsidP="00A87928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42E221A8" w14:textId="13BA9CA5" w:rsidR="008114AA" w:rsidRDefault="008114AA" w:rsidP="008114AA">
      <w:pPr>
        <w:pStyle w:val="a9"/>
      </w:pPr>
      <w:r>
        <w:t>ori $t</w:t>
      </w:r>
      <w:proofErr w:type="gramStart"/>
      <w:r>
        <w:t>2,</w:t>
      </w:r>
      <w:r w:rsidR="002155E5">
        <w:t>$</w:t>
      </w:r>
      <w:proofErr w:type="gramEnd"/>
      <w:r w:rsidR="002155E5">
        <w:t>0,</w:t>
      </w:r>
      <w:r>
        <w:t>111</w:t>
      </w:r>
    </w:p>
    <w:p w14:paraId="7831F2B5" w14:textId="77777777" w:rsidR="008114AA" w:rsidRDefault="008114AA" w:rsidP="008114AA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579FD2F6" w14:textId="2A908F61" w:rsidR="008114AA" w:rsidRDefault="008114AA" w:rsidP="008114AA">
      <w:pPr>
        <w:pStyle w:val="a9"/>
      </w:pPr>
      <w:r>
        <w:t>subu $t</w:t>
      </w:r>
      <w:proofErr w:type="gramStart"/>
      <w:r>
        <w:t>4,$</w:t>
      </w:r>
      <w:proofErr w:type="gramEnd"/>
      <w:r w:rsidR="00B55119">
        <w:t>t1</w:t>
      </w:r>
      <w:r>
        <w:t>,$</w:t>
      </w:r>
      <w:r w:rsidR="00B55119">
        <w:t>0</w:t>
      </w:r>
    </w:p>
    <w:p w14:paraId="102DC449" w14:textId="77777777" w:rsidR="00A44D41" w:rsidRPr="00A44D41" w:rsidRDefault="00A44D41" w:rsidP="00A44D41">
      <w:pPr>
        <w:pStyle w:val="a9"/>
      </w:pPr>
      <w:r w:rsidRPr="00A44D41">
        <w:t>110@00003000: $10 &lt;= 0000006f</w:t>
      </w:r>
    </w:p>
    <w:p w14:paraId="46CFE3C2" w14:textId="77777777" w:rsidR="00A44D41" w:rsidRPr="00A44D41" w:rsidRDefault="00A44D41" w:rsidP="00A44D41">
      <w:pPr>
        <w:pStyle w:val="a9"/>
      </w:pPr>
      <w:r w:rsidRPr="00A44D41">
        <w:t>130@00003004: $ 9 &lt;= 0000006f</w:t>
      </w:r>
    </w:p>
    <w:p w14:paraId="06D93B08" w14:textId="30616F01" w:rsidR="00A44D41" w:rsidRDefault="00A44D41" w:rsidP="00A44D41">
      <w:pPr>
        <w:pStyle w:val="a9"/>
      </w:pPr>
      <w:r w:rsidRPr="00A44D41">
        <w:t>150@00003008: $12 &lt;= 0000006f</w:t>
      </w:r>
    </w:p>
    <w:p w14:paraId="68709771" w14:textId="724F4895" w:rsidR="002155E5" w:rsidRDefault="007E26CC" w:rsidP="005A6DE1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="002155E5" w:rsidRPr="002155E5">
        <w:t xml:space="preserve"> </w:t>
      </w:r>
    </w:p>
    <w:p w14:paraId="66A0622E" w14:textId="7E3EE7A5" w:rsidR="002155E5" w:rsidRDefault="002155E5" w:rsidP="002155E5">
      <w:pPr>
        <w:pStyle w:val="a9"/>
      </w:pPr>
      <w:r>
        <w:t>ori $t</w:t>
      </w:r>
      <w:proofErr w:type="gramStart"/>
      <w:r>
        <w:t>2,</w:t>
      </w:r>
      <w:r w:rsidR="00C120BB">
        <w:t>$</w:t>
      </w:r>
      <w:proofErr w:type="gramEnd"/>
      <w:r w:rsidR="00C120BB">
        <w:t>0,</w:t>
      </w:r>
      <w:r>
        <w:t>111</w:t>
      </w:r>
    </w:p>
    <w:p w14:paraId="55024C0E" w14:textId="426EA769" w:rsidR="007E26CC" w:rsidRDefault="002155E5" w:rsidP="002155E5">
      <w:pPr>
        <w:pStyle w:val="a9"/>
      </w:pPr>
      <w:r>
        <w:t>subu $t</w:t>
      </w:r>
      <w:proofErr w:type="gramStart"/>
      <w:r>
        <w:t>4,$</w:t>
      </w:r>
      <w:proofErr w:type="gramEnd"/>
      <w:r>
        <w:t>t2,$0</w:t>
      </w:r>
    </w:p>
    <w:p w14:paraId="55C98E58" w14:textId="32814FB8" w:rsidR="002155E5" w:rsidRDefault="002155E5" w:rsidP="002155E5">
      <w:pPr>
        <w:pStyle w:val="a9"/>
      </w:pPr>
      <w:r>
        <w:t>ori $t</w:t>
      </w:r>
      <w:proofErr w:type="gramStart"/>
      <w:r>
        <w:t>2,$</w:t>
      </w:r>
      <w:proofErr w:type="gramEnd"/>
      <w:r w:rsidR="00767D67">
        <w:t>t</w:t>
      </w:r>
      <w:r>
        <w:t>4,111</w:t>
      </w:r>
    </w:p>
    <w:p w14:paraId="49FD6F48" w14:textId="3BAD5C4A" w:rsidR="005A6DE1" w:rsidRDefault="007E26CC" w:rsidP="00ED608D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7E8B07C8" w14:textId="2562C819" w:rsidR="005A6DE1" w:rsidRDefault="005A6DE1" w:rsidP="005A6DE1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59A32C64" w14:textId="074B38DC" w:rsidR="005A6DE1" w:rsidRDefault="005A6DE1" w:rsidP="005A6DE1">
      <w:pPr>
        <w:pStyle w:val="a9"/>
      </w:pPr>
      <w:r>
        <w:rPr>
          <w:rFonts w:hint="eastAsia"/>
        </w:rPr>
        <w:t>l</w:t>
      </w:r>
      <w:r>
        <w:t>w $t2,0($t1)</w:t>
      </w:r>
    </w:p>
    <w:p w14:paraId="226DBD5F" w14:textId="77777777" w:rsidR="00A44D41" w:rsidRPr="00A44D41" w:rsidRDefault="00A44D41" w:rsidP="00A44D41">
      <w:pPr>
        <w:pStyle w:val="a9"/>
      </w:pPr>
      <w:r w:rsidRPr="00A44D41">
        <w:t>110@00003000: $ 9 &lt;= 00000000</w:t>
      </w:r>
    </w:p>
    <w:p w14:paraId="6BD0F708" w14:textId="67069B15" w:rsidR="00A44D41" w:rsidRPr="005A6DE1" w:rsidRDefault="00A44D41" w:rsidP="00A44D41">
      <w:pPr>
        <w:pStyle w:val="a9"/>
      </w:pPr>
      <w:r w:rsidRPr="00A44D41">
        <w:t>130@00003004: $10 &lt;= 00000000</w:t>
      </w:r>
    </w:p>
    <w:p w14:paraId="21775DB1" w14:textId="33A33108" w:rsidR="007E26CC" w:rsidRDefault="007E26CC" w:rsidP="00A87928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1A2C4821" w14:textId="77777777" w:rsidR="00091E5B" w:rsidRDefault="00091E5B" w:rsidP="00091E5B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108BFC17" w14:textId="74FE796C" w:rsidR="005A6DE1" w:rsidRDefault="00091E5B" w:rsidP="00091E5B">
      <w:pPr>
        <w:pStyle w:val="a9"/>
      </w:pPr>
      <w:r>
        <w:t>sw $t2,0($t1)</w:t>
      </w:r>
    </w:p>
    <w:p w14:paraId="483403C2" w14:textId="07B50A0A" w:rsidR="00A87928" w:rsidRDefault="00A87928" w:rsidP="00A87928">
      <w:r>
        <w:t>2.E</w:t>
      </w:r>
      <w:r>
        <w:rPr>
          <w:rFonts w:hint="eastAsia"/>
        </w:rPr>
        <w:t>级Rs与M级c</w:t>
      </w:r>
      <w:r>
        <w:t>al_i</w:t>
      </w:r>
    </w:p>
    <w:p w14:paraId="19BA9A62" w14:textId="77777777" w:rsidR="00270D04" w:rsidRDefault="00270D04" w:rsidP="00270D04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26C171ED" w14:textId="77777777" w:rsidR="00270D04" w:rsidRDefault="00270D04" w:rsidP="00270D04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663C6025" w14:textId="7CEA717B" w:rsidR="00270D04" w:rsidRDefault="00270D04" w:rsidP="00270D04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35415D7C" w14:textId="77777777" w:rsidR="00270D04" w:rsidRDefault="00270D04" w:rsidP="00270D04">
      <w:pPr>
        <w:pStyle w:val="a9"/>
      </w:pPr>
      <w:r>
        <w:t>subu $t</w:t>
      </w:r>
      <w:proofErr w:type="gramStart"/>
      <w:r>
        <w:t>4,$</w:t>
      </w:r>
      <w:proofErr w:type="gramEnd"/>
      <w:r>
        <w:t>t1,$0</w:t>
      </w:r>
    </w:p>
    <w:p w14:paraId="27AC230F" w14:textId="77777777" w:rsidR="00270D04" w:rsidRDefault="00270D04" w:rsidP="00270D04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11C9B518" w14:textId="77777777" w:rsidR="00270D04" w:rsidRDefault="00270D04" w:rsidP="00270D04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02350781" w14:textId="0BDE3489" w:rsidR="00270D04" w:rsidRDefault="00270D04" w:rsidP="00270D04">
      <w:pPr>
        <w:pStyle w:val="a9"/>
      </w:pPr>
      <w:r>
        <w:t>ori $t</w:t>
      </w:r>
      <w:proofErr w:type="gramStart"/>
      <w:r>
        <w:t>4,$</w:t>
      </w:r>
      <w:proofErr w:type="gramEnd"/>
      <w:r>
        <w:t>t2,0</w:t>
      </w:r>
    </w:p>
    <w:p w14:paraId="51A06371" w14:textId="0CFF59FF" w:rsidR="00270D04" w:rsidRDefault="00270D04" w:rsidP="00270D04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1113D52C" w14:textId="4377B15C" w:rsidR="00270D04" w:rsidRDefault="00FD1EC3" w:rsidP="00270D04">
      <w:pPr>
        <w:pStyle w:val="a9"/>
      </w:pPr>
      <w:r>
        <w:t>ori</w:t>
      </w:r>
      <w:r w:rsidR="00270D04">
        <w:t xml:space="preserve"> $t</w:t>
      </w:r>
      <w:proofErr w:type="gramStart"/>
      <w:r w:rsidR="00270D04">
        <w:t>1,$</w:t>
      </w:r>
      <w:proofErr w:type="gramEnd"/>
      <w:r w:rsidR="00270D04">
        <w:t>t2,$t3</w:t>
      </w:r>
    </w:p>
    <w:p w14:paraId="40E5BAC6" w14:textId="77777777" w:rsidR="00270D04" w:rsidRPr="005A6DE1" w:rsidRDefault="00270D04" w:rsidP="00270D04">
      <w:pPr>
        <w:pStyle w:val="a9"/>
      </w:pPr>
      <w:r>
        <w:rPr>
          <w:rFonts w:hint="eastAsia"/>
        </w:rPr>
        <w:t>l</w:t>
      </w:r>
      <w:r>
        <w:t>w $t2,0($t1)</w:t>
      </w:r>
    </w:p>
    <w:p w14:paraId="483B03D6" w14:textId="77777777" w:rsidR="00270D04" w:rsidRDefault="00270D04" w:rsidP="00270D04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1B0F14A4" w14:textId="0A1640EA" w:rsidR="00270D04" w:rsidRDefault="00FD1EC3" w:rsidP="00270D04">
      <w:pPr>
        <w:pStyle w:val="a9"/>
      </w:pPr>
      <w:r>
        <w:t>ori</w:t>
      </w:r>
      <w:r w:rsidR="00270D04">
        <w:t xml:space="preserve"> $t</w:t>
      </w:r>
      <w:proofErr w:type="gramStart"/>
      <w:r w:rsidR="00270D04">
        <w:t>1,$</w:t>
      </w:r>
      <w:proofErr w:type="gramEnd"/>
      <w:r w:rsidR="00270D04">
        <w:t>t2,$t3</w:t>
      </w:r>
    </w:p>
    <w:p w14:paraId="2C97A0A2" w14:textId="77777777" w:rsidR="00270D04" w:rsidRDefault="00270D04" w:rsidP="00270D04">
      <w:pPr>
        <w:pStyle w:val="a9"/>
      </w:pPr>
      <w:r>
        <w:t>sw $t2,0($t1)</w:t>
      </w:r>
    </w:p>
    <w:p w14:paraId="0E80F203" w14:textId="4148FF93" w:rsidR="00A87928" w:rsidRDefault="00A87928" w:rsidP="00A87928">
      <w:r>
        <w:t>3.E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</w:t>
      </w:r>
      <w:r>
        <w:t>jal</w:t>
      </w:r>
    </w:p>
    <w:p w14:paraId="3FADCC6F" w14:textId="77777777" w:rsidR="0058631A" w:rsidRDefault="0058631A" w:rsidP="0058631A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09889E3C" w14:textId="631FFFC6" w:rsidR="0058631A" w:rsidRDefault="0058631A" w:rsidP="0058631A">
      <w:pPr>
        <w:pStyle w:val="a9"/>
      </w:pPr>
      <w:r>
        <w:t>jal eee</w:t>
      </w:r>
    </w:p>
    <w:p w14:paraId="592B2A74" w14:textId="1C1B0B1B" w:rsidR="0058631A" w:rsidRDefault="0058631A" w:rsidP="0058631A">
      <w:pPr>
        <w:pStyle w:val="a9"/>
      </w:pPr>
      <w:r>
        <w:t>subu $t</w:t>
      </w:r>
      <w:proofErr w:type="gramStart"/>
      <w:r>
        <w:t>1,$</w:t>
      </w:r>
      <w:proofErr w:type="gramEnd"/>
      <w:r>
        <w:t>ra,$t2</w:t>
      </w:r>
    </w:p>
    <w:p w14:paraId="008E5EC8" w14:textId="552D84EE" w:rsidR="0058631A" w:rsidRDefault="0058631A" w:rsidP="0058631A">
      <w:pPr>
        <w:pStyle w:val="a9"/>
      </w:pPr>
      <w:r>
        <w:rPr>
          <w:rFonts w:hint="eastAsia"/>
        </w:rPr>
        <w:t>e</w:t>
      </w:r>
      <w:r>
        <w:t>ee:</w:t>
      </w:r>
    </w:p>
    <w:p w14:paraId="2A7C64D9" w14:textId="4678F4B1" w:rsidR="0058631A" w:rsidRDefault="0058631A" w:rsidP="0058631A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14085049" w14:textId="77777777" w:rsidR="00EA40A2" w:rsidRDefault="00EA40A2" w:rsidP="00EA40A2">
      <w:pPr>
        <w:pStyle w:val="a9"/>
      </w:pPr>
      <w:r>
        <w:t>jal eee</w:t>
      </w:r>
    </w:p>
    <w:p w14:paraId="1DFCC994" w14:textId="33924BF3" w:rsidR="00EA40A2" w:rsidRDefault="00EA40A2" w:rsidP="00EA40A2">
      <w:pPr>
        <w:pStyle w:val="a9"/>
      </w:pPr>
      <w:r>
        <w:t>lui $ra,111</w:t>
      </w:r>
    </w:p>
    <w:p w14:paraId="05CDEA11" w14:textId="77777777" w:rsidR="00EA40A2" w:rsidRDefault="00EA40A2" w:rsidP="00EA40A2">
      <w:pPr>
        <w:pStyle w:val="a9"/>
      </w:pPr>
      <w:r>
        <w:rPr>
          <w:rFonts w:hint="eastAsia"/>
        </w:rPr>
        <w:t>e</w:t>
      </w:r>
      <w:r>
        <w:t>ee:</w:t>
      </w:r>
    </w:p>
    <w:p w14:paraId="0D2ED0DD" w14:textId="47994399" w:rsidR="0058631A" w:rsidRDefault="00EA40A2" w:rsidP="00EA40A2">
      <w:r>
        <w:rPr>
          <w:rFonts w:hint="eastAsia"/>
        </w:rPr>
        <w:t xml:space="preserve"> </w:t>
      </w:r>
      <w:r w:rsidR="0058631A">
        <w:rPr>
          <w:rFonts w:hint="eastAsia"/>
        </w:rPr>
        <w:t>(</w:t>
      </w:r>
      <w:proofErr w:type="gramStart"/>
      <w:r w:rsidR="0058631A">
        <w:t>3)Rs</w:t>
      </w:r>
      <w:proofErr w:type="gramEnd"/>
      <w:r w:rsidR="0058631A">
        <w:t>----load</w:t>
      </w:r>
    </w:p>
    <w:p w14:paraId="700224AE" w14:textId="77777777" w:rsidR="00CB01DF" w:rsidRDefault="00CB01DF" w:rsidP="00CB01DF">
      <w:pPr>
        <w:pStyle w:val="a9"/>
      </w:pPr>
      <w:r>
        <w:t>jal eee</w:t>
      </w:r>
    </w:p>
    <w:p w14:paraId="1D4625EB" w14:textId="4E8C6A5E" w:rsidR="00CB01DF" w:rsidRDefault="00CB01DF" w:rsidP="00CB01DF">
      <w:pPr>
        <w:pStyle w:val="a9"/>
      </w:pPr>
      <w:r>
        <w:t>lw $0,0($ra)</w:t>
      </w:r>
    </w:p>
    <w:p w14:paraId="51719F22" w14:textId="77777777" w:rsidR="00CB01DF" w:rsidRDefault="00CB01DF" w:rsidP="00CB01DF">
      <w:pPr>
        <w:pStyle w:val="a9"/>
      </w:pPr>
      <w:r>
        <w:rPr>
          <w:rFonts w:hint="eastAsia"/>
        </w:rPr>
        <w:t>e</w:t>
      </w:r>
      <w:r>
        <w:t>ee:</w:t>
      </w:r>
      <w:r>
        <w:rPr>
          <w:rFonts w:hint="eastAsia"/>
        </w:rPr>
        <w:t xml:space="preserve"> </w:t>
      </w:r>
    </w:p>
    <w:p w14:paraId="225EF6DB" w14:textId="5804F681" w:rsidR="0058631A" w:rsidRDefault="0058631A" w:rsidP="00CB01DF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0D480320" w14:textId="77777777" w:rsidR="00B14101" w:rsidRDefault="00B14101" w:rsidP="00B14101">
      <w:pPr>
        <w:pStyle w:val="a9"/>
      </w:pPr>
      <w:r>
        <w:t>jal eee</w:t>
      </w:r>
    </w:p>
    <w:p w14:paraId="1EAC9FC5" w14:textId="2A50A69F" w:rsidR="00B14101" w:rsidRDefault="00B14101" w:rsidP="00B14101">
      <w:pPr>
        <w:pStyle w:val="a9"/>
      </w:pPr>
      <w:r>
        <w:t>sw $0,0($ra)</w:t>
      </w:r>
    </w:p>
    <w:p w14:paraId="5DB2E443" w14:textId="646C8C3F" w:rsidR="00B14101" w:rsidRDefault="00B14101" w:rsidP="00B14101">
      <w:pPr>
        <w:pStyle w:val="a9"/>
      </w:pPr>
      <w:r>
        <w:rPr>
          <w:rFonts w:hint="eastAsia"/>
        </w:rPr>
        <w:t>e</w:t>
      </w:r>
      <w:r>
        <w:t>ee:</w:t>
      </w:r>
    </w:p>
    <w:p w14:paraId="359C33A9" w14:textId="7795B057" w:rsidR="00D109B9" w:rsidRDefault="00D109B9" w:rsidP="00D109B9">
      <w:r>
        <w:t>4.E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</w:t>
      </w:r>
      <w:r>
        <w:t>jalr</w:t>
      </w:r>
    </w:p>
    <w:p w14:paraId="4476AC11" w14:textId="77777777" w:rsidR="00D109B9" w:rsidRDefault="00D109B9" w:rsidP="00D109B9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456F6D3C" w14:textId="77777777" w:rsidR="007D288E" w:rsidRDefault="007D288E" w:rsidP="007D288E">
      <w:pPr>
        <w:pStyle w:val="a9"/>
      </w:pPr>
      <w:r>
        <w:t>ori $t1,0x0000300c</w:t>
      </w:r>
    </w:p>
    <w:p w14:paraId="5EBE7428" w14:textId="77777777" w:rsidR="007D288E" w:rsidRDefault="007D288E" w:rsidP="007D288E">
      <w:pPr>
        <w:pStyle w:val="a9"/>
      </w:pPr>
      <w:r>
        <w:t>jalr $t</w:t>
      </w:r>
      <w:proofErr w:type="gramStart"/>
      <w:r>
        <w:t>2,$</w:t>
      </w:r>
      <w:proofErr w:type="gramEnd"/>
      <w:r>
        <w:t>t1</w:t>
      </w:r>
    </w:p>
    <w:p w14:paraId="4B7B08CF" w14:textId="77777777" w:rsidR="007D288E" w:rsidRDefault="007D288E" w:rsidP="007D288E">
      <w:pPr>
        <w:pStyle w:val="a9"/>
      </w:pPr>
      <w:r>
        <w:t>subu $t</w:t>
      </w:r>
      <w:proofErr w:type="gramStart"/>
      <w:r>
        <w:t>1,$</w:t>
      </w:r>
      <w:proofErr w:type="gramEnd"/>
      <w:r>
        <w:t>t1,$t2</w:t>
      </w:r>
    </w:p>
    <w:p w14:paraId="7E87631D" w14:textId="77777777" w:rsidR="007D288E" w:rsidRDefault="007D288E" w:rsidP="007D288E">
      <w:pPr>
        <w:pStyle w:val="a9"/>
      </w:pPr>
      <w:r>
        <w:t>nop</w:t>
      </w:r>
    </w:p>
    <w:p w14:paraId="76A97496" w14:textId="0D408051" w:rsidR="007D288E" w:rsidRPr="007D288E" w:rsidRDefault="007D288E" w:rsidP="007D288E">
      <w:pPr>
        <w:pStyle w:val="a9"/>
      </w:pPr>
      <w:r w:rsidRPr="007D288E">
        <w:t>110@00003000: $ 9 &lt;= 0000300c</w:t>
      </w:r>
    </w:p>
    <w:p w14:paraId="5DEAA31D" w14:textId="77777777" w:rsidR="007D288E" w:rsidRPr="007D288E" w:rsidRDefault="007D288E" w:rsidP="007D288E">
      <w:pPr>
        <w:pStyle w:val="a9"/>
      </w:pPr>
      <w:r w:rsidRPr="007D288E">
        <w:t>150@00003004: $10 &lt;= 0000300c</w:t>
      </w:r>
    </w:p>
    <w:p w14:paraId="7DB7A2AA" w14:textId="0D807CDC" w:rsidR="007D288E" w:rsidRDefault="007D288E" w:rsidP="007D288E">
      <w:pPr>
        <w:pStyle w:val="a9"/>
      </w:pPr>
      <w:r w:rsidRPr="007D288E">
        <w:t>170@00003008: $ 9 &lt;= 00000000</w:t>
      </w:r>
    </w:p>
    <w:p w14:paraId="3AC5E48A" w14:textId="65640493" w:rsidR="00D109B9" w:rsidRDefault="00D109B9" w:rsidP="00D109B9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1C806581" w14:textId="77777777" w:rsidR="007D288E" w:rsidRPr="007D288E" w:rsidRDefault="007D288E" w:rsidP="007D288E">
      <w:pPr>
        <w:pStyle w:val="a9"/>
      </w:pPr>
      <w:r w:rsidRPr="007D288E">
        <w:t>ori $t1,0x0000300c</w:t>
      </w:r>
    </w:p>
    <w:p w14:paraId="04C2B479" w14:textId="77777777" w:rsidR="007D288E" w:rsidRPr="007D288E" w:rsidRDefault="007D288E" w:rsidP="007D288E">
      <w:pPr>
        <w:pStyle w:val="a9"/>
      </w:pPr>
      <w:r w:rsidRPr="007D288E">
        <w:t>jalr $t</w:t>
      </w:r>
      <w:proofErr w:type="gramStart"/>
      <w:r w:rsidRPr="007D288E">
        <w:t>2,$</w:t>
      </w:r>
      <w:proofErr w:type="gramEnd"/>
      <w:r w:rsidRPr="007D288E">
        <w:t>t1</w:t>
      </w:r>
    </w:p>
    <w:p w14:paraId="3C9238AF" w14:textId="494627D2" w:rsidR="007D288E" w:rsidRPr="007D288E" w:rsidRDefault="007D288E" w:rsidP="007D288E">
      <w:pPr>
        <w:pStyle w:val="a9"/>
      </w:pPr>
      <w:r>
        <w:t>addi $t</w:t>
      </w:r>
      <w:proofErr w:type="gramStart"/>
      <w:r>
        <w:t>2,$</w:t>
      </w:r>
      <w:proofErr w:type="gramEnd"/>
      <w:r>
        <w:t>t2,1</w:t>
      </w:r>
    </w:p>
    <w:p w14:paraId="2B68F0BE" w14:textId="77777777" w:rsidR="007D288E" w:rsidRDefault="007D288E" w:rsidP="007D288E">
      <w:pPr>
        <w:pStyle w:val="a9"/>
      </w:pPr>
      <w:r w:rsidRPr="007D288E">
        <w:t>nop</w:t>
      </w:r>
    </w:p>
    <w:p w14:paraId="38B3BD91" w14:textId="0F1B751F" w:rsidR="00D109B9" w:rsidRDefault="00D109B9" w:rsidP="007D288E">
      <w:r>
        <w:rPr>
          <w:rFonts w:hint="eastAsia"/>
        </w:rPr>
        <w:t xml:space="preserve"> (</w:t>
      </w:r>
      <w:proofErr w:type="gramStart"/>
      <w:r>
        <w:t>3)Rs</w:t>
      </w:r>
      <w:proofErr w:type="gramEnd"/>
      <w:r>
        <w:t>----load</w:t>
      </w:r>
    </w:p>
    <w:p w14:paraId="662787A4" w14:textId="77777777" w:rsidR="007D288E" w:rsidRPr="007D288E" w:rsidRDefault="007D288E" w:rsidP="007D288E">
      <w:pPr>
        <w:pStyle w:val="a9"/>
      </w:pPr>
      <w:r w:rsidRPr="007D288E">
        <w:t>ori $t1,0x0000300c</w:t>
      </w:r>
    </w:p>
    <w:p w14:paraId="158B842F" w14:textId="77777777" w:rsidR="007D288E" w:rsidRPr="007D288E" w:rsidRDefault="007D288E" w:rsidP="007D288E">
      <w:pPr>
        <w:pStyle w:val="a9"/>
      </w:pPr>
      <w:r w:rsidRPr="007D288E">
        <w:t>jalr $t</w:t>
      </w:r>
      <w:proofErr w:type="gramStart"/>
      <w:r w:rsidRPr="007D288E">
        <w:t>2,$</w:t>
      </w:r>
      <w:proofErr w:type="gramEnd"/>
      <w:r w:rsidRPr="007D288E">
        <w:t>t1</w:t>
      </w:r>
    </w:p>
    <w:p w14:paraId="504005EE" w14:textId="265A0C61" w:rsidR="00D109B9" w:rsidRDefault="00D109B9" w:rsidP="00D109B9">
      <w:pPr>
        <w:pStyle w:val="a9"/>
      </w:pPr>
      <w:r>
        <w:t>lw $0,0($</w:t>
      </w:r>
      <w:r w:rsidR="007D288E">
        <w:t>t2</w:t>
      </w:r>
      <w:r>
        <w:t>)</w:t>
      </w:r>
    </w:p>
    <w:p w14:paraId="321407D3" w14:textId="6799A9F2" w:rsidR="00D109B9" w:rsidRDefault="007D288E" w:rsidP="00D109B9">
      <w:r>
        <w:rPr>
          <w:rFonts w:hint="eastAsia"/>
        </w:rPr>
        <w:t xml:space="preserve"> </w:t>
      </w:r>
      <w:r w:rsidR="00D109B9">
        <w:rPr>
          <w:rFonts w:hint="eastAsia"/>
        </w:rPr>
        <w:t>(</w:t>
      </w:r>
      <w:proofErr w:type="gramStart"/>
      <w:r w:rsidR="00D109B9">
        <w:t>4)Rs</w:t>
      </w:r>
      <w:proofErr w:type="gramEnd"/>
      <w:r w:rsidR="00D109B9">
        <w:t>----store</w:t>
      </w:r>
    </w:p>
    <w:p w14:paraId="44E13DD0" w14:textId="77777777" w:rsidR="007D288E" w:rsidRPr="007D288E" w:rsidRDefault="007D288E" w:rsidP="007D288E">
      <w:pPr>
        <w:pStyle w:val="a9"/>
      </w:pPr>
      <w:r w:rsidRPr="007D288E">
        <w:t>ori $t1,0x0000300c</w:t>
      </w:r>
    </w:p>
    <w:p w14:paraId="100D1BF9" w14:textId="77777777" w:rsidR="007D288E" w:rsidRPr="007D288E" w:rsidRDefault="007D288E" w:rsidP="007D288E">
      <w:pPr>
        <w:pStyle w:val="a9"/>
      </w:pPr>
      <w:r w:rsidRPr="007D288E">
        <w:t>jalr $t</w:t>
      </w:r>
      <w:proofErr w:type="gramStart"/>
      <w:r w:rsidRPr="007D288E">
        <w:t>2,$</w:t>
      </w:r>
      <w:proofErr w:type="gramEnd"/>
      <w:r w:rsidRPr="007D288E">
        <w:t>t1</w:t>
      </w:r>
    </w:p>
    <w:p w14:paraId="334D3FFA" w14:textId="578BBA97" w:rsidR="00D109B9" w:rsidRDefault="00D109B9" w:rsidP="007D288E">
      <w:pPr>
        <w:pStyle w:val="a9"/>
      </w:pPr>
      <w:r>
        <w:t>sw $0,0($</w:t>
      </w:r>
      <w:r w:rsidR="007D288E">
        <w:t>t2</w:t>
      </w:r>
      <w:r>
        <w:t>)</w:t>
      </w:r>
    </w:p>
    <w:p w14:paraId="6698358C" w14:textId="087E5614" w:rsidR="007D288E" w:rsidRDefault="007D288E" w:rsidP="007D288E">
      <w:r>
        <w:t>5.E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</w:t>
      </w:r>
      <w:r>
        <w:t>mflo/mfhi</w:t>
      </w:r>
    </w:p>
    <w:p w14:paraId="784B3C95" w14:textId="5536B149" w:rsidR="007D288E" w:rsidRDefault="007D288E" w:rsidP="007D288E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53DD04A2" w14:textId="77777777" w:rsidR="003048B2" w:rsidRDefault="003048B2" w:rsidP="003048B2">
      <w:pPr>
        <w:pStyle w:val="a9"/>
      </w:pPr>
      <w:r>
        <w:t>ori $t0,11</w:t>
      </w:r>
    </w:p>
    <w:p w14:paraId="6107A759" w14:textId="77777777" w:rsidR="003048B2" w:rsidRDefault="003048B2" w:rsidP="003048B2">
      <w:pPr>
        <w:pStyle w:val="a9"/>
      </w:pPr>
      <w:r>
        <w:rPr>
          <w:rFonts w:hint="eastAsia"/>
        </w:rPr>
        <w:t>o</w:t>
      </w:r>
      <w:r>
        <w:t>ri $t1,12</w:t>
      </w:r>
    </w:p>
    <w:p w14:paraId="7DABDBC4" w14:textId="77777777" w:rsidR="003048B2" w:rsidRDefault="003048B2" w:rsidP="003048B2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451AF79F" w14:textId="77777777" w:rsidR="003048B2" w:rsidRDefault="003048B2" w:rsidP="003048B2">
      <w:pPr>
        <w:pStyle w:val="a9"/>
      </w:pPr>
      <w:r>
        <w:rPr>
          <w:rFonts w:hint="eastAsia"/>
        </w:rPr>
        <w:t>m</w:t>
      </w:r>
      <w:r>
        <w:t>flo $t2</w:t>
      </w:r>
    </w:p>
    <w:p w14:paraId="2E3C217A" w14:textId="6F8C53B7" w:rsidR="003048B2" w:rsidRDefault="003048B2" w:rsidP="003048B2">
      <w:pPr>
        <w:pStyle w:val="a9"/>
      </w:pPr>
      <w:r>
        <w:rPr>
          <w:rFonts w:hint="eastAsia"/>
        </w:rPr>
        <w:t>s</w:t>
      </w:r>
      <w:r>
        <w:t>ub $t</w:t>
      </w:r>
      <w:proofErr w:type="gramStart"/>
      <w:r>
        <w:t>3,$</w:t>
      </w:r>
      <w:proofErr w:type="gramEnd"/>
      <w:r>
        <w:t>t2,$t2</w:t>
      </w:r>
    </w:p>
    <w:p w14:paraId="563F2D80" w14:textId="64C5F676" w:rsidR="007D288E" w:rsidRDefault="007D288E" w:rsidP="007D288E">
      <w:pPr>
        <w:pStyle w:val="a9"/>
        <w:ind w:left="0"/>
      </w:pPr>
      <w:r>
        <w:rPr>
          <w:rFonts w:hint="eastAsia"/>
        </w:rPr>
        <w:t xml:space="preserve"> 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4E3C16C3" w14:textId="77777777" w:rsidR="003048B2" w:rsidRDefault="003048B2" w:rsidP="003048B2">
      <w:pPr>
        <w:pStyle w:val="a9"/>
      </w:pPr>
      <w:r>
        <w:t>ori $t0,11</w:t>
      </w:r>
    </w:p>
    <w:p w14:paraId="724208A9" w14:textId="77777777" w:rsidR="003048B2" w:rsidRDefault="003048B2" w:rsidP="003048B2">
      <w:pPr>
        <w:pStyle w:val="a9"/>
      </w:pPr>
      <w:r>
        <w:rPr>
          <w:rFonts w:hint="eastAsia"/>
        </w:rPr>
        <w:t>o</w:t>
      </w:r>
      <w:r>
        <w:t>ri $t1,12</w:t>
      </w:r>
    </w:p>
    <w:p w14:paraId="6A5322B8" w14:textId="77777777" w:rsidR="003048B2" w:rsidRDefault="003048B2" w:rsidP="003048B2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1267D945" w14:textId="77777777" w:rsidR="003048B2" w:rsidRDefault="003048B2" w:rsidP="003048B2">
      <w:pPr>
        <w:pStyle w:val="a9"/>
      </w:pPr>
      <w:r>
        <w:rPr>
          <w:rFonts w:hint="eastAsia"/>
        </w:rPr>
        <w:t>m</w:t>
      </w:r>
      <w:r>
        <w:t>flo $t2</w:t>
      </w:r>
    </w:p>
    <w:p w14:paraId="198CEBBB" w14:textId="72144E8B" w:rsidR="003048B2" w:rsidRPr="003048B2" w:rsidRDefault="003048B2" w:rsidP="003048B2">
      <w:pPr>
        <w:pStyle w:val="a9"/>
      </w:pPr>
      <w:r>
        <w:t>or $t</w:t>
      </w:r>
      <w:proofErr w:type="gramStart"/>
      <w:r>
        <w:t>3,$</w:t>
      </w:r>
      <w:proofErr w:type="gramEnd"/>
      <w:r>
        <w:t>t2,1</w:t>
      </w:r>
    </w:p>
    <w:p w14:paraId="5A012604" w14:textId="36E930B9" w:rsidR="007D288E" w:rsidRDefault="007D288E" w:rsidP="007D288E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10B7FC7B" w14:textId="77777777" w:rsidR="003048B2" w:rsidRDefault="003048B2" w:rsidP="003048B2">
      <w:pPr>
        <w:pStyle w:val="a9"/>
      </w:pPr>
      <w:r>
        <w:t>ori $t0,11</w:t>
      </w:r>
    </w:p>
    <w:p w14:paraId="7D5DA4A4" w14:textId="77777777" w:rsidR="003048B2" w:rsidRDefault="003048B2" w:rsidP="003048B2">
      <w:pPr>
        <w:pStyle w:val="a9"/>
      </w:pPr>
      <w:r>
        <w:rPr>
          <w:rFonts w:hint="eastAsia"/>
        </w:rPr>
        <w:t>o</w:t>
      </w:r>
      <w:r>
        <w:t>ri $t1,12</w:t>
      </w:r>
    </w:p>
    <w:p w14:paraId="0C821CFF" w14:textId="77777777" w:rsidR="003048B2" w:rsidRDefault="003048B2" w:rsidP="003048B2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769F0806" w14:textId="77777777" w:rsidR="003048B2" w:rsidRDefault="003048B2" w:rsidP="003048B2">
      <w:pPr>
        <w:pStyle w:val="a9"/>
      </w:pPr>
      <w:r>
        <w:rPr>
          <w:rFonts w:hint="eastAsia"/>
        </w:rPr>
        <w:t>m</w:t>
      </w:r>
      <w:r>
        <w:t>flo $t2</w:t>
      </w:r>
    </w:p>
    <w:p w14:paraId="2AFEEC32" w14:textId="4235F8A8" w:rsidR="003048B2" w:rsidRDefault="003048B2" w:rsidP="003048B2">
      <w:pPr>
        <w:pStyle w:val="a9"/>
      </w:pPr>
      <w:r>
        <w:t>lw $t2,0($t2)</w:t>
      </w:r>
    </w:p>
    <w:p w14:paraId="26B65A5D" w14:textId="442FF647" w:rsidR="007D288E" w:rsidRDefault="007D288E" w:rsidP="007D288E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422D3CED" w14:textId="77777777" w:rsidR="003048B2" w:rsidRDefault="003048B2" w:rsidP="003048B2">
      <w:pPr>
        <w:pStyle w:val="a9"/>
      </w:pPr>
      <w:r>
        <w:t>ori $t0,11</w:t>
      </w:r>
    </w:p>
    <w:p w14:paraId="5C871A20" w14:textId="77777777" w:rsidR="003048B2" w:rsidRDefault="003048B2" w:rsidP="003048B2">
      <w:pPr>
        <w:pStyle w:val="a9"/>
      </w:pPr>
      <w:r>
        <w:rPr>
          <w:rFonts w:hint="eastAsia"/>
        </w:rPr>
        <w:t>o</w:t>
      </w:r>
      <w:r>
        <w:t>ri $t1,12</w:t>
      </w:r>
    </w:p>
    <w:p w14:paraId="46022926" w14:textId="77777777" w:rsidR="003048B2" w:rsidRDefault="003048B2" w:rsidP="003048B2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5BF16361" w14:textId="77777777" w:rsidR="003048B2" w:rsidRDefault="003048B2" w:rsidP="003048B2">
      <w:pPr>
        <w:pStyle w:val="a9"/>
      </w:pPr>
      <w:r>
        <w:rPr>
          <w:rFonts w:hint="eastAsia"/>
        </w:rPr>
        <w:t>m</w:t>
      </w:r>
      <w:r>
        <w:t>flo $t2</w:t>
      </w:r>
    </w:p>
    <w:p w14:paraId="26820F78" w14:textId="32C2ED18" w:rsidR="007D288E" w:rsidRDefault="003048B2" w:rsidP="003048B2">
      <w:pPr>
        <w:pStyle w:val="a9"/>
      </w:pPr>
      <w:r>
        <w:t>sw $t2,0($t2)</w:t>
      </w:r>
    </w:p>
    <w:p w14:paraId="03D109FA" w14:textId="441E400B" w:rsidR="00A87928" w:rsidRDefault="007D288E" w:rsidP="00B14101">
      <w:r>
        <w:t>6</w:t>
      </w:r>
      <w:r w:rsidR="00A87928">
        <w:t>.E</w:t>
      </w:r>
      <w:r w:rsidR="00A87928">
        <w:rPr>
          <w:rFonts w:hint="eastAsia"/>
        </w:rPr>
        <w:t>级R</w:t>
      </w:r>
      <w:r w:rsidR="00A87928">
        <w:t>s</w:t>
      </w:r>
      <w:r w:rsidR="00A87928">
        <w:rPr>
          <w:rFonts w:hint="eastAsia"/>
        </w:rPr>
        <w:t>与</w:t>
      </w:r>
      <w:r w:rsidR="00A87928">
        <w:t>W</w:t>
      </w:r>
      <w:r w:rsidR="00A87928">
        <w:rPr>
          <w:rFonts w:hint="eastAsia"/>
        </w:rPr>
        <w:t>级cal</w:t>
      </w:r>
      <w:r w:rsidR="00A87928">
        <w:t>_r</w:t>
      </w:r>
    </w:p>
    <w:p w14:paraId="702511C1" w14:textId="77777777" w:rsidR="00392966" w:rsidRDefault="00392966" w:rsidP="00392966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59271F9C" w14:textId="77777777" w:rsidR="00392966" w:rsidRDefault="00392966" w:rsidP="00392966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4CF47F4F" w14:textId="401D758E" w:rsidR="00392966" w:rsidRDefault="00392966" w:rsidP="00392966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45339024" w14:textId="5E2F1E41" w:rsidR="0005750A" w:rsidRDefault="0005750A" w:rsidP="00392966">
      <w:pPr>
        <w:pStyle w:val="a9"/>
      </w:pPr>
      <w:r>
        <w:rPr>
          <w:rFonts w:hint="eastAsia"/>
        </w:rPr>
        <w:t>n</w:t>
      </w:r>
      <w:r>
        <w:t>op</w:t>
      </w:r>
    </w:p>
    <w:p w14:paraId="5AC4D928" w14:textId="77777777" w:rsidR="00392966" w:rsidRDefault="00392966" w:rsidP="00392966">
      <w:pPr>
        <w:pStyle w:val="a9"/>
      </w:pPr>
      <w:r>
        <w:t>subu $t</w:t>
      </w:r>
      <w:proofErr w:type="gramStart"/>
      <w:r>
        <w:t>4,$</w:t>
      </w:r>
      <w:proofErr w:type="gramEnd"/>
      <w:r>
        <w:t>t1,$0</w:t>
      </w:r>
    </w:p>
    <w:p w14:paraId="4CCBBD1B" w14:textId="77777777" w:rsidR="00392966" w:rsidRDefault="00392966" w:rsidP="00392966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3F228C07" w14:textId="77777777" w:rsidR="00392966" w:rsidRDefault="00392966" w:rsidP="00392966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2B62AC81" w14:textId="380484E9" w:rsidR="00392966" w:rsidRDefault="00392966" w:rsidP="00392966">
      <w:pPr>
        <w:pStyle w:val="a9"/>
      </w:pPr>
      <w:r>
        <w:t>subu $t</w:t>
      </w:r>
      <w:proofErr w:type="gramStart"/>
      <w:r>
        <w:t>4,$</w:t>
      </w:r>
      <w:proofErr w:type="gramEnd"/>
      <w:r>
        <w:t>t2,$0</w:t>
      </w:r>
    </w:p>
    <w:p w14:paraId="206BB38A" w14:textId="24F008A4" w:rsidR="00767D67" w:rsidRDefault="00767D67" w:rsidP="00392966">
      <w:pPr>
        <w:pStyle w:val="a9"/>
      </w:pPr>
      <w:r>
        <w:rPr>
          <w:rFonts w:hint="eastAsia"/>
        </w:rPr>
        <w:t>n</w:t>
      </w:r>
      <w:r>
        <w:t>op</w:t>
      </w:r>
    </w:p>
    <w:p w14:paraId="0380A10A" w14:textId="278849BB" w:rsidR="00392966" w:rsidRDefault="00392966" w:rsidP="00392966">
      <w:pPr>
        <w:pStyle w:val="a9"/>
      </w:pPr>
      <w:r>
        <w:t>ori $t</w:t>
      </w:r>
      <w:proofErr w:type="gramStart"/>
      <w:r>
        <w:t>2,$</w:t>
      </w:r>
      <w:proofErr w:type="gramEnd"/>
      <w:r w:rsidR="00767D67">
        <w:t>t</w:t>
      </w:r>
      <w:r>
        <w:t>4,111</w:t>
      </w:r>
    </w:p>
    <w:p w14:paraId="78AEBDBE" w14:textId="77777777" w:rsidR="00392966" w:rsidRDefault="00392966" w:rsidP="00392966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62B21C4E" w14:textId="25DC15F2" w:rsidR="00392966" w:rsidRDefault="00392966" w:rsidP="00392966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07429F10" w14:textId="717C3799" w:rsidR="00767D67" w:rsidRDefault="00767D67" w:rsidP="00392966">
      <w:pPr>
        <w:pStyle w:val="a9"/>
      </w:pPr>
      <w:r>
        <w:rPr>
          <w:rFonts w:hint="eastAsia"/>
        </w:rPr>
        <w:t>n</w:t>
      </w:r>
      <w:r>
        <w:t>op</w:t>
      </w:r>
    </w:p>
    <w:p w14:paraId="65F4C6F5" w14:textId="77777777" w:rsidR="00392966" w:rsidRPr="005A6DE1" w:rsidRDefault="00392966" w:rsidP="00392966">
      <w:pPr>
        <w:pStyle w:val="a9"/>
      </w:pPr>
      <w:r>
        <w:rPr>
          <w:rFonts w:hint="eastAsia"/>
        </w:rPr>
        <w:t>l</w:t>
      </w:r>
      <w:r>
        <w:t>w $t2,0($t1)</w:t>
      </w:r>
    </w:p>
    <w:p w14:paraId="7A81910C" w14:textId="77777777" w:rsidR="00392966" w:rsidRDefault="00392966" w:rsidP="00392966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57A676B7" w14:textId="456DD42E" w:rsidR="00392966" w:rsidRDefault="00392966" w:rsidP="00392966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2171BC42" w14:textId="3E90DF52" w:rsidR="00767D67" w:rsidRDefault="00767D67" w:rsidP="00392966">
      <w:pPr>
        <w:pStyle w:val="a9"/>
      </w:pPr>
      <w:r>
        <w:rPr>
          <w:rFonts w:hint="eastAsia"/>
        </w:rPr>
        <w:t>n</w:t>
      </w:r>
      <w:r>
        <w:t>op</w:t>
      </w:r>
    </w:p>
    <w:p w14:paraId="28251FFA" w14:textId="77777777" w:rsidR="00392966" w:rsidRDefault="00392966" w:rsidP="00392966">
      <w:pPr>
        <w:pStyle w:val="a9"/>
      </w:pPr>
      <w:r>
        <w:t>sw $t2,0($t1)</w:t>
      </w:r>
    </w:p>
    <w:p w14:paraId="057867BB" w14:textId="2E9FF2F7" w:rsidR="00A87928" w:rsidRDefault="00FB445D" w:rsidP="00A87928">
      <w:r>
        <w:t>7</w:t>
      </w:r>
      <w:r w:rsidR="00A87928">
        <w:t>.E</w:t>
      </w:r>
      <w:r w:rsidR="00A87928">
        <w:rPr>
          <w:rFonts w:hint="eastAsia"/>
        </w:rPr>
        <w:t>级Rs与</w:t>
      </w:r>
      <w:r w:rsidR="00A87928">
        <w:t>W</w:t>
      </w:r>
      <w:r w:rsidR="00A87928">
        <w:rPr>
          <w:rFonts w:hint="eastAsia"/>
        </w:rPr>
        <w:t>级c</w:t>
      </w:r>
      <w:r w:rsidR="00A87928">
        <w:t>al_i</w:t>
      </w:r>
    </w:p>
    <w:p w14:paraId="0B1A5A5E" w14:textId="77777777" w:rsidR="00C161A9" w:rsidRDefault="00C161A9" w:rsidP="00C161A9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0D0974CF" w14:textId="77777777" w:rsidR="00C161A9" w:rsidRDefault="00C161A9" w:rsidP="00C161A9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3ED2E691" w14:textId="48286D63" w:rsidR="00C161A9" w:rsidRDefault="00C161A9" w:rsidP="00C161A9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51F95A09" w14:textId="287FC033" w:rsidR="00C161A9" w:rsidRDefault="00C161A9" w:rsidP="00C161A9">
      <w:pPr>
        <w:pStyle w:val="a9"/>
      </w:pPr>
      <w:r>
        <w:rPr>
          <w:rFonts w:hint="eastAsia"/>
        </w:rPr>
        <w:t>n</w:t>
      </w:r>
      <w:r>
        <w:t>op</w:t>
      </w:r>
    </w:p>
    <w:p w14:paraId="3BE41973" w14:textId="77777777" w:rsidR="00C161A9" w:rsidRDefault="00C161A9" w:rsidP="00C161A9">
      <w:pPr>
        <w:pStyle w:val="a9"/>
      </w:pPr>
      <w:r>
        <w:t>subu $t</w:t>
      </w:r>
      <w:proofErr w:type="gramStart"/>
      <w:r>
        <w:t>4,$</w:t>
      </w:r>
      <w:proofErr w:type="gramEnd"/>
      <w:r>
        <w:t>t1,$0</w:t>
      </w:r>
    </w:p>
    <w:p w14:paraId="38B12346" w14:textId="77777777" w:rsidR="00C161A9" w:rsidRDefault="00C161A9" w:rsidP="00C161A9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7EA30DBE" w14:textId="47FD27E3" w:rsidR="00C161A9" w:rsidRDefault="00C161A9" w:rsidP="00C161A9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55F0149E" w14:textId="506FA8BE" w:rsidR="00C161A9" w:rsidRDefault="00C161A9" w:rsidP="00C161A9">
      <w:pPr>
        <w:pStyle w:val="a9"/>
      </w:pPr>
      <w:r>
        <w:rPr>
          <w:rFonts w:hint="eastAsia"/>
        </w:rPr>
        <w:t>n</w:t>
      </w:r>
      <w:r>
        <w:t>op</w:t>
      </w:r>
    </w:p>
    <w:p w14:paraId="50531FA5" w14:textId="77777777" w:rsidR="00C161A9" w:rsidRDefault="00C161A9" w:rsidP="00C161A9">
      <w:pPr>
        <w:pStyle w:val="a9"/>
      </w:pPr>
      <w:r>
        <w:t>ori $t</w:t>
      </w:r>
      <w:proofErr w:type="gramStart"/>
      <w:r>
        <w:t>4,$</w:t>
      </w:r>
      <w:proofErr w:type="gramEnd"/>
      <w:r>
        <w:t>t2,0</w:t>
      </w:r>
    </w:p>
    <w:p w14:paraId="1FF1CCE4" w14:textId="77777777" w:rsidR="00C161A9" w:rsidRDefault="00C161A9" w:rsidP="00C161A9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1A4E1967" w14:textId="66A95218" w:rsidR="00C161A9" w:rsidRDefault="00C161A9" w:rsidP="00C161A9">
      <w:pPr>
        <w:pStyle w:val="a9"/>
      </w:pPr>
      <w:r>
        <w:t>ori $t</w:t>
      </w:r>
      <w:proofErr w:type="gramStart"/>
      <w:r>
        <w:t>1,$</w:t>
      </w:r>
      <w:proofErr w:type="gramEnd"/>
      <w:r>
        <w:t>t2,$t3</w:t>
      </w:r>
    </w:p>
    <w:p w14:paraId="08BF5118" w14:textId="0EC3F9F4" w:rsidR="00C161A9" w:rsidRDefault="00C161A9" w:rsidP="00C161A9">
      <w:pPr>
        <w:pStyle w:val="a9"/>
      </w:pPr>
      <w:r>
        <w:rPr>
          <w:rFonts w:hint="eastAsia"/>
        </w:rPr>
        <w:t>n</w:t>
      </w:r>
      <w:r>
        <w:t>op</w:t>
      </w:r>
    </w:p>
    <w:p w14:paraId="41313E56" w14:textId="77777777" w:rsidR="00C161A9" w:rsidRPr="005A6DE1" w:rsidRDefault="00C161A9" w:rsidP="00C161A9">
      <w:pPr>
        <w:pStyle w:val="a9"/>
      </w:pPr>
      <w:r>
        <w:rPr>
          <w:rFonts w:hint="eastAsia"/>
        </w:rPr>
        <w:t>l</w:t>
      </w:r>
      <w:r>
        <w:t>w $t2,0($t1)</w:t>
      </w:r>
    </w:p>
    <w:p w14:paraId="193152BE" w14:textId="77777777" w:rsidR="00C161A9" w:rsidRDefault="00C161A9" w:rsidP="00C161A9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14401346" w14:textId="0F58CB8D" w:rsidR="00C161A9" w:rsidRDefault="00C161A9" w:rsidP="00C161A9">
      <w:pPr>
        <w:pStyle w:val="a9"/>
      </w:pPr>
      <w:r>
        <w:t>ori $t</w:t>
      </w:r>
      <w:proofErr w:type="gramStart"/>
      <w:r>
        <w:t>1,$</w:t>
      </w:r>
      <w:proofErr w:type="gramEnd"/>
      <w:r>
        <w:t>t2,$t3</w:t>
      </w:r>
    </w:p>
    <w:p w14:paraId="5C85A5C1" w14:textId="3B8D76F7" w:rsidR="00C161A9" w:rsidRDefault="00C161A9" w:rsidP="00C161A9">
      <w:pPr>
        <w:pStyle w:val="a9"/>
      </w:pPr>
      <w:r>
        <w:rPr>
          <w:rFonts w:hint="eastAsia"/>
        </w:rPr>
        <w:t>n</w:t>
      </w:r>
      <w:r>
        <w:t>op</w:t>
      </w:r>
    </w:p>
    <w:p w14:paraId="79302C82" w14:textId="77777777" w:rsidR="00C161A9" w:rsidRDefault="00C161A9" w:rsidP="00C161A9">
      <w:pPr>
        <w:pStyle w:val="a9"/>
      </w:pPr>
      <w:r>
        <w:t>sw $t2,0($t1)</w:t>
      </w:r>
    </w:p>
    <w:p w14:paraId="77303557" w14:textId="1E8FC8C7" w:rsidR="00A87928" w:rsidRDefault="00FB445D" w:rsidP="00A87928">
      <w:r>
        <w:t>8</w:t>
      </w:r>
      <w:r w:rsidR="00A87928">
        <w:t>.E</w:t>
      </w:r>
      <w:r w:rsidR="00A87928">
        <w:rPr>
          <w:rFonts w:hint="eastAsia"/>
        </w:rPr>
        <w:t>级Rs与</w:t>
      </w:r>
      <w:r w:rsidR="00A87928">
        <w:t>W</w:t>
      </w:r>
      <w:r w:rsidR="00A87928">
        <w:rPr>
          <w:rFonts w:hint="eastAsia"/>
        </w:rPr>
        <w:t>级</w:t>
      </w:r>
      <w:r w:rsidR="00A87928">
        <w:t>load</w:t>
      </w:r>
    </w:p>
    <w:p w14:paraId="7967BF57" w14:textId="77777777" w:rsidR="00B41B0D" w:rsidRDefault="00B41B0D" w:rsidP="00B41B0D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1C246564" w14:textId="77777777" w:rsidR="00B41B0D" w:rsidRDefault="00B41B0D" w:rsidP="00B41B0D">
      <w:pPr>
        <w:pStyle w:val="a9"/>
      </w:pPr>
      <w:r>
        <w:t>ori $t1,1</w:t>
      </w:r>
    </w:p>
    <w:p w14:paraId="3B527FAD" w14:textId="77777777" w:rsidR="00B41B0D" w:rsidRDefault="00B41B0D" w:rsidP="00B41B0D">
      <w:pPr>
        <w:pStyle w:val="a9"/>
      </w:pPr>
      <w:r>
        <w:t>ori $t0,0x00000000</w:t>
      </w:r>
    </w:p>
    <w:p w14:paraId="66F8DB39" w14:textId="77777777" w:rsidR="00B41B0D" w:rsidRDefault="00B41B0D" w:rsidP="00B41B0D">
      <w:pPr>
        <w:pStyle w:val="a9"/>
      </w:pPr>
      <w:r>
        <w:t>lw $t1,0($t0)</w:t>
      </w:r>
    </w:p>
    <w:p w14:paraId="73FF0F91" w14:textId="77777777" w:rsidR="00B41B0D" w:rsidRDefault="00B41B0D" w:rsidP="00B41B0D">
      <w:pPr>
        <w:pStyle w:val="a9"/>
      </w:pPr>
      <w:r>
        <w:t>nop</w:t>
      </w:r>
    </w:p>
    <w:p w14:paraId="2F22D4E8" w14:textId="77777777" w:rsidR="00B41B0D" w:rsidRDefault="00B41B0D" w:rsidP="00B41B0D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664E892B" w14:textId="77777777" w:rsidR="00B41B0D" w:rsidRDefault="00B41B0D" w:rsidP="00B41B0D">
      <w:r>
        <w:rPr>
          <w:rFonts w:hint="eastAsia"/>
        </w:rPr>
        <w:t xml:space="preserve"> (</w:t>
      </w:r>
      <w:proofErr w:type="gramStart"/>
      <w:r>
        <w:t>2)Rs</w:t>
      </w:r>
      <w:proofErr w:type="gramEnd"/>
      <w:r>
        <w:t>---cal_i</w:t>
      </w:r>
    </w:p>
    <w:p w14:paraId="6DF11BFF" w14:textId="77777777" w:rsidR="00B41B0D" w:rsidRDefault="00B41B0D" w:rsidP="00B41B0D">
      <w:pPr>
        <w:pStyle w:val="a9"/>
      </w:pPr>
      <w:r>
        <w:t>ori $t1,1</w:t>
      </w:r>
    </w:p>
    <w:p w14:paraId="55CBFC9F" w14:textId="77777777" w:rsidR="00B41B0D" w:rsidRDefault="00B41B0D" w:rsidP="00B41B0D">
      <w:pPr>
        <w:pStyle w:val="a9"/>
      </w:pPr>
      <w:r>
        <w:t>ori $t0,0x00000000</w:t>
      </w:r>
    </w:p>
    <w:p w14:paraId="0DA74AB0" w14:textId="77777777" w:rsidR="00B41B0D" w:rsidRDefault="00B41B0D" w:rsidP="00B41B0D">
      <w:pPr>
        <w:pStyle w:val="a9"/>
      </w:pPr>
      <w:r>
        <w:t>lw $t1,0($t0)</w:t>
      </w:r>
    </w:p>
    <w:p w14:paraId="65E8FD21" w14:textId="77777777" w:rsidR="00B41B0D" w:rsidRDefault="00B41B0D" w:rsidP="00B41B0D">
      <w:pPr>
        <w:pStyle w:val="a9"/>
      </w:pPr>
      <w:r>
        <w:t>nop</w:t>
      </w:r>
    </w:p>
    <w:p w14:paraId="615719D6" w14:textId="77777777" w:rsidR="00B41B0D" w:rsidRPr="00AC3027" w:rsidRDefault="00B41B0D" w:rsidP="00B41B0D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65871B8E" w14:textId="77777777" w:rsidR="00B41B0D" w:rsidRDefault="00B41B0D" w:rsidP="00B41B0D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0B38F73F" w14:textId="77777777" w:rsidR="00B41B0D" w:rsidRDefault="00B41B0D" w:rsidP="00B41B0D">
      <w:pPr>
        <w:pStyle w:val="a9"/>
      </w:pPr>
      <w:r>
        <w:t>ori $t0,0x00000000</w:t>
      </w:r>
    </w:p>
    <w:p w14:paraId="2371EB81" w14:textId="77777777" w:rsidR="00B41B0D" w:rsidRDefault="00B41B0D" w:rsidP="00B41B0D">
      <w:pPr>
        <w:pStyle w:val="a9"/>
      </w:pPr>
      <w:r>
        <w:t>lw $t1,0($t0)</w:t>
      </w:r>
    </w:p>
    <w:p w14:paraId="64646F81" w14:textId="77777777" w:rsidR="00B41B0D" w:rsidRDefault="00B41B0D" w:rsidP="00B41B0D">
      <w:pPr>
        <w:pStyle w:val="a9"/>
      </w:pPr>
      <w:r>
        <w:t xml:space="preserve">nop </w:t>
      </w:r>
    </w:p>
    <w:p w14:paraId="09D90145" w14:textId="77777777" w:rsidR="00B41B0D" w:rsidRDefault="00B41B0D" w:rsidP="00B41B0D">
      <w:pPr>
        <w:pStyle w:val="a9"/>
      </w:pPr>
      <w:r>
        <w:rPr>
          <w:rFonts w:hint="eastAsia"/>
        </w:rPr>
        <w:t>l</w:t>
      </w:r>
      <w:r>
        <w:t>w $t0,0($t1)</w:t>
      </w:r>
    </w:p>
    <w:p w14:paraId="65125E8C" w14:textId="77777777" w:rsidR="00B41B0D" w:rsidRDefault="00B41B0D" w:rsidP="00B41B0D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0CC220B1" w14:textId="77777777" w:rsidR="00B41B0D" w:rsidRDefault="00B41B0D" w:rsidP="00B41B0D">
      <w:pPr>
        <w:pStyle w:val="a9"/>
      </w:pPr>
      <w:r>
        <w:t>ori $t0,0x00000000</w:t>
      </w:r>
    </w:p>
    <w:p w14:paraId="0E6CD522" w14:textId="77777777" w:rsidR="00B41B0D" w:rsidRDefault="00B41B0D" w:rsidP="00B41B0D">
      <w:pPr>
        <w:pStyle w:val="a9"/>
      </w:pPr>
      <w:r>
        <w:t>lw $t1,0($t0)</w:t>
      </w:r>
    </w:p>
    <w:p w14:paraId="003940FD" w14:textId="77777777" w:rsidR="00B41B0D" w:rsidRDefault="00B41B0D" w:rsidP="00B41B0D">
      <w:pPr>
        <w:pStyle w:val="a9"/>
      </w:pPr>
      <w:r>
        <w:t>nop</w:t>
      </w:r>
    </w:p>
    <w:p w14:paraId="2EFA87EB" w14:textId="77777777" w:rsidR="00B41B0D" w:rsidRPr="006354BF" w:rsidRDefault="00B41B0D" w:rsidP="00B41B0D">
      <w:pPr>
        <w:pStyle w:val="a9"/>
      </w:pPr>
      <w:r>
        <w:t>sw $t0,0($t1)</w:t>
      </w:r>
    </w:p>
    <w:p w14:paraId="0F7B4498" w14:textId="2B44DDEF" w:rsidR="00A87928" w:rsidRDefault="00FB445D" w:rsidP="00A87928">
      <w:r>
        <w:t>9</w:t>
      </w:r>
      <w:r w:rsidR="00A87928">
        <w:t>.</w:t>
      </w:r>
      <w:r w:rsidR="00246114">
        <w:t>E</w:t>
      </w:r>
      <w:r w:rsidR="00A87928">
        <w:rPr>
          <w:rFonts w:hint="eastAsia"/>
        </w:rPr>
        <w:t>级R</w:t>
      </w:r>
      <w:r w:rsidR="00A87928">
        <w:t>s</w:t>
      </w:r>
      <w:r w:rsidR="00A87928">
        <w:rPr>
          <w:rFonts w:hint="eastAsia"/>
        </w:rPr>
        <w:t>与</w:t>
      </w:r>
      <w:r w:rsidR="00A87928">
        <w:t>W</w:t>
      </w:r>
      <w:r w:rsidR="00A87928">
        <w:rPr>
          <w:rFonts w:hint="eastAsia"/>
        </w:rPr>
        <w:t>级</w:t>
      </w:r>
      <w:r w:rsidR="00A87928">
        <w:t>jal</w:t>
      </w:r>
    </w:p>
    <w:p w14:paraId="08F70D33" w14:textId="77777777" w:rsidR="00CC0687" w:rsidRDefault="00CC0687" w:rsidP="00CC0687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689F94A8" w14:textId="77777777" w:rsidR="003342EF" w:rsidRDefault="00CC0687" w:rsidP="003342EF">
      <w:pPr>
        <w:pStyle w:val="a9"/>
      </w:pPr>
      <w:r>
        <w:t>jal eee</w:t>
      </w:r>
      <w:r w:rsidR="003342EF" w:rsidRPr="003342EF">
        <w:rPr>
          <w:rFonts w:hint="eastAsia"/>
        </w:rPr>
        <w:t xml:space="preserve"> </w:t>
      </w:r>
    </w:p>
    <w:p w14:paraId="009C65BA" w14:textId="6E321179" w:rsidR="003342EF" w:rsidRDefault="003342EF" w:rsidP="003342EF">
      <w:pPr>
        <w:pStyle w:val="a9"/>
      </w:pPr>
      <w:r>
        <w:rPr>
          <w:rFonts w:hint="eastAsia"/>
        </w:rPr>
        <w:t>n</w:t>
      </w:r>
      <w:r>
        <w:t>op</w:t>
      </w:r>
    </w:p>
    <w:p w14:paraId="08C21EDE" w14:textId="11D53683" w:rsidR="00CC0687" w:rsidRDefault="003342EF" w:rsidP="003342EF">
      <w:pPr>
        <w:pStyle w:val="a9"/>
      </w:pPr>
      <w:r>
        <w:rPr>
          <w:rFonts w:hint="eastAsia"/>
        </w:rPr>
        <w:t>e</w:t>
      </w:r>
      <w:r>
        <w:t>ee:</w:t>
      </w:r>
    </w:p>
    <w:p w14:paraId="1A26ED1D" w14:textId="77777777" w:rsidR="00CC0687" w:rsidRDefault="00CC0687" w:rsidP="00CC0687">
      <w:pPr>
        <w:pStyle w:val="a9"/>
      </w:pPr>
      <w:r>
        <w:t>subu $t</w:t>
      </w:r>
      <w:proofErr w:type="gramStart"/>
      <w:r>
        <w:t>1,$</w:t>
      </w:r>
      <w:proofErr w:type="gramEnd"/>
      <w:r>
        <w:t>ra,$t2</w:t>
      </w:r>
    </w:p>
    <w:p w14:paraId="11394E22" w14:textId="1D9F1453" w:rsidR="00CC0687" w:rsidRDefault="00CC0687" w:rsidP="00CC0687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5E773AC7" w14:textId="3B98F444" w:rsidR="00CC0687" w:rsidRDefault="00CC0687" w:rsidP="00CC0687">
      <w:pPr>
        <w:pStyle w:val="a9"/>
      </w:pPr>
      <w:r>
        <w:t>jal eee</w:t>
      </w:r>
    </w:p>
    <w:p w14:paraId="75DFA2C7" w14:textId="57AE1023" w:rsidR="003342EF" w:rsidRDefault="003342EF" w:rsidP="00CC0687">
      <w:pPr>
        <w:pStyle w:val="a9"/>
      </w:pPr>
      <w:r>
        <w:rPr>
          <w:rFonts w:hint="eastAsia"/>
        </w:rPr>
        <w:t>n</w:t>
      </w:r>
      <w:r>
        <w:t>op</w:t>
      </w:r>
    </w:p>
    <w:p w14:paraId="4BADE794" w14:textId="34755CD5" w:rsidR="003342EF" w:rsidRDefault="003342EF" w:rsidP="00CC0687">
      <w:pPr>
        <w:pStyle w:val="a9"/>
      </w:pPr>
      <w:r>
        <w:rPr>
          <w:rFonts w:hint="eastAsia"/>
        </w:rPr>
        <w:t>e</w:t>
      </w:r>
      <w:r>
        <w:t>ee:</w:t>
      </w:r>
    </w:p>
    <w:p w14:paraId="655F8C87" w14:textId="77777777" w:rsidR="003342EF" w:rsidRDefault="00CC0687" w:rsidP="003342EF">
      <w:pPr>
        <w:pStyle w:val="a9"/>
      </w:pPr>
      <w:r>
        <w:t>lui $ra,111</w:t>
      </w:r>
    </w:p>
    <w:p w14:paraId="5CEED843" w14:textId="1370B1BE" w:rsidR="00CC0687" w:rsidRDefault="00CC0687" w:rsidP="003342EF">
      <w:pPr>
        <w:pStyle w:val="a9"/>
        <w:ind w:left="0"/>
      </w:pPr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66942EE1" w14:textId="56802A81" w:rsidR="00F7049B" w:rsidRDefault="00F7049B" w:rsidP="00CC0687">
      <w:pPr>
        <w:pStyle w:val="a9"/>
      </w:pPr>
      <w:r>
        <w:t>ori $t1,0x00003000</w:t>
      </w:r>
    </w:p>
    <w:p w14:paraId="51EB5EA7" w14:textId="7DC76C57" w:rsidR="00CC0687" w:rsidRDefault="00CC0687" w:rsidP="00CC0687">
      <w:pPr>
        <w:pStyle w:val="a9"/>
      </w:pPr>
      <w:r>
        <w:t>jal eee</w:t>
      </w:r>
    </w:p>
    <w:p w14:paraId="537C15CE" w14:textId="067B9298" w:rsidR="00EF7D41" w:rsidRDefault="00EF7D41" w:rsidP="00CC0687">
      <w:pPr>
        <w:pStyle w:val="a9"/>
      </w:pPr>
      <w:r>
        <w:rPr>
          <w:rFonts w:hint="eastAsia"/>
        </w:rPr>
        <w:t>e</w:t>
      </w:r>
      <w:r>
        <w:t>ee:</w:t>
      </w:r>
    </w:p>
    <w:p w14:paraId="4DB39148" w14:textId="14222A8F" w:rsidR="00EF7D41" w:rsidRDefault="00EF7D41" w:rsidP="00CC0687">
      <w:pPr>
        <w:pStyle w:val="a9"/>
      </w:pPr>
      <w:r>
        <w:t>subu $</w:t>
      </w:r>
      <w:proofErr w:type="gramStart"/>
      <w:r>
        <w:t>ra,$</w:t>
      </w:r>
      <w:proofErr w:type="gramEnd"/>
      <w:r>
        <w:t>ra,</w:t>
      </w:r>
      <w:r w:rsidR="00F7049B">
        <w:t>$t1</w:t>
      </w:r>
    </w:p>
    <w:p w14:paraId="4D9AFE1D" w14:textId="77777777" w:rsidR="00CC0687" w:rsidRDefault="00CC0687" w:rsidP="00CC0687">
      <w:pPr>
        <w:pStyle w:val="a9"/>
      </w:pPr>
      <w:r>
        <w:t>lw $0,0($ra)</w:t>
      </w:r>
    </w:p>
    <w:p w14:paraId="5E8A4F30" w14:textId="431777E1" w:rsidR="00CC0687" w:rsidRDefault="00EF7D41" w:rsidP="00CC0687">
      <w:r>
        <w:rPr>
          <w:rFonts w:hint="eastAsia"/>
        </w:rPr>
        <w:t xml:space="preserve"> </w:t>
      </w:r>
      <w:r w:rsidR="00CC0687">
        <w:rPr>
          <w:rFonts w:hint="eastAsia"/>
        </w:rPr>
        <w:t>(</w:t>
      </w:r>
      <w:proofErr w:type="gramStart"/>
      <w:r w:rsidR="00CC0687">
        <w:t>4)Rs</w:t>
      </w:r>
      <w:proofErr w:type="gramEnd"/>
      <w:r w:rsidR="00CC0687">
        <w:t>----store</w:t>
      </w:r>
    </w:p>
    <w:p w14:paraId="265B63AF" w14:textId="77777777" w:rsidR="002415FD" w:rsidRDefault="002415FD" w:rsidP="002415FD">
      <w:pPr>
        <w:pStyle w:val="a9"/>
      </w:pPr>
      <w:r>
        <w:t>ori $t1,0x00003000</w:t>
      </w:r>
    </w:p>
    <w:p w14:paraId="1B0BF7D5" w14:textId="77777777" w:rsidR="002415FD" w:rsidRDefault="002415FD" w:rsidP="002415FD">
      <w:pPr>
        <w:pStyle w:val="a9"/>
      </w:pPr>
      <w:r>
        <w:t>jal eee</w:t>
      </w:r>
    </w:p>
    <w:p w14:paraId="352F7641" w14:textId="77777777" w:rsidR="002415FD" w:rsidRDefault="002415FD" w:rsidP="002415FD">
      <w:pPr>
        <w:pStyle w:val="a9"/>
      </w:pPr>
      <w:r>
        <w:rPr>
          <w:rFonts w:hint="eastAsia"/>
        </w:rPr>
        <w:t>e</w:t>
      </w:r>
      <w:r>
        <w:t>ee:</w:t>
      </w:r>
    </w:p>
    <w:p w14:paraId="78D86736" w14:textId="77777777" w:rsidR="002415FD" w:rsidRDefault="002415FD" w:rsidP="002415FD">
      <w:pPr>
        <w:pStyle w:val="a9"/>
      </w:pPr>
      <w:r>
        <w:t>subu $</w:t>
      </w:r>
      <w:proofErr w:type="gramStart"/>
      <w:r>
        <w:t>ra,$</w:t>
      </w:r>
      <w:proofErr w:type="gramEnd"/>
      <w:r>
        <w:t>ra,$t1</w:t>
      </w:r>
    </w:p>
    <w:p w14:paraId="20FC8D63" w14:textId="0C02D505" w:rsidR="002415FD" w:rsidRDefault="002415FD" w:rsidP="002415FD">
      <w:pPr>
        <w:pStyle w:val="a9"/>
      </w:pPr>
      <w:r>
        <w:t>sw $0,0($ra)</w:t>
      </w:r>
    </w:p>
    <w:p w14:paraId="56525893" w14:textId="29D0A10D" w:rsidR="00FB445D" w:rsidRDefault="00FB445D" w:rsidP="00FB445D">
      <w:r>
        <w:rPr>
          <w:rFonts w:hint="eastAsia"/>
        </w:rPr>
        <w:t>1</w:t>
      </w:r>
      <w:r>
        <w:t>0.</w:t>
      </w:r>
      <w:r w:rsidRPr="00FB445D">
        <w:t xml:space="preserve"> </w:t>
      </w:r>
      <w:r>
        <w:t>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</w:t>
      </w:r>
      <w:r>
        <w:t>jalr</w:t>
      </w:r>
    </w:p>
    <w:p w14:paraId="301CDB6A" w14:textId="77777777" w:rsidR="00FB445D" w:rsidRDefault="00FB445D" w:rsidP="00FB445D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5E1A4D71" w14:textId="77777777" w:rsidR="00FB445D" w:rsidRDefault="00FB445D" w:rsidP="00FB445D">
      <w:pPr>
        <w:pStyle w:val="a9"/>
      </w:pPr>
      <w:r>
        <w:t>ori $t1,0x0000300c</w:t>
      </w:r>
    </w:p>
    <w:p w14:paraId="3219E362" w14:textId="43BF3867" w:rsidR="00FB445D" w:rsidRDefault="00FB445D" w:rsidP="00FB445D">
      <w:pPr>
        <w:pStyle w:val="a9"/>
      </w:pPr>
      <w:r>
        <w:t>jalr $t</w:t>
      </w:r>
      <w:proofErr w:type="gramStart"/>
      <w:r>
        <w:t>2,$</w:t>
      </w:r>
      <w:proofErr w:type="gramEnd"/>
      <w:r>
        <w:t>t1</w:t>
      </w:r>
    </w:p>
    <w:p w14:paraId="19E3A89A" w14:textId="4DC7E5F9" w:rsidR="00FB445D" w:rsidRDefault="00FB445D" w:rsidP="00FB445D">
      <w:pPr>
        <w:pStyle w:val="a9"/>
      </w:pPr>
      <w:r>
        <w:rPr>
          <w:rFonts w:hint="eastAsia"/>
        </w:rPr>
        <w:t>nop</w:t>
      </w:r>
    </w:p>
    <w:p w14:paraId="2634FFB1" w14:textId="77777777" w:rsidR="00FB445D" w:rsidRDefault="00FB445D" w:rsidP="00FB445D">
      <w:pPr>
        <w:pStyle w:val="a9"/>
      </w:pPr>
      <w:r>
        <w:t>subu $t</w:t>
      </w:r>
      <w:proofErr w:type="gramStart"/>
      <w:r>
        <w:t>1,$</w:t>
      </w:r>
      <w:proofErr w:type="gramEnd"/>
      <w:r>
        <w:t>t1,$t2</w:t>
      </w:r>
    </w:p>
    <w:p w14:paraId="5A420204" w14:textId="77777777" w:rsidR="00FB445D" w:rsidRDefault="00FB445D" w:rsidP="00FB445D">
      <w:pPr>
        <w:pStyle w:val="a9"/>
      </w:pPr>
      <w:r>
        <w:t>nop</w:t>
      </w:r>
    </w:p>
    <w:p w14:paraId="31542FB1" w14:textId="77777777" w:rsidR="00FB445D" w:rsidRPr="007D288E" w:rsidRDefault="00FB445D" w:rsidP="00FB445D">
      <w:pPr>
        <w:pStyle w:val="a9"/>
      </w:pPr>
      <w:r w:rsidRPr="007D288E">
        <w:t>110@00003000: $ 9 &lt;= 0000300c</w:t>
      </w:r>
    </w:p>
    <w:p w14:paraId="05B663C9" w14:textId="77777777" w:rsidR="00FB445D" w:rsidRPr="007D288E" w:rsidRDefault="00FB445D" w:rsidP="00FB445D">
      <w:pPr>
        <w:pStyle w:val="a9"/>
      </w:pPr>
      <w:r w:rsidRPr="007D288E">
        <w:t>150@00003004: $10 &lt;= 0000300c</w:t>
      </w:r>
    </w:p>
    <w:p w14:paraId="411EB843" w14:textId="77777777" w:rsidR="00FB445D" w:rsidRDefault="00FB445D" w:rsidP="00FB445D">
      <w:pPr>
        <w:pStyle w:val="a9"/>
      </w:pPr>
      <w:r w:rsidRPr="007D288E">
        <w:t>170@00003008: $ 9 &lt;= 00000000</w:t>
      </w:r>
    </w:p>
    <w:p w14:paraId="528FBC8D" w14:textId="77777777" w:rsidR="00FB445D" w:rsidRDefault="00FB445D" w:rsidP="00FB445D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6F4161BC" w14:textId="77777777" w:rsidR="00FB445D" w:rsidRPr="007D288E" w:rsidRDefault="00FB445D" w:rsidP="00FB445D">
      <w:pPr>
        <w:pStyle w:val="a9"/>
      </w:pPr>
      <w:r w:rsidRPr="007D288E">
        <w:t>ori $t1,0x0000300c</w:t>
      </w:r>
    </w:p>
    <w:p w14:paraId="3A4F5472" w14:textId="08CE6CFC" w:rsidR="00FB445D" w:rsidRDefault="00FB445D" w:rsidP="00FB445D">
      <w:pPr>
        <w:pStyle w:val="a9"/>
      </w:pPr>
      <w:r w:rsidRPr="007D288E">
        <w:t>jalr $t</w:t>
      </w:r>
      <w:proofErr w:type="gramStart"/>
      <w:r w:rsidRPr="007D288E">
        <w:t>2,$</w:t>
      </w:r>
      <w:proofErr w:type="gramEnd"/>
      <w:r w:rsidRPr="007D288E">
        <w:t>t1</w:t>
      </w:r>
    </w:p>
    <w:p w14:paraId="7237A5C2" w14:textId="2351D6B3" w:rsidR="00FB445D" w:rsidRPr="007D288E" w:rsidRDefault="00FB445D" w:rsidP="00FB445D">
      <w:pPr>
        <w:pStyle w:val="a9"/>
      </w:pPr>
      <w:r>
        <w:rPr>
          <w:rFonts w:hint="eastAsia"/>
        </w:rPr>
        <w:t>n</w:t>
      </w:r>
      <w:r>
        <w:t>op</w:t>
      </w:r>
    </w:p>
    <w:p w14:paraId="106769AA" w14:textId="77777777" w:rsidR="00FB445D" w:rsidRPr="007D288E" w:rsidRDefault="00FB445D" w:rsidP="00FB445D">
      <w:pPr>
        <w:pStyle w:val="a9"/>
      </w:pPr>
      <w:r>
        <w:t>addi $t</w:t>
      </w:r>
      <w:proofErr w:type="gramStart"/>
      <w:r>
        <w:t>2,$</w:t>
      </w:r>
      <w:proofErr w:type="gramEnd"/>
      <w:r>
        <w:t>t2,1</w:t>
      </w:r>
    </w:p>
    <w:p w14:paraId="6A4D66D6" w14:textId="77777777" w:rsidR="00FB445D" w:rsidRDefault="00FB445D" w:rsidP="00FB445D">
      <w:pPr>
        <w:pStyle w:val="a9"/>
      </w:pPr>
      <w:r w:rsidRPr="007D288E">
        <w:t>nop</w:t>
      </w:r>
    </w:p>
    <w:p w14:paraId="366F15E8" w14:textId="77777777" w:rsidR="00FB445D" w:rsidRDefault="00FB445D" w:rsidP="00FB445D">
      <w:r>
        <w:rPr>
          <w:rFonts w:hint="eastAsia"/>
        </w:rPr>
        <w:t xml:space="preserve"> (</w:t>
      </w:r>
      <w:proofErr w:type="gramStart"/>
      <w:r>
        <w:t>3)Rs</w:t>
      </w:r>
      <w:proofErr w:type="gramEnd"/>
      <w:r>
        <w:t>----load</w:t>
      </w:r>
    </w:p>
    <w:p w14:paraId="5EA829EA" w14:textId="77777777" w:rsidR="00FB445D" w:rsidRPr="007D288E" w:rsidRDefault="00FB445D" w:rsidP="00FB445D">
      <w:pPr>
        <w:pStyle w:val="a9"/>
      </w:pPr>
      <w:r w:rsidRPr="007D288E">
        <w:t>ori $t1,0x0000300c</w:t>
      </w:r>
    </w:p>
    <w:p w14:paraId="745CDE88" w14:textId="15A6622D" w:rsidR="00FB445D" w:rsidRDefault="00FB445D" w:rsidP="00FB445D">
      <w:pPr>
        <w:pStyle w:val="a9"/>
      </w:pPr>
      <w:r w:rsidRPr="007D288E">
        <w:t>jalr $t</w:t>
      </w:r>
      <w:proofErr w:type="gramStart"/>
      <w:r w:rsidRPr="007D288E">
        <w:t>2,$</w:t>
      </w:r>
      <w:proofErr w:type="gramEnd"/>
      <w:r w:rsidRPr="007D288E">
        <w:t>t1</w:t>
      </w:r>
    </w:p>
    <w:p w14:paraId="2B112753" w14:textId="5C0F4923" w:rsidR="00FB445D" w:rsidRPr="007D288E" w:rsidRDefault="00FB445D" w:rsidP="00FB445D">
      <w:pPr>
        <w:pStyle w:val="a9"/>
      </w:pPr>
      <w:r>
        <w:rPr>
          <w:rFonts w:hint="eastAsia"/>
        </w:rPr>
        <w:t>n</w:t>
      </w:r>
      <w:r>
        <w:t>op</w:t>
      </w:r>
    </w:p>
    <w:p w14:paraId="29D1F028" w14:textId="77777777" w:rsidR="00FB445D" w:rsidRDefault="00FB445D" w:rsidP="00FB445D">
      <w:pPr>
        <w:pStyle w:val="a9"/>
      </w:pPr>
      <w:r>
        <w:t>lw $0,0($t2)</w:t>
      </w:r>
    </w:p>
    <w:p w14:paraId="75F705F8" w14:textId="77777777" w:rsidR="00FB445D" w:rsidRDefault="00FB445D" w:rsidP="00FB445D">
      <w:r>
        <w:rPr>
          <w:rFonts w:hint="eastAsia"/>
        </w:rPr>
        <w:t xml:space="preserve"> (</w:t>
      </w:r>
      <w:proofErr w:type="gramStart"/>
      <w:r>
        <w:t>4)Rs</w:t>
      </w:r>
      <w:proofErr w:type="gramEnd"/>
      <w:r>
        <w:t>----store</w:t>
      </w:r>
    </w:p>
    <w:p w14:paraId="20ACFA53" w14:textId="77777777" w:rsidR="00FB445D" w:rsidRPr="007D288E" w:rsidRDefault="00FB445D" w:rsidP="00FB445D">
      <w:pPr>
        <w:pStyle w:val="a9"/>
      </w:pPr>
      <w:r w:rsidRPr="007D288E">
        <w:t>ori $t1,0x0000300c</w:t>
      </w:r>
    </w:p>
    <w:p w14:paraId="270C061D" w14:textId="51759B61" w:rsidR="00FB445D" w:rsidRDefault="00FB445D" w:rsidP="00FB445D">
      <w:pPr>
        <w:pStyle w:val="a9"/>
      </w:pPr>
      <w:r w:rsidRPr="007D288E">
        <w:t>jalr $t</w:t>
      </w:r>
      <w:proofErr w:type="gramStart"/>
      <w:r w:rsidRPr="007D288E">
        <w:t>2,$</w:t>
      </w:r>
      <w:proofErr w:type="gramEnd"/>
      <w:r w:rsidRPr="007D288E">
        <w:t>t1</w:t>
      </w:r>
    </w:p>
    <w:p w14:paraId="27D6C603" w14:textId="7C45AC00" w:rsidR="00FB445D" w:rsidRPr="007D288E" w:rsidRDefault="00FB445D" w:rsidP="00FB445D">
      <w:pPr>
        <w:pStyle w:val="a9"/>
      </w:pPr>
      <w:r>
        <w:rPr>
          <w:rFonts w:hint="eastAsia"/>
        </w:rPr>
        <w:t>n</w:t>
      </w:r>
      <w:r>
        <w:t>op</w:t>
      </w:r>
    </w:p>
    <w:p w14:paraId="135356B6" w14:textId="77777777" w:rsidR="00FB445D" w:rsidRDefault="00FB445D" w:rsidP="00FB445D">
      <w:pPr>
        <w:pStyle w:val="a9"/>
      </w:pPr>
      <w:r>
        <w:t>sw $0,0($t2)</w:t>
      </w:r>
    </w:p>
    <w:p w14:paraId="7F32453A" w14:textId="6C603028" w:rsidR="00FB445D" w:rsidRDefault="00FB445D" w:rsidP="00FB445D">
      <w:r>
        <w:t>11.E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</w:t>
      </w:r>
      <w:r>
        <w:t>mflo/mfhi</w:t>
      </w:r>
    </w:p>
    <w:p w14:paraId="4696BC5A" w14:textId="77777777" w:rsidR="00FB445D" w:rsidRDefault="00FB445D" w:rsidP="00FB445D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1FC4B352" w14:textId="77777777" w:rsidR="00FB445D" w:rsidRDefault="00FB445D" w:rsidP="00FB445D">
      <w:pPr>
        <w:pStyle w:val="a9"/>
      </w:pPr>
      <w:r>
        <w:t>ori $t0,11</w:t>
      </w:r>
    </w:p>
    <w:p w14:paraId="58201679" w14:textId="77777777" w:rsidR="00FB445D" w:rsidRDefault="00FB445D" w:rsidP="00FB445D">
      <w:pPr>
        <w:pStyle w:val="a9"/>
      </w:pPr>
      <w:r>
        <w:rPr>
          <w:rFonts w:hint="eastAsia"/>
        </w:rPr>
        <w:t>o</w:t>
      </w:r>
      <w:r>
        <w:t>ri $t1,12</w:t>
      </w:r>
    </w:p>
    <w:p w14:paraId="620AF6F2" w14:textId="77777777" w:rsidR="00FB445D" w:rsidRDefault="00FB445D" w:rsidP="00FB445D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59B09DB2" w14:textId="17E46521" w:rsidR="00FB445D" w:rsidRDefault="00FB445D" w:rsidP="00FB445D">
      <w:pPr>
        <w:pStyle w:val="a9"/>
      </w:pPr>
      <w:r>
        <w:rPr>
          <w:rFonts w:hint="eastAsia"/>
        </w:rPr>
        <w:t>m</w:t>
      </w:r>
      <w:r>
        <w:t>flo $t2</w:t>
      </w:r>
    </w:p>
    <w:p w14:paraId="30085079" w14:textId="1A1FD3B5" w:rsidR="00FB445D" w:rsidRDefault="00FB445D" w:rsidP="00FB445D">
      <w:pPr>
        <w:pStyle w:val="a9"/>
      </w:pPr>
      <w:r>
        <w:rPr>
          <w:rFonts w:hint="eastAsia"/>
        </w:rPr>
        <w:t>n</w:t>
      </w:r>
      <w:r>
        <w:t>op</w:t>
      </w:r>
    </w:p>
    <w:p w14:paraId="679E9233" w14:textId="77777777" w:rsidR="00FB445D" w:rsidRDefault="00FB445D" w:rsidP="00FB445D">
      <w:pPr>
        <w:pStyle w:val="a9"/>
      </w:pPr>
      <w:r>
        <w:rPr>
          <w:rFonts w:hint="eastAsia"/>
        </w:rPr>
        <w:t>s</w:t>
      </w:r>
      <w:r>
        <w:t>ub $t</w:t>
      </w:r>
      <w:proofErr w:type="gramStart"/>
      <w:r>
        <w:t>3,$</w:t>
      </w:r>
      <w:proofErr w:type="gramEnd"/>
      <w:r>
        <w:t>t2,$t2</w:t>
      </w:r>
    </w:p>
    <w:p w14:paraId="495B94E1" w14:textId="77777777" w:rsidR="00FB445D" w:rsidRDefault="00FB445D" w:rsidP="00FB445D">
      <w:pPr>
        <w:pStyle w:val="a9"/>
        <w:ind w:left="0"/>
      </w:pPr>
      <w:r>
        <w:rPr>
          <w:rFonts w:hint="eastAsia"/>
        </w:rPr>
        <w:t xml:space="preserve"> 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596B5A39" w14:textId="77777777" w:rsidR="00FB445D" w:rsidRDefault="00FB445D" w:rsidP="00FB445D">
      <w:pPr>
        <w:pStyle w:val="a9"/>
      </w:pPr>
      <w:r>
        <w:t>ori $t0,11</w:t>
      </w:r>
    </w:p>
    <w:p w14:paraId="0671186C" w14:textId="77777777" w:rsidR="00FB445D" w:rsidRDefault="00FB445D" w:rsidP="00FB445D">
      <w:pPr>
        <w:pStyle w:val="a9"/>
      </w:pPr>
      <w:r>
        <w:rPr>
          <w:rFonts w:hint="eastAsia"/>
        </w:rPr>
        <w:t>o</w:t>
      </w:r>
      <w:r>
        <w:t>ri $t1,12</w:t>
      </w:r>
    </w:p>
    <w:p w14:paraId="3BC2A74C" w14:textId="77777777" w:rsidR="00FB445D" w:rsidRDefault="00FB445D" w:rsidP="00FB445D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3598F410" w14:textId="52097954" w:rsidR="00FB445D" w:rsidRDefault="00FB445D" w:rsidP="00FB445D">
      <w:pPr>
        <w:pStyle w:val="a9"/>
      </w:pPr>
      <w:r>
        <w:rPr>
          <w:rFonts w:hint="eastAsia"/>
        </w:rPr>
        <w:t>m</w:t>
      </w:r>
      <w:r>
        <w:t>flo $t2</w:t>
      </w:r>
    </w:p>
    <w:p w14:paraId="50807CA8" w14:textId="0794BD71" w:rsidR="00FB445D" w:rsidRDefault="00FB445D" w:rsidP="00FB445D">
      <w:pPr>
        <w:pStyle w:val="a9"/>
      </w:pPr>
      <w:r>
        <w:rPr>
          <w:rFonts w:hint="eastAsia"/>
        </w:rPr>
        <w:t>n</w:t>
      </w:r>
      <w:r>
        <w:t>op</w:t>
      </w:r>
    </w:p>
    <w:p w14:paraId="47D7E167" w14:textId="77777777" w:rsidR="00FB445D" w:rsidRPr="003048B2" w:rsidRDefault="00FB445D" w:rsidP="00FB445D">
      <w:pPr>
        <w:pStyle w:val="a9"/>
      </w:pPr>
      <w:r>
        <w:t>or $t</w:t>
      </w:r>
      <w:proofErr w:type="gramStart"/>
      <w:r>
        <w:t>3,$</w:t>
      </w:r>
      <w:proofErr w:type="gramEnd"/>
      <w:r>
        <w:t>t2,1</w:t>
      </w:r>
    </w:p>
    <w:p w14:paraId="3FEF1338" w14:textId="77777777" w:rsidR="00FB445D" w:rsidRDefault="00FB445D" w:rsidP="00FB445D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51C12D46" w14:textId="77777777" w:rsidR="00FB445D" w:rsidRDefault="00FB445D" w:rsidP="00FB445D">
      <w:pPr>
        <w:pStyle w:val="a9"/>
      </w:pPr>
      <w:r>
        <w:t>ori $t0,11</w:t>
      </w:r>
    </w:p>
    <w:p w14:paraId="7AF2BFC7" w14:textId="77777777" w:rsidR="00FB445D" w:rsidRDefault="00FB445D" w:rsidP="00FB445D">
      <w:pPr>
        <w:pStyle w:val="a9"/>
      </w:pPr>
      <w:r>
        <w:rPr>
          <w:rFonts w:hint="eastAsia"/>
        </w:rPr>
        <w:t>o</w:t>
      </w:r>
      <w:r>
        <w:t>ri $t1,12</w:t>
      </w:r>
    </w:p>
    <w:p w14:paraId="4DB41DF8" w14:textId="77777777" w:rsidR="00FB445D" w:rsidRDefault="00FB445D" w:rsidP="00FB445D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11EE837F" w14:textId="70344EBF" w:rsidR="00FB445D" w:rsidRDefault="00FB445D" w:rsidP="00FB445D">
      <w:pPr>
        <w:pStyle w:val="a9"/>
      </w:pPr>
      <w:r>
        <w:rPr>
          <w:rFonts w:hint="eastAsia"/>
        </w:rPr>
        <w:t>m</w:t>
      </w:r>
      <w:r>
        <w:t>flo $t2</w:t>
      </w:r>
    </w:p>
    <w:p w14:paraId="21BDE628" w14:textId="2D13DFAC" w:rsidR="00FB445D" w:rsidRDefault="00FB445D" w:rsidP="00FB445D">
      <w:pPr>
        <w:pStyle w:val="a9"/>
      </w:pPr>
      <w:r>
        <w:rPr>
          <w:rFonts w:hint="eastAsia"/>
        </w:rPr>
        <w:t>n</w:t>
      </w:r>
      <w:r>
        <w:t>op</w:t>
      </w:r>
    </w:p>
    <w:p w14:paraId="06374ECC" w14:textId="77777777" w:rsidR="00FB445D" w:rsidRDefault="00FB445D" w:rsidP="00FB445D">
      <w:pPr>
        <w:pStyle w:val="a9"/>
      </w:pPr>
      <w:r>
        <w:t>lw $t2,0($t2)</w:t>
      </w:r>
    </w:p>
    <w:p w14:paraId="12D6894E" w14:textId="77777777" w:rsidR="00FB445D" w:rsidRDefault="00FB445D" w:rsidP="00FB445D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4B5E3AB8" w14:textId="77777777" w:rsidR="00FB445D" w:rsidRDefault="00FB445D" w:rsidP="00FB445D">
      <w:pPr>
        <w:pStyle w:val="a9"/>
      </w:pPr>
      <w:r>
        <w:t>ori $t0,11</w:t>
      </w:r>
    </w:p>
    <w:p w14:paraId="78FF8653" w14:textId="77777777" w:rsidR="00FB445D" w:rsidRDefault="00FB445D" w:rsidP="00FB445D">
      <w:pPr>
        <w:pStyle w:val="a9"/>
      </w:pPr>
      <w:r>
        <w:rPr>
          <w:rFonts w:hint="eastAsia"/>
        </w:rPr>
        <w:t>o</w:t>
      </w:r>
      <w:r>
        <w:t>ri $t1,12</w:t>
      </w:r>
    </w:p>
    <w:p w14:paraId="7DD1040D" w14:textId="77777777" w:rsidR="00FB445D" w:rsidRDefault="00FB445D" w:rsidP="00FB445D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5695681F" w14:textId="6E78922A" w:rsidR="00FB445D" w:rsidRDefault="00FB445D" w:rsidP="00FB445D">
      <w:pPr>
        <w:pStyle w:val="a9"/>
      </w:pPr>
      <w:r>
        <w:rPr>
          <w:rFonts w:hint="eastAsia"/>
        </w:rPr>
        <w:t>m</w:t>
      </w:r>
      <w:r>
        <w:t>flo $t2</w:t>
      </w:r>
    </w:p>
    <w:p w14:paraId="228C3671" w14:textId="36CDCCDA" w:rsidR="00FB445D" w:rsidRDefault="00FB445D" w:rsidP="00FB445D">
      <w:pPr>
        <w:pStyle w:val="a9"/>
      </w:pPr>
      <w:r>
        <w:rPr>
          <w:rFonts w:hint="eastAsia"/>
        </w:rPr>
        <w:t>n</w:t>
      </w:r>
      <w:r>
        <w:t>op</w:t>
      </w:r>
    </w:p>
    <w:p w14:paraId="3CC861C7" w14:textId="77777777" w:rsidR="00FB445D" w:rsidRDefault="00FB445D" w:rsidP="00FB445D">
      <w:pPr>
        <w:pStyle w:val="a9"/>
      </w:pPr>
      <w:r>
        <w:t>sw $t2,0($t2)</w:t>
      </w:r>
    </w:p>
    <w:p w14:paraId="07B90642" w14:textId="5F7F130F" w:rsidR="00246114" w:rsidRDefault="00A42FB7" w:rsidP="00A87928">
      <w:r>
        <w:rPr>
          <w:rFonts w:hint="eastAsia"/>
        </w:rPr>
        <w:t>四．</w:t>
      </w:r>
      <w:r w:rsidR="00400C09">
        <w:rPr>
          <w:rFonts w:hint="eastAsia"/>
        </w:rPr>
        <w:t>E级R</w:t>
      </w:r>
      <w:r w:rsidR="00400C09">
        <w:t>t</w:t>
      </w:r>
    </w:p>
    <w:p w14:paraId="6E1C0006" w14:textId="05DAA464" w:rsidR="008E3742" w:rsidRDefault="008E3742" w:rsidP="008E3742">
      <w:r>
        <w:t>1.E</w:t>
      </w:r>
      <w:r>
        <w:rPr>
          <w:rFonts w:hint="eastAsia"/>
        </w:rPr>
        <w:t>级</w:t>
      </w:r>
      <w:r>
        <w:t>Rt</w:t>
      </w:r>
      <w:r>
        <w:rPr>
          <w:rFonts w:hint="eastAsia"/>
        </w:rPr>
        <w:t>与M级cal</w:t>
      </w:r>
      <w:r>
        <w:t>_r</w:t>
      </w:r>
    </w:p>
    <w:p w14:paraId="4339E7A8" w14:textId="692C09E3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880CB3">
        <w:t>t</w:t>
      </w:r>
      <w:proofErr w:type="gramEnd"/>
      <w:r>
        <w:t>----cal_r</w:t>
      </w:r>
    </w:p>
    <w:p w14:paraId="1F78FB77" w14:textId="77777777" w:rsidR="008E3742" w:rsidRDefault="008E3742" w:rsidP="008E3742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7F53B920" w14:textId="77777777" w:rsidR="008E3742" w:rsidRDefault="008E3742" w:rsidP="008E3742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49F209F8" w14:textId="1A3F2EB2" w:rsidR="008E3742" w:rsidRDefault="008E3742" w:rsidP="008E3742">
      <w:pPr>
        <w:pStyle w:val="a9"/>
      </w:pPr>
      <w:r>
        <w:t>subu $t</w:t>
      </w:r>
      <w:proofErr w:type="gramStart"/>
      <w:r>
        <w:t>4,$</w:t>
      </w:r>
      <w:proofErr w:type="gramEnd"/>
      <w:r w:rsidR="00880CB3">
        <w:t>0</w:t>
      </w:r>
      <w:r>
        <w:t>,$</w:t>
      </w:r>
      <w:r w:rsidR="00880CB3">
        <w:t>t1</w:t>
      </w:r>
    </w:p>
    <w:p w14:paraId="76E3B263" w14:textId="77777777" w:rsidR="004007DE" w:rsidRPr="004007DE" w:rsidRDefault="004007DE" w:rsidP="004007DE">
      <w:pPr>
        <w:pStyle w:val="a9"/>
      </w:pPr>
      <w:r w:rsidRPr="004007DE">
        <w:t>110@00003000: $10 &lt;= 0000006f</w:t>
      </w:r>
    </w:p>
    <w:p w14:paraId="183F7561" w14:textId="77777777" w:rsidR="004007DE" w:rsidRPr="004007DE" w:rsidRDefault="004007DE" w:rsidP="004007DE">
      <w:pPr>
        <w:pStyle w:val="a9"/>
      </w:pPr>
      <w:r w:rsidRPr="004007DE">
        <w:t>130@00003004: $ 9 &lt;= 0000006f</w:t>
      </w:r>
    </w:p>
    <w:p w14:paraId="5586D5FD" w14:textId="77777777" w:rsidR="004007DE" w:rsidRPr="004007DE" w:rsidRDefault="004007DE" w:rsidP="004007DE">
      <w:pPr>
        <w:pStyle w:val="a9"/>
      </w:pPr>
      <w:r w:rsidRPr="004007DE">
        <w:t>150@00003008: $12 &lt;= ffffff91</w:t>
      </w:r>
    </w:p>
    <w:p w14:paraId="30CC3D41" w14:textId="77777777" w:rsidR="004007DE" w:rsidRPr="004007DE" w:rsidRDefault="004007DE" w:rsidP="004007DE">
      <w:pPr>
        <w:pStyle w:val="a9"/>
      </w:pPr>
      <w:r w:rsidRPr="004007DE">
        <w:t>170@0000300c: $10 &lt;= 0000006f</w:t>
      </w:r>
    </w:p>
    <w:p w14:paraId="2656A122" w14:textId="77777777" w:rsidR="004007DE" w:rsidRPr="004007DE" w:rsidRDefault="004007DE" w:rsidP="004007DE">
      <w:pPr>
        <w:pStyle w:val="a9"/>
      </w:pPr>
      <w:r w:rsidRPr="004007DE">
        <w:t>190@00003010: $ 9 &lt;= 0000006f</w:t>
      </w:r>
    </w:p>
    <w:p w14:paraId="04EF334A" w14:textId="647069DE" w:rsidR="004007DE" w:rsidRDefault="004007DE" w:rsidP="004007DE">
      <w:pPr>
        <w:pStyle w:val="a9"/>
      </w:pPr>
      <w:r w:rsidRPr="004007DE">
        <w:t>210@00003014: $12 &lt;= ffffff91</w:t>
      </w:r>
    </w:p>
    <w:p w14:paraId="71DB442D" w14:textId="5E94ADFC" w:rsidR="008E3742" w:rsidRDefault="00880CB3" w:rsidP="008E3742">
      <w:r>
        <w:rPr>
          <w:rFonts w:hint="eastAsia"/>
        </w:rPr>
        <w:t xml:space="preserve"> </w:t>
      </w:r>
      <w:r w:rsidR="008E3742">
        <w:rPr>
          <w:rFonts w:hint="eastAsia"/>
        </w:rPr>
        <w:t>(</w:t>
      </w:r>
      <w:proofErr w:type="gramStart"/>
      <w:r>
        <w:t>2</w:t>
      </w:r>
      <w:r w:rsidR="008E3742">
        <w:t>)R</w:t>
      </w:r>
      <w:r>
        <w:t>t</w:t>
      </w:r>
      <w:proofErr w:type="gramEnd"/>
      <w:r w:rsidR="008E3742">
        <w:t>----store</w:t>
      </w:r>
    </w:p>
    <w:p w14:paraId="03D35CD3" w14:textId="77777777" w:rsidR="008E3742" w:rsidRDefault="008E3742" w:rsidP="008E3742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5E9CC279" w14:textId="3A673368" w:rsidR="008E3742" w:rsidRDefault="008E3742" w:rsidP="008E3742">
      <w:pPr>
        <w:pStyle w:val="a9"/>
      </w:pPr>
      <w:r>
        <w:t>sw $t</w:t>
      </w:r>
      <w:r w:rsidR="00880CB3">
        <w:t>1</w:t>
      </w:r>
      <w:r>
        <w:t>,0($t</w:t>
      </w:r>
      <w:r w:rsidR="00880CB3">
        <w:t>2</w:t>
      </w:r>
      <w:r>
        <w:t>)</w:t>
      </w:r>
    </w:p>
    <w:p w14:paraId="0536B89F" w14:textId="77777777" w:rsidR="003561B8" w:rsidRPr="003561B8" w:rsidRDefault="003561B8" w:rsidP="003561B8">
      <w:pPr>
        <w:pStyle w:val="a9"/>
      </w:pPr>
      <w:r w:rsidRPr="003561B8">
        <w:t>110@00003000: $ 9 &lt;= 00000000</w:t>
      </w:r>
    </w:p>
    <w:p w14:paraId="242BE264" w14:textId="1F5557BF" w:rsidR="003561B8" w:rsidRDefault="003561B8" w:rsidP="003561B8">
      <w:pPr>
        <w:pStyle w:val="a9"/>
      </w:pPr>
      <w:r w:rsidRPr="003561B8">
        <w:t>110@00003004: *00000000 &lt;= 00000000</w:t>
      </w:r>
    </w:p>
    <w:p w14:paraId="3EDD8229" w14:textId="68DA87A0" w:rsidR="008E3742" w:rsidRDefault="008E3742" w:rsidP="008E3742">
      <w:r>
        <w:t>2.E</w:t>
      </w:r>
      <w:r>
        <w:rPr>
          <w:rFonts w:hint="eastAsia"/>
        </w:rPr>
        <w:t>级R</w:t>
      </w:r>
      <w:r w:rsidR="000619B0">
        <w:t>t</w:t>
      </w:r>
      <w:r>
        <w:rPr>
          <w:rFonts w:hint="eastAsia"/>
        </w:rPr>
        <w:t>与M级c</w:t>
      </w:r>
      <w:r>
        <w:t>al_i</w:t>
      </w:r>
    </w:p>
    <w:p w14:paraId="52D72F71" w14:textId="5317A4E6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0619B0">
        <w:t>t</w:t>
      </w:r>
      <w:proofErr w:type="gramEnd"/>
      <w:r>
        <w:t>----cal_r</w:t>
      </w:r>
    </w:p>
    <w:p w14:paraId="2443E602" w14:textId="77777777" w:rsidR="008E3742" w:rsidRDefault="008E3742" w:rsidP="008E3742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5BDB9A0A" w14:textId="77777777" w:rsidR="008E3742" w:rsidRDefault="008E3742" w:rsidP="008E3742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12B15E22" w14:textId="348E765D" w:rsidR="008E3742" w:rsidRDefault="008E3742" w:rsidP="008E3742">
      <w:pPr>
        <w:pStyle w:val="a9"/>
      </w:pPr>
      <w:r>
        <w:t>subu $t</w:t>
      </w:r>
      <w:proofErr w:type="gramStart"/>
      <w:r>
        <w:t>4,$</w:t>
      </w:r>
      <w:proofErr w:type="gramEnd"/>
      <w:r w:rsidR="007C5C82">
        <w:t>0,$t1</w:t>
      </w:r>
    </w:p>
    <w:p w14:paraId="7DAE3E29" w14:textId="77777777" w:rsidR="004007DE" w:rsidRPr="004007DE" w:rsidRDefault="004007DE" w:rsidP="004007DE">
      <w:pPr>
        <w:pStyle w:val="a9"/>
      </w:pPr>
      <w:r w:rsidRPr="004007DE">
        <w:t>110@00003000: $10 &lt;= 0000006f</w:t>
      </w:r>
    </w:p>
    <w:p w14:paraId="2093A63B" w14:textId="77777777" w:rsidR="004007DE" w:rsidRPr="004007DE" w:rsidRDefault="004007DE" w:rsidP="004007DE">
      <w:pPr>
        <w:pStyle w:val="a9"/>
      </w:pPr>
      <w:r w:rsidRPr="004007DE">
        <w:t>130@00003004: $ 9 &lt;= 0000006f</w:t>
      </w:r>
    </w:p>
    <w:p w14:paraId="585F90B2" w14:textId="5B5CD84F" w:rsidR="004007DE" w:rsidRDefault="004007DE" w:rsidP="004007DE">
      <w:pPr>
        <w:pStyle w:val="a9"/>
      </w:pPr>
      <w:r w:rsidRPr="004007DE">
        <w:t>150@00003008: $12 &lt;= ffffff91</w:t>
      </w:r>
    </w:p>
    <w:p w14:paraId="3884E72F" w14:textId="0DD3198F" w:rsidR="008E3742" w:rsidRDefault="007C5C82" w:rsidP="008E3742">
      <w:r>
        <w:rPr>
          <w:rFonts w:hint="eastAsia"/>
        </w:rPr>
        <w:t xml:space="preserve"> </w:t>
      </w:r>
      <w:r w:rsidR="008E3742">
        <w:rPr>
          <w:rFonts w:hint="eastAsia"/>
        </w:rPr>
        <w:t>(</w:t>
      </w:r>
      <w:proofErr w:type="gramStart"/>
      <w:r>
        <w:t>2</w:t>
      </w:r>
      <w:r w:rsidR="000619B0">
        <w:t>)</w:t>
      </w:r>
      <w:r w:rsidR="008E3742">
        <w:t>R</w:t>
      </w:r>
      <w:r w:rsidR="000619B0">
        <w:t>t</w:t>
      </w:r>
      <w:proofErr w:type="gramEnd"/>
      <w:r w:rsidR="008E3742">
        <w:t>----store</w:t>
      </w:r>
    </w:p>
    <w:p w14:paraId="5DA5D72E" w14:textId="6EED67C6" w:rsidR="008E3742" w:rsidRDefault="008E3742" w:rsidP="008E3742">
      <w:pPr>
        <w:pStyle w:val="a9"/>
      </w:pPr>
      <w:r>
        <w:t>ori $t</w:t>
      </w:r>
      <w:proofErr w:type="gramStart"/>
      <w:r>
        <w:t>1,$</w:t>
      </w:r>
      <w:proofErr w:type="gramEnd"/>
      <w:r>
        <w:t>t2,</w:t>
      </w:r>
      <w:r w:rsidR="00D656A5">
        <w:t>100</w:t>
      </w:r>
    </w:p>
    <w:p w14:paraId="3E3CE923" w14:textId="02410B12" w:rsidR="008E3742" w:rsidRDefault="008E3742" w:rsidP="008E3742">
      <w:pPr>
        <w:pStyle w:val="a9"/>
      </w:pPr>
      <w:r>
        <w:t>sw $t</w:t>
      </w:r>
      <w:r w:rsidR="00912838">
        <w:t>1,0($t1)</w:t>
      </w:r>
    </w:p>
    <w:p w14:paraId="56A5DE8E" w14:textId="77777777" w:rsidR="00394231" w:rsidRPr="00394231" w:rsidRDefault="00394231" w:rsidP="00394231">
      <w:pPr>
        <w:pStyle w:val="a9"/>
      </w:pPr>
      <w:r w:rsidRPr="00394231">
        <w:t>110@00003000: $ 9 &lt;= 00000064</w:t>
      </w:r>
    </w:p>
    <w:p w14:paraId="0AFB997F" w14:textId="3457CFBE" w:rsidR="00394231" w:rsidRDefault="00394231" w:rsidP="00394231">
      <w:pPr>
        <w:pStyle w:val="a9"/>
      </w:pPr>
      <w:r w:rsidRPr="00394231">
        <w:t>110@00003004: *00000064 &lt;= 00000064</w:t>
      </w:r>
    </w:p>
    <w:p w14:paraId="41C8ACFF" w14:textId="63A8193E" w:rsidR="008E3742" w:rsidRDefault="008E3742" w:rsidP="008E3742">
      <w:r>
        <w:t>3.E</w:t>
      </w:r>
      <w:r>
        <w:rPr>
          <w:rFonts w:hint="eastAsia"/>
        </w:rPr>
        <w:t>级R</w:t>
      </w:r>
      <w:r w:rsidR="000619B0">
        <w:t>t</w:t>
      </w:r>
      <w:r>
        <w:rPr>
          <w:rFonts w:hint="eastAsia"/>
        </w:rPr>
        <w:t>与M级</w:t>
      </w:r>
      <w:r>
        <w:t>jal</w:t>
      </w:r>
    </w:p>
    <w:p w14:paraId="4AA17ED7" w14:textId="3BEE7675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0619B0">
        <w:t>t</w:t>
      </w:r>
      <w:proofErr w:type="gramEnd"/>
      <w:r>
        <w:t>----cal_r</w:t>
      </w:r>
    </w:p>
    <w:p w14:paraId="308BCD88" w14:textId="77777777" w:rsidR="008E3742" w:rsidRDefault="008E3742" w:rsidP="008E3742">
      <w:pPr>
        <w:pStyle w:val="a9"/>
      </w:pPr>
      <w:r>
        <w:t>jal eee</w:t>
      </w:r>
    </w:p>
    <w:p w14:paraId="7E58A28F" w14:textId="3CE685A2" w:rsidR="008E3742" w:rsidRDefault="008E3742" w:rsidP="008E3742">
      <w:pPr>
        <w:pStyle w:val="a9"/>
      </w:pPr>
      <w:r>
        <w:t>subu $t</w:t>
      </w:r>
      <w:proofErr w:type="gramStart"/>
      <w:r>
        <w:t>1,</w:t>
      </w:r>
      <w:r w:rsidR="000619B0">
        <w:t>$</w:t>
      </w:r>
      <w:proofErr w:type="gramEnd"/>
      <w:r w:rsidR="000619B0">
        <w:t>t2,</w:t>
      </w:r>
      <w:r>
        <w:t>$ra</w:t>
      </w:r>
    </w:p>
    <w:p w14:paraId="06E79917" w14:textId="2A27C0B8" w:rsidR="008E3742" w:rsidRDefault="008E3742" w:rsidP="000619B0">
      <w:pPr>
        <w:pStyle w:val="a9"/>
      </w:pPr>
      <w:r>
        <w:rPr>
          <w:rFonts w:hint="eastAsia"/>
        </w:rPr>
        <w:t>e</w:t>
      </w:r>
      <w:r>
        <w:t>ee:</w:t>
      </w:r>
    </w:p>
    <w:p w14:paraId="161071FB" w14:textId="77777777" w:rsidR="007223C0" w:rsidRPr="007223C0" w:rsidRDefault="007223C0" w:rsidP="007223C0">
      <w:pPr>
        <w:pStyle w:val="a9"/>
      </w:pPr>
      <w:r w:rsidRPr="007223C0">
        <w:t>110@00003000: $31 &lt;= 00003008</w:t>
      </w:r>
    </w:p>
    <w:p w14:paraId="0FF16D79" w14:textId="77777777" w:rsidR="007223C0" w:rsidRPr="007223C0" w:rsidRDefault="007223C0" w:rsidP="007223C0">
      <w:pPr>
        <w:pStyle w:val="a9"/>
      </w:pPr>
      <w:r w:rsidRPr="007223C0">
        <w:t>130@00003004: $ 9 &lt;= ffffcff8</w:t>
      </w:r>
    </w:p>
    <w:p w14:paraId="7DE8C3D2" w14:textId="1EBEEBB9" w:rsidR="008E3742" w:rsidRDefault="008E3742" w:rsidP="008E3742">
      <w:r>
        <w:rPr>
          <w:rFonts w:hint="eastAsia"/>
        </w:rPr>
        <w:t>(</w:t>
      </w:r>
      <w:proofErr w:type="gramStart"/>
      <w:r w:rsidR="000619B0">
        <w:t>2</w:t>
      </w:r>
      <w:r>
        <w:t>)R</w:t>
      </w:r>
      <w:r w:rsidR="000619B0">
        <w:t>t</w:t>
      </w:r>
      <w:proofErr w:type="gramEnd"/>
      <w:r>
        <w:t>----store</w:t>
      </w:r>
    </w:p>
    <w:p w14:paraId="65AD3F88" w14:textId="77777777" w:rsidR="008E3742" w:rsidRDefault="008E3742" w:rsidP="008E3742">
      <w:pPr>
        <w:pStyle w:val="a9"/>
      </w:pPr>
      <w:r>
        <w:t>jal eee</w:t>
      </w:r>
    </w:p>
    <w:p w14:paraId="426B2224" w14:textId="44BB8D2E" w:rsidR="008E3742" w:rsidRDefault="008E3742" w:rsidP="008E3742">
      <w:pPr>
        <w:pStyle w:val="a9"/>
      </w:pPr>
      <w:r>
        <w:t>sw $</w:t>
      </w:r>
      <w:r w:rsidR="00D23F56">
        <w:t>ra</w:t>
      </w:r>
      <w:r>
        <w:t>,0($</w:t>
      </w:r>
      <w:r w:rsidR="00D23F56">
        <w:t>0</w:t>
      </w:r>
      <w:r>
        <w:t>)</w:t>
      </w:r>
    </w:p>
    <w:p w14:paraId="2309A1D6" w14:textId="0B546754" w:rsidR="008E3742" w:rsidRDefault="008E3742" w:rsidP="008E3742">
      <w:pPr>
        <w:pStyle w:val="a9"/>
      </w:pPr>
      <w:r>
        <w:rPr>
          <w:rFonts w:hint="eastAsia"/>
        </w:rPr>
        <w:t>e</w:t>
      </w:r>
      <w:r>
        <w:t>ee:</w:t>
      </w:r>
    </w:p>
    <w:p w14:paraId="5281FF41" w14:textId="6E8A2936" w:rsidR="00F45307" w:rsidRPr="00F45307" w:rsidRDefault="00F45307" w:rsidP="00F45307">
      <w:pPr>
        <w:pStyle w:val="a9"/>
      </w:pPr>
      <w:r w:rsidRPr="00F45307">
        <w:t>1</w:t>
      </w:r>
      <w:r>
        <w:t>1</w:t>
      </w:r>
      <w:r w:rsidRPr="00F45307">
        <w:t>0@00003000: $31 &lt;= 00003008</w:t>
      </w:r>
    </w:p>
    <w:p w14:paraId="400CAB53" w14:textId="1C0E956D" w:rsidR="00F45307" w:rsidRDefault="00F45307" w:rsidP="00F45307">
      <w:pPr>
        <w:pStyle w:val="a9"/>
      </w:pPr>
      <w:r w:rsidRPr="00F45307">
        <w:t>110@00003004: *00000000 &lt;= 00003008</w:t>
      </w:r>
    </w:p>
    <w:p w14:paraId="1DD4528C" w14:textId="4439E250" w:rsidR="00A80DFA" w:rsidRDefault="00A80DFA" w:rsidP="00A80DFA">
      <w:r>
        <w:rPr>
          <w:rFonts w:hint="eastAsia"/>
        </w:rPr>
        <w:t>4</w:t>
      </w:r>
      <w:r>
        <w:t>.</w:t>
      </w:r>
      <w:r w:rsidRPr="00A80DFA">
        <w:t xml:space="preserve"> </w:t>
      </w:r>
      <w:r>
        <w:t>E</w:t>
      </w:r>
      <w:r>
        <w:rPr>
          <w:rFonts w:hint="eastAsia"/>
        </w:rPr>
        <w:t>级R</w:t>
      </w:r>
      <w:r>
        <w:t>t</w:t>
      </w:r>
      <w:r>
        <w:rPr>
          <w:rFonts w:hint="eastAsia"/>
        </w:rPr>
        <w:t>与M级</w:t>
      </w:r>
      <w:r>
        <w:t>jalr</w:t>
      </w:r>
    </w:p>
    <w:p w14:paraId="756F7616" w14:textId="77777777" w:rsidR="00A80DFA" w:rsidRDefault="00A80DFA" w:rsidP="00A80DFA">
      <w:r>
        <w:rPr>
          <w:rFonts w:hint="eastAsia"/>
        </w:rPr>
        <w:t>(</w:t>
      </w:r>
      <w:proofErr w:type="gramStart"/>
      <w:r>
        <w:t>1)Rt</w:t>
      </w:r>
      <w:proofErr w:type="gramEnd"/>
      <w:r>
        <w:t>----cal_r</w:t>
      </w:r>
    </w:p>
    <w:p w14:paraId="501210CB" w14:textId="1A6663D2" w:rsidR="00A80DFA" w:rsidRDefault="00A80DFA" w:rsidP="00A80DFA">
      <w:pPr>
        <w:pStyle w:val="a9"/>
      </w:pPr>
      <w:r>
        <w:t>jalr $t</w:t>
      </w:r>
      <w:proofErr w:type="gramStart"/>
      <w:r>
        <w:t>3,$</w:t>
      </w:r>
      <w:proofErr w:type="gramEnd"/>
      <w:r>
        <w:t>t2</w:t>
      </w:r>
    </w:p>
    <w:p w14:paraId="601B1DAD" w14:textId="64800A7C" w:rsidR="00A80DFA" w:rsidRDefault="00A80DFA" w:rsidP="00A80DFA">
      <w:pPr>
        <w:pStyle w:val="a9"/>
      </w:pPr>
      <w:r>
        <w:t>subu $t</w:t>
      </w:r>
      <w:proofErr w:type="gramStart"/>
      <w:r>
        <w:t>1,$</w:t>
      </w:r>
      <w:proofErr w:type="gramEnd"/>
      <w:r>
        <w:t>t2,$t2</w:t>
      </w:r>
    </w:p>
    <w:p w14:paraId="4613F3CE" w14:textId="77777777" w:rsidR="00A80DFA" w:rsidRPr="00A80DFA" w:rsidRDefault="00A80DFA" w:rsidP="00A80DFA">
      <w:pPr>
        <w:pStyle w:val="a9"/>
      </w:pPr>
      <w:r w:rsidRPr="00A80DFA">
        <w:t>110@00003000: $11 &lt;= 00003008</w:t>
      </w:r>
    </w:p>
    <w:p w14:paraId="1F1F2A70" w14:textId="067D0440" w:rsidR="00A80DFA" w:rsidRDefault="00A80DFA" w:rsidP="00A80DFA">
      <w:pPr>
        <w:pStyle w:val="a9"/>
      </w:pPr>
      <w:r w:rsidRPr="00A80DFA">
        <w:t>130@00003004: $ 9 &lt;= 00000000</w:t>
      </w:r>
    </w:p>
    <w:p w14:paraId="55BB2402" w14:textId="7256D28E" w:rsidR="00A80DFA" w:rsidRDefault="00A80DFA" w:rsidP="00A80DFA">
      <w:r>
        <w:rPr>
          <w:rFonts w:hint="eastAsia"/>
        </w:rPr>
        <w:t xml:space="preserve"> (</w:t>
      </w:r>
      <w:proofErr w:type="gramStart"/>
      <w:r>
        <w:t>2)Rt</w:t>
      </w:r>
      <w:proofErr w:type="gramEnd"/>
      <w:r>
        <w:t>----store</w:t>
      </w:r>
    </w:p>
    <w:p w14:paraId="373DA8F0" w14:textId="77777777" w:rsidR="00A80DFA" w:rsidRDefault="00A80DFA" w:rsidP="00A80DFA">
      <w:pPr>
        <w:pStyle w:val="a9"/>
      </w:pPr>
      <w:r>
        <w:t>jalr $t</w:t>
      </w:r>
      <w:proofErr w:type="gramStart"/>
      <w:r>
        <w:t>3,$</w:t>
      </w:r>
      <w:proofErr w:type="gramEnd"/>
      <w:r>
        <w:t>t2</w:t>
      </w:r>
    </w:p>
    <w:p w14:paraId="3BB11493" w14:textId="14C3F8BD" w:rsidR="00A80DFA" w:rsidRDefault="00A80DFA" w:rsidP="00A80DFA">
      <w:pPr>
        <w:pStyle w:val="a9"/>
      </w:pPr>
      <w:r>
        <w:t>sw $t2,0($0)</w:t>
      </w:r>
    </w:p>
    <w:p w14:paraId="22D6868F" w14:textId="77777777" w:rsidR="00A80DFA" w:rsidRPr="00A80DFA" w:rsidRDefault="00A80DFA" w:rsidP="00A80DFA">
      <w:pPr>
        <w:pStyle w:val="a9"/>
      </w:pPr>
      <w:r w:rsidRPr="00A80DFA">
        <w:t>110@00003000: $11 &lt;= 00003008</w:t>
      </w:r>
    </w:p>
    <w:p w14:paraId="3D2A1C1D" w14:textId="1AF4DB44" w:rsidR="00A80DFA" w:rsidRDefault="00A80DFA" w:rsidP="00A80DFA">
      <w:pPr>
        <w:pStyle w:val="a9"/>
      </w:pPr>
      <w:r w:rsidRPr="00A80DFA">
        <w:t>110@00003004: *00000000 &lt;= 00000000</w:t>
      </w:r>
    </w:p>
    <w:p w14:paraId="76872EB7" w14:textId="09C1B968" w:rsidR="00A80DFA" w:rsidRDefault="00A80DFA" w:rsidP="003774D8">
      <w:pPr>
        <w:rPr>
          <w:color w:val="000000"/>
        </w:rPr>
      </w:pPr>
      <w:r>
        <w:t>5.</w:t>
      </w:r>
      <w:r w:rsidR="003774D8" w:rsidRPr="003774D8">
        <w:t xml:space="preserve"> </w:t>
      </w:r>
      <w:r w:rsidR="003774D8">
        <w:t>E</w:t>
      </w:r>
      <w:r w:rsidR="003774D8">
        <w:rPr>
          <w:rFonts w:hint="eastAsia"/>
        </w:rPr>
        <w:t>级R</w:t>
      </w:r>
      <w:r w:rsidR="003774D8">
        <w:t>t</w:t>
      </w:r>
      <w:r w:rsidR="003774D8">
        <w:rPr>
          <w:rFonts w:hint="eastAsia"/>
        </w:rPr>
        <w:t>与</w:t>
      </w:r>
      <w:r w:rsidR="003774D8">
        <w:t>M</w:t>
      </w:r>
      <w:r w:rsidR="003774D8">
        <w:rPr>
          <w:rFonts w:hint="eastAsia"/>
        </w:rPr>
        <w:t>级</w:t>
      </w:r>
      <w:r w:rsidR="003774D8">
        <w:t>mflo mfhi</w:t>
      </w:r>
    </w:p>
    <w:p w14:paraId="27909747" w14:textId="5E2ADE21" w:rsidR="00C47D3A" w:rsidRDefault="00C47D3A" w:rsidP="00C47D3A">
      <w:r>
        <w:rPr>
          <w:rFonts w:hint="eastAsia"/>
        </w:rPr>
        <w:t xml:space="preserve"> (</w:t>
      </w:r>
      <w:proofErr w:type="gramStart"/>
      <w:r>
        <w:t>1)Rt</w:t>
      </w:r>
      <w:proofErr w:type="gramEnd"/>
      <w:r>
        <w:t>----cal_r</w:t>
      </w:r>
    </w:p>
    <w:p w14:paraId="710849F2" w14:textId="77777777" w:rsidR="00C47D3A" w:rsidRDefault="00C47D3A" w:rsidP="00C47D3A">
      <w:pPr>
        <w:pStyle w:val="a9"/>
      </w:pPr>
      <w:r>
        <w:t>ori $t0,11</w:t>
      </w:r>
    </w:p>
    <w:p w14:paraId="6609A9DF" w14:textId="77777777" w:rsidR="00C47D3A" w:rsidRDefault="00C47D3A" w:rsidP="00C47D3A">
      <w:pPr>
        <w:pStyle w:val="a9"/>
      </w:pPr>
      <w:r>
        <w:rPr>
          <w:rFonts w:hint="eastAsia"/>
        </w:rPr>
        <w:t>o</w:t>
      </w:r>
      <w:r>
        <w:t>ri $t1,12</w:t>
      </w:r>
    </w:p>
    <w:p w14:paraId="1BC6ABA7" w14:textId="77777777" w:rsidR="00C47D3A" w:rsidRDefault="00C47D3A" w:rsidP="00C47D3A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2FB3DEC4" w14:textId="77777777" w:rsidR="00C47D3A" w:rsidRDefault="00C47D3A" w:rsidP="00C47D3A">
      <w:pPr>
        <w:pStyle w:val="a9"/>
      </w:pPr>
      <w:r>
        <w:rPr>
          <w:rFonts w:hint="eastAsia"/>
        </w:rPr>
        <w:t>m</w:t>
      </w:r>
      <w:r>
        <w:t>flo $t2</w:t>
      </w:r>
    </w:p>
    <w:p w14:paraId="1B9661BA" w14:textId="77777777" w:rsidR="00C47D3A" w:rsidRDefault="00C47D3A" w:rsidP="00C47D3A">
      <w:pPr>
        <w:pStyle w:val="a9"/>
      </w:pPr>
      <w:r>
        <w:rPr>
          <w:rFonts w:hint="eastAsia"/>
        </w:rPr>
        <w:t>s</w:t>
      </w:r>
      <w:r>
        <w:t>ub $t</w:t>
      </w:r>
      <w:proofErr w:type="gramStart"/>
      <w:r>
        <w:t>3,$</w:t>
      </w:r>
      <w:proofErr w:type="gramEnd"/>
      <w:r>
        <w:t>t2,$t2</w:t>
      </w:r>
    </w:p>
    <w:p w14:paraId="0EB97B4D" w14:textId="4C790201" w:rsidR="00C47D3A" w:rsidRDefault="00C47D3A" w:rsidP="00C47D3A">
      <w:r>
        <w:rPr>
          <w:rFonts w:hint="eastAsia"/>
        </w:rPr>
        <w:t>(</w:t>
      </w:r>
      <w:proofErr w:type="gramStart"/>
      <w:r>
        <w:t>2)Rt</w:t>
      </w:r>
      <w:proofErr w:type="gramEnd"/>
      <w:r>
        <w:t>----store</w:t>
      </w:r>
    </w:p>
    <w:p w14:paraId="7CBBE15B" w14:textId="77777777" w:rsidR="00C47D3A" w:rsidRDefault="00C47D3A" w:rsidP="00C47D3A">
      <w:pPr>
        <w:pStyle w:val="a9"/>
      </w:pPr>
      <w:r>
        <w:t>ori $t0,11</w:t>
      </w:r>
    </w:p>
    <w:p w14:paraId="4EC15C97" w14:textId="77777777" w:rsidR="00C47D3A" w:rsidRDefault="00C47D3A" w:rsidP="00C47D3A">
      <w:pPr>
        <w:pStyle w:val="a9"/>
      </w:pPr>
      <w:r>
        <w:rPr>
          <w:rFonts w:hint="eastAsia"/>
        </w:rPr>
        <w:t>o</w:t>
      </w:r>
      <w:r>
        <w:t>ri $t1,12</w:t>
      </w:r>
    </w:p>
    <w:p w14:paraId="6B09E27F" w14:textId="77777777" w:rsidR="00C47D3A" w:rsidRDefault="00C47D3A" w:rsidP="00C47D3A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75431393" w14:textId="77777777" w:rsidR="00C47D3A" w:rsidRDefault="00C47D3A" w:rsidP="00C47D3A">
      <w:pPr>
        <w:pStyle w:val="a9"/>
      </w:pPr>
      <w:r>
        <w:rPr>
          <w:rFonts w:hint="eastAsia"/>
        </w:rPr>
        <w:t>m</w:t>
      </w:r>
      <w:r>
        <w:t>flo $t2</w:t>
      </w:r>
    </w:p>
    <w:p w14:paraId="22C539A8" w14:textId="545B6BE1" w:rsidR="00D600B3" w:rsidRPr="00C47D3A" w:rsidRDefault="00C47D3A" w:rsidP="00FA0F5B">
      <w:pPr>
        <w:pStyle w:val="a9"/>
      </w:pPr>
      <w:r>
        <w:t>sw $t2,0($t2)</w:t>
      </w:r>
    </w:p>
    <w:p w14:paraId="439251A7" w14:textId="39452456" w:rsidR="008E3742" w:rsidRDefault="00A80DFA" w:rsidP="008E3742">
      <w:r>
        <w:t>6</w:t>
      </w:r>
      <w:r w:rsidR="008E3742">
        <w:t>.E</w:t>
      </w:r>
      <w:r w:rsidR="008E3742">
        <w:rPr>
          <w:rFonts w:hint="eastAsia"/>
        </w:rPr>
        <w:t>级R</w:t>
      </w:r>
      <w:r w:rsidR="00D34F9B">
        <w:t>t</w:t>
      </w:r>
      <w:r w:rsidR="008E3742">
        <w:rPr>
          <w:rFonts w:hint="eastAsia"/>
        </w:rPr>
        <w:t>与</w:t>
      </w:r>
      <w:r w:rsidR="008E3742">
        <w:t>W</w:t>
      </w:r>
      <w:r w:rsidR="008E3742">
        <w:rPr>
          <w:rFonts w:hint="eastAsia"/>
        </w:rPr>
        <w:t>级cal</w:t>
      </w:r>
      <w:r w:rsidR="008E3742">
        <w:t>_r</w:t>
      </w:r>
    </w:p>
    <w:p w14:paraId="5F53555F" w14:textId="78FF7548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D34F9B">
        <w:t>t</w:t>
      </w:r>
      <w:proofErr w:type="gramEnd"/>
      <w:r>
        <w:t>----cal_r</w:t>
      </w:r>
    </w:p>
    <w:p w14:paraId="1AFF1852" w14:textId="77777777" w:rsidR="008E3742" w:rsidRDefault="008E3742" w:rsidP="008E3742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4754D077" w14:textId="77777777" w:rsidR="008E3742" w:rsidRDefault="008E3742" w:rsidP="008E3742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1BCE346F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50BE3993" w14:textId="2DA016B9" w:rsidR="008E3742" w:rsidRDefault="008E3742" w:rsidP="008E3742">
      <w:pPr>
        <w:pStyle w:val="a9"/>
      </w:pPr>
      <w:r>
        <w:t>subu $t</w:t>
      </w:r>
      <w:proofErr w:type="gramStart"/>
      <w:r>
        <w:t>4,$</w:t>
      </w:r>
      <w:proofErr w:type="gramEnd"/>
      <w:r w:rsidR="00D34F9B">
        <w:t>0</w:t>
      </w:r>
      <w:r>
        <w:t>,$</w:t>
      </w:r>
      <w:r w:rsidR="00D34F9B">
        <w:t>t1</w:t>
      </w:r>
    </w:p>
    <w:p w14:paraId="4A8A9FB7" w14:textId="77777777" w:rsidR="00D656A5" w:rsidRPr="00D656A5" w:rsidRDefault="00D656A5" w:rsidP="00D656A5">
      <w:pPr>
        <w:pStyle w:val="a9"/>
      </w:pPr>
      <w:r w:rsidRPr="00D656A5">
        <w:t>110@00003000: $10 &lt;= 0000006f</w:t>
      </w:r>
    </w:p>
    <w:p w14:paraId="431E1981" w14:textId="77777777" w:rsidR="00D656A5" w:rsidRPr="00D656A5" w:rsidRDefault="00D656A5" w:rsidP="00D656A5">
      <w:pPr>
        <w:pStyle w:val="a9"/>
      </w:pPr>
      <w:r w:rsidRPr="00D656A5">
        <w:t>130@00003004: $ 9 &lt;= 0000006f</w:t>
      </w:r>
    </w:p>
    <w:p w14:paraId="71947086" w14:textId="74C54486" w:rsidR="00D656A5" w:rsidRDefault="00D656A5" w:rsidP="00D656A5">
      <w:pPr>
        <w:pStyle w:val="a9"/>
      </w:pPr>
      <w:r w:rsidRPr="00D656A5">
        <w:t>170@0000300c: $12 &lt;= ffffff91</w:t>
      </w:r>
    </w:p>
    <w:p w14:paraId="4546C82D" w14:textId="58740DD0" w:rsidR="008E3742" w:rsidRDefault="008E3742" w:rsidP="008E3742">
      <w:r>
        <w:rPr>
          <w:rFonts w:hint="eastAsia"/>
        </w:rPr>
        <w:t>(</w:t>
      </w:r>
      <w:proofErr w:type="gramStart"/>
      <w:r w:rsidR="00D34F9B">
        <w:t>2</w:t>
      </w:r>
      <w:r>
        <w:t>)R</w:t>
      </w:r>
      <w:r w:rsidR="00D34F9B">
        <w:t>t</w:t>
      </w:r>
      <w:proofErr w:type="gramEnd"/>
      <w:r>
        <w:t>----store</w:t>
      </w:r>
    </w:p>
    <w:p w14:paraId="477A5072" w14:textId="77777777" w:rsidR="008E3742" w:rsidRDefault="008E3742" w:rsidP="008E3742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3A6D070C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03B424D7" w14:textId="0351855C" w:rsidR="008E3742" w:rsidRDefault="008E3742" w:rsidP="008E3742">
      <w:pPr>
        <w:pStyle w:val="a9"/>
      </w:pPr>
      <w:r>
        <w:t>sw $t</w:t>
      </w:r>
      <w:r w:rsidR="008A68CC">
        <w:t>1</w:t>
      </w:r>
      <w:r>
        <w:t>,0($t</w:t>
      </w:r>
      <w:r w:rsidR="008A68CC">
        <w:t>2</w:t>
      </w:r>
      <w:r>
        <w:t>)</w:t>
      </w:r>
    </w:p>
    <w:p w14:paraId="48486201" w14:textId="77777777" w:rsidR="00D656A5" w:rsidRPr="00D656A5" w:rsidRDefault="00D656A5" w:rsidP="00D656A5">
      <w:pPr>
        <w:pStyle w:val="a9"/>
      </w:pPr>
      <w:r w:rsidRPr="00D656A5">
        <w:t>110@00003000: $ 9 &lt;= 00000000</w:t>
      </w:r>
    </w:p>
    <w:p w14:paraId="6975BAF0" w14:textId="1BE4A6A5" w:rsidR="00D656A5" w:rsidRDefault="00D656A5" w:rsidP="00D656A5">
      <w:pPr>
        <w:pStyle w:val="a9"/>
      </w:pPr>
      <w:r w:rsidRPr="00D656A5">
        <w:t>130@00003008: *00000000 &lt;= 00000000</w:t>
      </w:r>
    </w:p>
    <w:p w14:paraId="30F5F88A" w14:textId="3E155539" w:rsidR="008E3742" w:rsidRDefault="005D4313" w:rsidP="008E3742">
      <w:r>
        <w:t>7</w:t>
      </w:r>
      <w:r w:rsidR="008E3742">
        <w:t>.E</w:t>
      </w:r>
      <w:r w:rsidR="008E3742">
        <w:rPr>
          <w:rFonts w:hint="eastAsia"/>
        </w:rPr>
        <w:t>级R</w:t>
      </w:r>
      <w:r w:rsidR="002B376C">
        <w:t>t</w:t>
      </w:r>
      <w:r w:rsidR="008E3742">
        <w:rPr>
          <w:rFonts w:hint="eastAsia"/>
        </w:rPr>
        <w:t>与</w:t>
      </w:r>
      <w:r w:rsidR="008E3742">
        <w:t>W</w:t>
      </w:r>
      <w:r w:rsidR="008E3742">
        <w:rPr>
          <w:rFonts w:hint="eastAsia"/>
        </w:rPr>
        <w:t>级c</w:t>
      </w:r>
      <w:r w:rsidR="008E3742">
        <w:t>al_i</w:t>
      </w:r>
    </w:p>
    <w:p w14:paraId="674C94F5" w14:textId="71E868CB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2B376C">
        <w:t>t</w:t>
      </w:r>
      <w:proofErr w:type="gramEnd"/>
      <w:r>
        <w:t>----cal_r</w:t>
      </w:r>
    </w:p>
    <w:p w14:paraId="7FFB5823" w14:textId="77777777" w:rsidR="008E3742" w:rsidRDefault="008E3742" w:rsidP="008E3742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68712E73" w14:textId="77777777" w:rsidR="008E3742" w:rsidRDefault="008E3742" w:rsidP="008E3742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590FD5CE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4F8A2C7B" w14:textId="5736B0D6" w:rsidR="008E3742" w:rsidRDefault="008E3742" w:rsidP="008E3742">
      <w:pPr>
        <w:pStyle w:val="a9"/>
      </w:pPr>
      <w:r>
        <w:t>subu $t</w:t>
      </w:r>
      <w:proofErr w:type="gramStart"/>
      <w:r>
        <w:t>4,$</w:t>
      </w:r>
      <w:proofErr w:type="gramEnd"/>
      <w:r w:rsidR="002B376C">
        <w:t>0</w:t>
      </w:r>
      <w:r>
        <w:t>,$</w:t>
      </w:r>
      <w:r w:rsidR="002B376C">
        <w:t>t1</w:t>
      </w:r>
    </w:p>
    <w:p w14:paraId="67FE731D" w14:textId="77777777" w:rsidR="00D656A5" w:rsidRPr="00D656A5" w:rsidRDefault="00D656A5" w:rsidP="00D656A5">
      <w:pPr>
        <w:pStyle w:val="a9"/>
      </w:pPr>
      <w:r w:rsidRPr="00D656A5">
        <w:t>110@00003000: $10 &lt;= 0000006f</w:t>
      </w:r>
    </w:p>
    <w:p w14:paraId="2793177F" w14:textId="77777777" w:rsidR="00D656A5" w:rsidRPr="00D656A5" w:rsidRDefault="00D656A5" w:rsidP="00D656A5">
      <w:pPr>
        <w:pStyle w:val="a9"/>
      </w:pPr>
      <w:r w:rsidRPr="00D656A5">
        <w:t>130@00003004: $ 9 &lt;= 0000006f</w:t>
      </w:r>
    </w:p>
    <w:p w14:paraId="682AE2FF" w14:textId="50F9358F" w:rsidR="00D656A5" w:rsidRDefault="00D656A5" w:rsidP="00D656A5">
      <w:pPr>
        <w:pStyle w:val="a9"/>
      </w:pPr>
      <w:r w:rsidRPr="00D656A5">
        <w:t>170@0000300c: $12 &lt;= ffffff91</w:t>
      </w:r>
    </w:p>
    <w:p w14:paraId="601E4DC1" w14:textId="5185C883" w:rsidR="008E3742" w:rsidRDefault="008E3742" w:rsidP="008E3742">
      <w:r>
        <w:rPr>
          <w:rFonts w:hint="eastAsia"/>
        </w:rPr>
        <w:t>(</w:t>
      </w:r>
      <w:proofErr w:type="gramStart"/>
      <w:r w:rsidR="002B376C">
        <w:t>2</w:t>
      </w:r>
      <w:r>
        <w:t>)R</w:t>
      </w:r>
      <w:r w:rsidR="002B376C">
        <w:t>t</w:t>
      </w:r>
      <w:proofErr w:type="gramEnd"/>
      <w:r>
        <w:t>----store</w:t>
      </w:r>
    </w:p>
    <w:p w14:paraId="0599BDC2" w14:textId="77777777" w:rsidR="008E3742" w:rsidRDefault="008E3742" w:rsidP="008E3742">
      <w:pPr>
        <w:pStyle w:val="a9"/>
      </w:pPr>
      <w:r>
        <w:t>ori $t</w:t>
      </w:r>
      <w:proofErr w:type="gramStart"/>
      <w:r>
        <w:t>1,$</w:t>
      </w:r>
      <w:proofErr w:type="gramEnd"/>
      <w:r>
        <w:t>t2,$t3</w:t>
      </w:r>
    </w:p>
    <w:p w14:paraId="76116A61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152B0034" w14:textId="63CB028E" w:rsidR="008E3742" w:rsidRDefault="008E3742" w:rsidP="008E3742">
      <w:pPr>
        <w:pStyle w:val="a9"/>
      </w:pPr>
      <w:r>
        <w:t>sw $t</w:t>
      </w:r>
      <w:r w:rsidR="00113A8E">
        <w:t>1</w:t>
      </w:r>
      <w:r>
        <w:t>,0($t</w:t>
      </w:r>
      <w:r w:rsidR="00113A8E">
        <w:t>2</w:t>
      </w:r>
      <w:r>
        <w:t>)</w:t>
      </w:r>
    </w:p>
    <w:p w14:paraId="29B862F6" w14:textId="77777777" w:rsidR="00F876AF" w:rsidRPr="00F876AF" w:rsidRDefault="00F876AF" w:rsidP="00F876AF">
      <w:pPr>
        <w:pStyle w:val="a9"/>
      </w:pPr>
      <w:r w:rsidRPr="00F876AF">
        <w:t>110@00003000: $ 9 &lt;= 00000064</w:t>
      </w:r>
    </w:p>
    <w:p w14:paraId="7E2DFE30" w14:textId="21B94D16" w:rsidR="00F876AF" w:rsidRPr="00F876AF" w:rsidRDefault="00F876AF" w:rsidP="00F876AF">
      <w:pPr>
        <w:pStyle w:val="a9"/>
        <w:rPr>
          <w:b/>
        </w:rPr>
      </w:pPr>
      <w:r w:rsidRPr="00F876AF">
        <w:t>130@00003008: *00000000 &lt;= 00000064</w:t>
      </w:r>
    </w:p>
    <w:p w14:paraId="2DB39333" w14:textId="04CA855E" w:rsidR="008E3742" w:rsidRDefault="005D4313" w:rsidP="008E3742">
      <w:r>
        <w:t>8</w:t>
      </w:r>
      <w:r w:rsidR="008E3742">
        <w:t>.E</w:t>
      </w:r>
      <w:r w:rsidR="008E3742">
        <w:rPr>
          <w:rFonts w:hint="eastAsia"/>
        </w:rPr>
        <w:t>级R</w:t>
      </w:r>
      <w:r w:rsidR="00A3545A">
        <w:t>t</w:t>
      </w:r>
      <w:r w:rsidR="008E3742">
        <w:rPr>
          <w:rFonts w:hint="eastAsia"/>
        </w:rPr>
        <w:t>与</w:t>
      </w:r>
      <w:r w:rsidR="008E3742">
        <w:t>W</w:t>
      </w:r>
      <w:r w:rsidR="008E3742">
        <w:rPr>
          <w:rFonts w:hint="eastAsia"/>
        </w:rPr>
        <w:t>级</w:t>
      </w:r>
      <w:r w:rsidR="008E3742">
        <w:t>load</w:t>
      </w:r>
    </w:p>
    <w:p w14:paraId="1E478ADE" w14:textId="680BFEB9" w:rsidR="00B41B0D" w:rsidRDefault="00B41B0D" w:rsidP="00B41B0D">
      <w:r>
        <w:t xml:space="preserve"> (</w:t>
      </w:r>
      <w:proofErr w:type="gramStart"/>
      <w:r>
        <w:t>1)R</w:t>
      </w:r>
      <w:r w:rsidR="00A3545A">
        <w:t>t</w:t>
      </w:r>
      <w:proofErr w:type="gramEnd"/>
      <w:r>
        <w:rPr>
          <w:rFonts w:hint="eastAsia"/>
        </w:rPr>
        <w:t>-</w:t>
      </w:r>
      <w:r>
        <w:t>---cal_r</w:t>
      </w:r>
    </w:p>
    <w:p w14:paraId="39A7219E" w14:textId="77777777" w:rsidR="00B41B0D" w:rsidRDefault="00B41B0D" w:rsidP="00B41B0D">
      <w:pPr>
        <w:pStyle w:val="a9"/>
      </w:pPr>
      <w:r>
        <w:t>ori $t1,1</w:t>
      </w:r>
    </w:p>
    <w:p w14:paraId="5BC1825D" w14:textId="77777777" w:rsidR="00B41B0D" w:rsidRDefault="00B41B0D" w:rsidP="00B41B0D">
      <w:pPr>
        <w:pStyle w:val="a9"/>
      </w:pPr>
      <w:r>
        <w:t>ori $t0,0x00000000</w:t>
      </w:r>
    </w:p>
    <w:p w14:paraId="29B30D11" w14:textId="77777777" w:rsidR="00B41B0D" w:rsidRDefault="00B41B0D" w:rsidP="00B41B0D">
      <w:pPr>
        <w:pStyle w:val="a9"/>
      </w:pPr>
      <w:r>
        <w:t>lw $t1,0($t0)</w:t>
      </w:r>
    </w:p>
    <w:p w14:paraId="55091280" w14:textId="77777777" w:rsidR="00B41B0D" w:rsidRDefault="00B41B0D" w:rsidP="00B41B0D">
      <w:pPr>
        <w:pStyle w:val="a9"/>
      </w:pPr>
      <w:r>
        <w:t>nop</w:t>
      </w:r>
    </w:p>
    <w:p w14:paraId="032A1A6D" w14:textId="7B66FB8A" w:rsidR="00B41B0D" w:rsidRDefault="00B41B0D" w:rsidP="00A3545A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683898">
        <w:t>0</w:t>
      </w:r>
      <w:r>
        <w:t>,$t</w:t>
      </w:r>
      <w:r w:rsidR="00683898">
        <w:t>1</w:t>
      </w:r>
    </w:p>
    <w:p w14:paraId="457D5654" w14:textId="77777777" w:rsidR="003E3C04" w:rsidRPr="003E3C04" w:rsidRDefault="003E3C04" w:rsidP="003E3C04">
      <w:pPr>
        <w:pStyle w:val="a9"/>
      </w:pPr>
      <w:r w:rsidRPr="003E3C04">
        <w:t>110@00003000: $ 9 &lt;= 00000001</w:t>
      </w:r>
    </w:p>
    <w:p w14:paraId="7465B9AA" w14:textId="77777777" w:rsidR="003E3C04" w:rsidRPr="003E3C04" w:rsidRDefault="003E3C04" w:rsidP="003E3C04">
      <w:pPr>
        <w:pStyle w:val="a9"/>
      </w:pPr>
      <w:r w:rsidRPr="003E3C04">
        <w:t>130@00003004: $ 8 &lt;= 00000000</w:t>
      </w:r>
    </w:p>
    <w:p w14:paraId="7D90B733" w14:textId="77777777" w:rsidR="003E3C04" w:rsidRPr="003E3C04" w:rsidRDefault="003E3C04" w:rsidP="003E3C04">
      <w:pPr>
        <w:pStyle w:val="a9"/>
      </w:pPr>
      <w:r w:rsidRPr="003E3C04">
        <w:t>150@00003008: $ 9 &lt;= 00000000</w:t>
      </w:r>
    </w:p>
    <w:p w14:paraId="38CCE4C1" w14:textId="33D116E4" w:rsidR="003E3C04" w:rsidRDefault="003E3C04" w:rsidP="003E3C04">
      <w:pPr>
        <w:pStyle w:val="a9"/>
      </w:pPr>
      <w:r w:rsidRPr="003E3C04">
        <w:t>190@00003010: $10 &lt;= 00000000</w:t>
      </w:r>
    </w:p>
    <w:p w14:paraId="01447AA1" w14:textId="4C77C40A" w:rsidR="00B41B0D" w:rsidRDefault="00B41B0D" w:rsidP="00B41B0D">
      <w:r>
        <w:rPr>
          <w:rFonts w:hint="eastAsia"/>
        </w:rPr>
        <w:t>(</w:t>
      </w:r>
      <w:proofErr w:type="gramStart"/>
      <w:r w:rsidR="00A3545A">
        <w:t>2</w:t>
      </w:r>
      <w:r>
        <w:t>)R</w:t>
      </w:r>
      <w:r w:rsidR="00A3545A">
        <w:t>t</w:t>
      </w:r>
      <w:proofErr w:type="gramEnd"/>
      <w:r>
        <w:t>---store</w:t>
      </w:r>
    </w:p>
    <w:p w14:paraId="3B211A5A" w14:textId="77777777" w:rsidR="00B41B0D" w:rsidRDefault="00B41B0D" w:rsidP="00B41B0D">
      <w:pPr>
        <w:pStyle w:val="a9"/>
      </w:pPr>
      <w:r>
        <w:t>ori $t0,0x00000000</w:t>
      </w:r>
    </w:p>
    <w:p w14:paraId="7FFCD171" w14:textId="77777777" w:rsidR="00B41B0D" w:rsidRDefault="00B41B0D" w:rsidP="00B41B0D">
      <w:pPr>
        <w:pStyle w:val="a9"/>
      </w:pPr>
      <w:r>
        <w:t>lw $t1,0($t0)</w:t>
      </w:r>
    </w:p>
    <w:p w14:paraId="20FBD895" w14:textId="77777777" w:rsidR="00B41B0D" w:rsidRDefault="00B41B0D" w:rsidP="00B41B0D">
      <w:pPr>
        <w:pStyle w:val="a9"/>
      </w:pPr>
      <w:r>
        <w:t>nop</w:t>
      </w:r>
    </w:p>
    <w:p w14:paraId="78B0A1C5" w14:textId="4965F20A" w:rsidR="00B41B0D" w:rsidRDefault="00B41B0D" w:rsidP="00B41B0D">
      <w:pPr>
        <w:pStyle w:val="a9"/>
      </w:pPr>
      <w:r>
        <w:t>sw $t</w:t>
      </w:r>
      <w:r w:rsidR="00CC3CAF">
        <w:t>1</w:t>
      </w:r>
      <w:r>
        <w:t>,0($t</w:t>
      </w:r>
      <w:r w:rsidR="00CC3CAF">
        <w:t>0</w:t>
      </w:r>
      <w:r>
        <w:t>)</w:t>
      </w:r>
    </w:p>
    <w:p w14:paraId="434C7E23" w14:textId="77777777" w:rsidR="00941669" w:rsidRPr="00941669" w:rsidRDefault="00941669" w:rsidP="00941669">
      <w:pPr>
        <w:pStyle w:val="a9"/>
      </w:pPr>
      <w:r w:rsidRPr="00941669">
        <w:t>110@00003000: $ 8 &lt;= 00000000</w:t>
      </w:r>
    </w:p>
    <w:p w14:paraId="688FCFA4" w14:textId="77777777" w:rsidR="00941669" w:rsidRPr="00941669" w:rsidRDefault="00941669" w:rsidP="00941669">
      <w:pPr>
        <w:pStyle w:val="a9"/>
      </w:pPr>
      <w:r w:rsidRPr="00941669">
        <w:t>130@00003004: $ 9 &lt;= 00000000</w:t>
      </w:r>
    </w:p>
    <w:p w14:paraId="670349EA" w14:textId="701DB8FE" w:rsidR="00941669" w:rsidRPr="006354BF" w:rsidRDefault="00941669" w:rsidP="00941669">
      <w:pPr>
        <w:pStyle w:val="a9"/>
      </w:pPr>
      <w:r w:rsidRPr="00941669">
        <w:t>150@0000300c: *00000000 &lt;= 00000000</w:t>
      </w:r>
    </w:p>
    <w:p w14:paraId="5E45A204" w14:textId="40684C58" w:rsidR="008E3742" w:rsidRDefault="005D4313" w:rsidP="008E3742">
      <w:r>
        <w:t>9.</w:t>
      </w:r>
      <w:r w:rsidR="008E3742">
        <w:t>E</w:t>
      </w:r>
      <w:r w:rsidR="008E3742">
        <w:rPr>
          <w:rFonts w:hint="eastAsia"/>
        </w:rPr>
        <w:t>级R</w:t>
      </w:r>
      <w:r w:rsidR="006335C5">
        <w:t>t</w:t>
      </w:r>
      <w:r w:rsidR="008E3742">
        <w:rPr>
          <w:rFonts w:hint="eastAsia"/>
        </w:rPr>
        <w:t>与</w:t>
      </w:r>
      <w:r w:rsidR="008E3742">
        <w:t>W</w:t>
      </w:r>
      <w:r w:rsidR="008E3742">
        <w:rPr>
          <w:rFonts w:hint="eastAsia"/>
        </w:rPr>
        <w:t>级</w:t>
      </w:r>
      <w:r w:rsidR="008E3742">
        <w:t>jal</w:t>
      </w:r>
    </w:p>
    <w:p w14:paraId="30656A5E" w14:textId="43E76E1F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6335C5">
        <w:t>t</w:t>
      </w:r>
      <w:proofErr w:type="gramEnd"/>
      <w:r>
        <w:t>----cal_r</w:t>
      </w:r>
    </w:p>
    <w:p w14:paraId="3DAE55BD" w14:textId="77777777" w:rsidR="008E3742" w:rsidRDefault="008E3742" w:rsidP="008E3742">
      <w:pPr>
        <w:pStyle w:val="a9"/>
      </w:pPr>
      <w:r>
        <w:t>jal eee</w:t>
      </w:r>
      <w:r w:rsidRPr="003342EF">
        <w:rPr>
          <w:rFonts w:hint="eastAsia"/>
        </w:rPr>
        <w:t xml:space="preserve"> </w:t>
      </w:r>
    </w:p>
    <w:p w14:paraId="641C1956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2504E4BE" w14:textId="77777777" w:rsidR="008E3742" w:rsidRDefault="008E3742" w:rsidP="008E3742">
      <w:pPr>
        <w:pStyle w:val="a9"/>
      </w:pPr>
      <w:r>
        <w:rPr>
          <w:rFonts w:hint="eastAsia"/>
        </w:rPr>
        <w:t>e</w:t>
      </w:r>
      <w:r>
        <w:t>ee:</w:t>
      </w:r>
    </w:p>
    <w:p w14:paraId="47C80119" w14:textId="27DC9997" w:rsidR="008E3742" w:rsidRDefault="008E3742" w:rsidP="008E3742">
      <w:pPr>
        <w:pStyle w:val="a9"/>
      </w:pPr>
      <w:r>
        <w:t>subu $t</w:t>
      </w:r>
      <w:proofErr w:type="gramStart"/>
      <w:r>
        <w:t>1,$</w:t>
      </w:r>
      <w:proofErr w:type="gramEnd"/>
      <w:r w:rsidR="005479A1">
        <w:t>t2</w:t>
      </w:r>
      <w:r>
        <w:t>,$</w:t>
      </w:r>
      <w:r w:rsidR="005479A1">
        <w:t>ra</w:t>
      </w:r>
    </w:p>
    <w:p w14:paraId="20994814" w14:textId="77777777" w:rsidR="004F583E" w:rsidRPr="004F583E" w:rsidRDefault="004F583E" w:rsidP="004F583E">
      <w:pPr>
        <w:pStyle w:val="a9"/>
      </w:pPr>
      <w:r w:rsidRPr="004F583E">
        <w:t>110@00003000: $31 &lt;= 00003008</w:t>
      </w:r>
    </w:p>
    <w:p w14:paraId="54FCF266" w14:textId="336ED86B" w:rsidR="004F583E" w:rsidRDefault="004F583E" w:rsidP="004F583E">
      <w:pPr>
        <w:pStyle w:val="a9"/>
      </w:pPr>
      <w:r w:rsidRPr="004F583E">
        <w:t>150@00003008: $ 9 &lt;= ffffcff8</w:t>
      </w:r>
    </w:p>
    <w:p w14:paraId="068F8BDC" w14:textId="569CC063" w:rsidR="008E3742" w:rsidRDefault="008E3742" w:rsidP="008E3742">
      <w:r>
        <w:rPr>
          <w:rFonts w:hint="eastAsia"/>
        </w:rPr>
        <w:t>(</w:t>
      </w:r>
      <w:proofErr w:type="gramStart"/>
      <w:r w:rsidR="006335C5">
        <w:t>2</w:t>
      </w:r>
      <w:r>
        <w:t>)R</w:t>
      </w:r>
      <w:r w:rsidR="006335C5">
        <w:t>t</w:t>
      </w:r>
      <w:proofErr w:type="gramEnd"/>
      <w:r>
        <w:t>----store</w:t>
      </w:r>
    </w:p>
    <w:p w14:paraId="4BF53CD4" w14:textId="77777777" w:rsidR="008E3742" w:rsidRDefault="008E3742" w:rsidP="008E3742">
      <w:pPr>
        <w:pStyle w:val="a9"/>
      </w:pPr>
      <w:r>
        <w:t>ori $t1,0x00003000</w:t>
      </w:r>
    </w:p>
    <w:p w14:paraId="72032508" w14:textId="77777777" w:rsidR="00AA03F4" w:rsidRDefault="008E3742" w:rsidP="00AA03F4">
      <w:pPr>
        <w:pStyle w:val="a9"/>
      </w:pPr>
      <w:r>
        <w:t>jal eee</w:t>
      </w:r>
      <w:r w:rsidR="00AA03F4" w:rsidRPr="00AA03F4">
        <w:t xml:space="preserve"> </w:t>
      </w:r>
    </w:p>
    <w:p w14:paraId="1A2B7CEA" w14:textId="7DB09BA3" w:rsidR="008E3742" w:rsidRDefault="00AA03F4" w:rsidP="00AA03F4">
      <w:pPr>
        <w:pStyle w:val="a9"/>
      </w:pPr>
      <w:r>
        <w:t>subu $</w:t>
      </w:r>
      <w:proofErr w:type="gramStart"/>
      <w:r>
        <w:t>ra,$</w:t>
      </w:r>
      <w:proofErr w:type="gramEnd"/>
      <w:r>
        <w:t>ra,$t1</w:t>
      </w:r>
    </w:p>
    <w:p w14:paraId="1163E611" w14:textId="77777777" w:rsidR="008E3742" w:rsidRDefault="008E3742" w:rsidP="008E3742">
      <w:pPr>
        <w:pStyle w:val="a9"/>
      </w:pPr>
      <w:r>
        <w:rPr>
          <w:rFonts w:hint="eastAsia"/>
        </w:rPr>
        <w:t>e</w:t>
      </w:r>
      <w:r>
        <w:t>ee:</w:t>
      </w:r>
    </w:p>
    <w:p w14:paraId="3DC66CE0" w14:textId="34B2366E" w:rsidR="008E3742" w:rsidRDefault="008E3742" w:rsidP="008E3742">
      <w:pPr>
        <w:pStyle w:val="a9"/>
      </w:pPr>
      <w:r>
        <w:t>sw $</w:t>
      </w:r>
      <w:r w:rsidR="00CA08F4">
        <w:t>ra</w:t>
      </w:r>
      <w:r>
        <w:t>,0($</w:t>
      </w:r>
      <w:r w:rsidR="009E43A9">
        <w:t>0</w:t>
      </w:r>
      <w:r>
        <w:t>)</w:t>
      </w:r>
    </w:p>
    <w:p w14:paraId="507BCABD" w14:textId="77777777" w:rsidR="00E34E5A" w:rsidRPr="00E34E5A" w:rsidRDefault="00E34E5A" w:rsidP="00E34E5A">
      <w:pPr>
        <w:pStyle w:val="a9"/>
      </w:pPr>
      <w:r w:rsidRPr="00E34E5A">
        <w:t>110@00003000: $ 9 &lt;= 00003000</w:t>
      </w:r>
    </w:p>
    <w:p w14:paraId="381D8DE7" w14:textId="77777777" w:rsidR="00E34E5A" w:rsidRPr="00E34E5A" w:rsidRDefault="00E34E5A" w:rsidP="00E34E5A">
      <w:pPr>
        <w:pStyle w:val="a9"/>
      </w:pPr>
      <w:r w:rsidRPr="00E34E5A">
        <w:t>130@00003004: $31 &lt;= 0000300c</w:t>
      </w:r>
    </w:p>
    <w:p w14:paraId="60D99734" w14:textId="77777777" w:rsidR="00E34E5A" w:rsidRPr="00E34E5A" w:rsidRDefault="00E34E5A" w:rsidP="00E34E5A">
      <w:pPr>
        <w:pStyle w:val="a9"/>
      </w:pPr>
      <w:r w:rsidRPr="00E34E5A">
        <w:t>150@00003008: $31 &lt;= 0000000c</w:t>
      </w:r>
    </w:p>
    <w:p w14:paraId="33DED9F3" w14:textId="7C45A880" w:rsidR="00E34E5A" w:rsidRDefault="00E34E5A" w:rsidP="00E34E5A">
      <w:pPr>
        <w:pStyle w:val="a9"/>
      </w:pPr>
      <w:r w:rsidRPr="00E34E5A">
        <w:t>150@0000300c: *00000000 &lt;= 0000000c</w:t>
      </w:r>
    </w:p>
    <w:p w14:paraId="74B0C63A" w14:textId="5A709A04" w:rsidR="00DD5B7B" w:rsidRDefault="005D4313" w:rsidP="00DD5B7B">
      <w:r>
        <w:rPr>
          <w:rFonts w:hint="eastAsia"/>
        </w:rPr>
        <w:t>1</w:t>
      </w:r>
      <w:r>
        <w:t>0.</w:t>
      </w:r>
      <w:r w:rsidR="00DD5B7B" w:rsidRPr="00DD5B7B">
        <w:t xml:space="preserve"> </w:t>
      </w:r>
      <w:r w:rsidR="00DD5B7B">
        <w:t>E</w:t>
      </w:r>
      <w:r w:rsidR="00DD5B7B">
        <w:rPr>
          <w:rFonts w:hint="eastAsia"/>
        </w:rPr>
        <w:t>级R</w:t>
      </w:r>
      <w:r w:rsidR="00DD5B7B">
        <w:t>t</w:t>
      </w:r>
      <w:r w:rsidR="00DD5B7B">
        <w:rPr>
          <w:rFonts w:hint="eastAsia"/>
        </w:rPr>
        <w:t>与</w:t>
      </w:r>
      <w:r w:rsidR="00DD5B7B">
        <w:t>W</w:t>
      </w:r>
      <w:r w:rsidR="00DD5B7B">
        <w:rPr>
          <w:rFonts w:hint="eastAsia"/>
        </w:rPr>
        <w:t>级</w:t>
      </w:r>
      <w:r w:rsidR="00DD5B7B">
        <w:t>jalr</w:t>
      </w:r>
    </w:p>
    <w:p w14:paraId="3CB18B7E" w14:textId="77777777" w:rsidR="00DD5B7B" w:rsidRDefault="00DD5B7B" w:rsidP="00DD5B7B">
      <w:r>
        <w:rPr>
          <w:rFonts w:hint="eastAsia"/>
        </w:rPr>
        <w:t>(</w:t>
      </w:r>
      <w:proofErr w:type="gramStart"/>
      <w:r>
        <w:t>1)Rt</w:t>
      </w:r>
      <w:proofErr w:type="gramEnd"/>
      <w:r>
        <w:t>----cal_r</w:t>
      </w:r>
    </w:p>
    <w:p w14:paraId="02413453" w14:textId="0CA65024" w:rsidR="00DD5B7B" w:rsidRDefault="00DD5B7B" w:rsidP="00DD5B7B">
      <w:pPr>
        <w:pStyle w:val="a9"/>
      </w:pPr>
      <w:r>
        <w:t>jalr $t</w:t>
      </w:r>
      <w:proofErr w:type="gramStart"/>
      <w:r>
        <w:t>3,$</w:t>
      </w:r>
      <w:proofErr w:type="gramEnd"/>
      <w:r>
        <w:t>t2</w:t>
      </w:r>
    </w:p>
    <w:p w14:paraId="635D257B" w14:textId="1C7F1E10" w:rsidR="00DD5B7B" w:rsidRDefault="00DD5B7B" w:rsidP="00DD5B7B">
      <w:pPr>
        <w:pStyle w:val="a9"/>
      </w:pPr>
      <w:r>
        <w:rPr>
          <w:rFonts w:hint="eastAsia"/>
        </w:rPr>
        <w:t>n</w:t>
      </w:r>
      <w:r>
        <w:t>op</w:t>
      </w:r>
    </w:p>
    <w:p w14:paraId="1A80F593" w14:textId="77777777" w:rsidR="00DD5B7B" w:rsidRDefault="00DD5B7B" w:rsidP="00DD5B7B">
      <w:pPr>
        <w:pStyle w:val="a9"/>
      </w:pPr>
      <w:r>
        <w:t>subu $t</w:t>
      </w:r>
      <w:proofErr w:type="gramStart"/>
      <w:r>
        <w:t>1,$</w:t>
      </w:r>
      <w:proofErr w:type="gramEnd"/>
      <w:r>
        <w:t>t2,$t2</w:t>
      </w:r>
    </w:p>
    <w:p w14:paraId="6059BC54" w14:textId="77777777" w:rsidR="00DD5B7B" w:rsidRPr="00A80DFA" w:rsidRDefault="00DD5B7B" w:rsidP="00DD5B7B">
      <w:pPr>
        <w:pStyle w:val="a9"/>
      </w:pPr>
      <w:r w:rsidRPr="00A80DFA">
        <w:t>110@00003000: $11 &lt;= 00003008</w:t>
      </w:r>
    </w:p>
    <w:p w14:paraId="6D9ACEA2" w14:textId="77777777" w:rsidR="00DD5B7B" w:rsidRDefault="00DD5B7B" w:rsidP="00DD5B7B">
      <w:pPr>
        <w:pStyle w:val="a9"/>
      </w:pPr>
      <w:r w:rsidRPr="00A80DFA">
        <w:t>130@00003004: $ 9 &lt;= 00000000</w:t>
      </w:r>
    </w:p>
    <w:p w14:paraId="66F6212C" w14:textId="77777777" w:rsidR="00DD5B7B" w:rsidRDefault="00DD5B7B" w:rsidP="00DD5B7B">
      <w:r>
        <w:rPr>
          <w:rFonts w:hint="eastAsia"/>
        </w:rPr>
        <w:t xml:space="preserve"> (</w:t>
      </w:r>
      <w:proofErr w:type="gramStart"/>
      <w:r>
        <w:t>2)Rt</w:t>
      </w:r>
      <w:proofErr w:type="gramEnd"/>
      <w:r>
        <w:t>----store</w:t>
      </w:r>
    </w:p>
    <w:p w14:paraId="0B638CCC" w14:textId="53B10E93" w:rsidR="00DD5B7B" w:rsidRDefault="00DD5B7B" w:rsidP="00DD5B7B">
      <w:pPr>
        <w:pStyle w:val="a9"/>
      </w:pPr>
      <w:r>
        <w:t>jalr $t</w:t>
      </w:r>
      <w:proofErr w:type="gramStart"/>
      <w:r>
        <w:t>3,$</w:t>
      </w:r>
      <w:proofErr w:type="gramEnd"/>
      <w:r>
        <w:t>t2</w:t>
      </w:r>
    </w:p>
    <w:p w14:paraId="4A88F12C" w14:textId="70F71F63" w:rsidR="00DD5B7B" w:rsidRDefault="00DD5B7B" w:rsidP="00DD5B7B">
      <w:pPr>
        <w:pStyle w:val="a9"/>
      </w:pPr>
      <w:r>
        <w:rPr>
          <w:rFonts w:hint="eastAsia"/>
        </w:rPr>
        <w:t>n</w:t>
      </w:r>
      <w:r>
        <w:t>op</w:t>
      </w:r>
    </w:p>
    <w:p w14:paraId="051D3299" w14:textId="77777777" w:rsidR="00DD5B7B" w:rsidRDefault="00DD5B7B" w:rsidP="00DD5B7B">
      <w:pPr>
        <w:pStyle w:val="a9"/>
      </w:pPr>
      <w:r>
        <w:t>sw $t2,0($0)</w:t>
      </w:r>
    </w:p>
    <w:p w14:paraId="4C2ACBCE" w14:textId="77777777" w:rsidR="00DD5B7B" w:rsidRPr="00A80DFA" w:rsidRDefault="00DD5B7B" w:rsidP="00DD5B7B">
      <w:pPr>
        <w:pStyle w:val="a9"/>
      </w:pPr>
      <w:r w:rsidRPr="00A80DFA">
        <w:t>110@00003000: $11 &lt;= 00003008</w:t>
      </w:r>
    </w:p>
    <w:p w14:paraId="20D98ED4" w14:textId="77777777" w:rsidR="00DD5B7B" w:rsidRDefault="00DD5B7B" w:rsidP="00DD5B7B">
      <w:pPr>
        <w:pStyle w:val="a9"/>
      </w:pPr>
      <w:r w:rsidRPr="00A80DFA">
        <w:t>110@00003004: *00000000 &lt;= 00000000</w:t>
      </w:r>
    </w:p>
    <w:p w14:paraId="5549318F" w14:textId="26EDD237" w:rsidR="00DD5B7B" w:rsidRDefault="00DD5B7B" w:rsidP="00DD5B7B">
      <w:pPr>
        <w:rPr>
          <w:color w:val="000000"/>
        </w:rPr>
      </w:pPr>
      <w:r>
        <w:t>11.</w:t>
      </w:r>
      <w:r w:rsidRPr="003774D8">
        <w:t xml:space="preserve"> </w:t>
      </w:r>
      <w:r>
        <w:t>E</w:t>
      </w:r>
      <w:r>
        <w:rPr>
          <w:rFonts w:hint="eastAsia"/>
        </w:rPr>
        <w:t>级R</w:t>
      </w:r>
      <w:r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</w:t>
      </w:r>
      <w:r>
        <w:t>mflo mfhi</w:t>
      </w:r>
    </w:p>
    <w:p w14:paraId="73FF0CEB" w14:textId="77777777" w:rsidR="00DD5B7B" w:rsidRDefault="00DD5B7B" w:rsidP="00DD5B7B">
      <w:r>
        <w:rPr>
          <w:rFonts w:hint="eastAsia"/>
        </w:rPr>
        <w:t xml:space="preserve"> (</w:t>
      </w:r>
      <w:proofErr w:type="gramStart"/>
      <w:r>
        <w:t>1)Rt</w:t>
      </w:r>
      <w:proofErr w:type="gramEnd"/>
      <w:r>
        <w:t>----cal_r</w:t>
      </w:r>
    </w:p>
    <w:p w14:paraId="1A9F88A3" w14:textId="77777777" w:rsidR="00DD5B7B" w:rsidRDefault="00DD5B7B" w:rsidP="00DD5B7B">
      <w:pPr>
        <w:pStyle w:val="a9"/>
      </w:pPr>
      <w:r>
        <w:t>ori $t0,11</w:t>
      </w:r>
    </w:p>
    <w:p w14:paraId="75499307" w14:textId="77777777" w:rsidR="00DD5B7B" w:rsidRDefault="00DD5B7B" w:rsidP="00DD5B7B">
      <w:pPr>
        <w:pStyle w:val="a9"/>
      </w:pPr>
      <w:r>
        <w:rPr>
          <w:rFonts w:hint="eastAsia"/>
        </w:rPr>
        <w:t>o</w:t>
      </w:r>
      <w:r>
        <w:t>ri $t1,12</w:t>
      </w:r>
    </w:p>
    <w:p w14:paraId="229A6E21" w14:textId="77777777" w:rsidR="00DD5B7B" w:rsidRDefault="00DD5B7B" w:rsidP="00DD5B7B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197FA1C3" w14:textId="537C0C6E" w:rsidR="00DD5B7B" w:rsidRDefault="00DD5B7B" w:rsidP="00DD5B7B">
      <w:pPr>
        <w:pStyle w:val="a9"/>
      </w:pPr>
      <w:r>
        <w:rPr>
          <w:rFonts w:hint="eastAsia"/>
        </w:rPr>
        <w:t>m</w:t>
      </w:r>
      <w:r>
        <w:t>flo $t2</w:t>
      </w:r>
    </w:p>
    <w:p w14:paraId="58F5AE5A" w14:textId="16227348" w:rsidR="00DD5B7B" w:rsidRDefault="00DD5B7B" w:rsidP="00DD5B7B">
      <w:pPr>
        <w:pStyle w:val="a9"/>
      </w:pPr>
      <w:r>
        <w:rPr>
          <w:rFonts w:hint="eastAsia"/>
        </w:rPr>
        <w:t>n</w:t>
      </w:r>
      <w:r>
        <w:t>op</w:t>
      </w:r>
    </w:p>
    <w:p w14:paraId="506D6B0A" w14:textId="4AD23338" w:rsidR="00DD5B7B" w:rsidRDefault="00DD5B7B" w:rsidP="00DD5B7B">
      <w:pPr>
        <w:pStyle w:val="a9"/>
      </w:pPr>
      <w:r>
        <w:rPr>
          <w:rFonts w:hint="eastAsia"/>
        </w:rPr>
        <w:t>s</w:t>
      </w:r>
      <w:r>
        <w:t>ub $t</w:t>
      </w:r>
      <w:proofErr w:type="gramStart"/>
      <w:r>
        <w:t>3,$</w:t>
      </w:r>
      <w:proofErr w:type="gramEnd"/>
      <w:r>
        <w:t>t2,$t2</w:t>
      </w:r>
    </w:p>
    <w:p w14:paraId="235E67EB" w14:textId="77777777" w:rsidR="00824D0C" w:rsidRPr="00824D0C" w:rsidRDefault="00824D0C" w:rsidP="00824D0C">
      <w:pPr>
        <w:pStyle w:val="a9"/>
      </w:pPr>
      <w:r w:rsidRPr="00824D0C">
        <w:t>110@00003000: $ 8 &lt;= 0000000b</w:t>
      </w:r>
    </w:p>
    <w:p w14:paraId="77C55791" w14:textId="77777777" w:rsidR="00824D0C" w:rsidRPr="00824D0C" w:rsidRDefault="00824D0C" w:rsidP="00824D0C">
      <w:pPr>
        <w:pStyle w:val="a9"/>
      </w:pPr>
      <w:r w:rsidRPr="00824D0C">
        <w:t>130@00003004: $ 9 &lt;= 0000000c</w:t>
      </w:r>
    </w:p>
    <w:p w14:paraId="68BD5487" w14:textId="77777777" w:rsidR="00824D0C" w:rsidRPr="00824D0C" w:rsidRDefault="00824D0C" w:rsidP="00824D0C">
      <w:pPr>
        <w:pStyle w:val="a9"/>
      </w:pPr>
      <w:r w:rsidRPr="00824D0C">
        <w:t>290@0000300c: $10 &lt;= 00000084</w:t>
      </w:r>
    </w:p>
    <w:p w14:paraId="7D03B6A5" w14:textId="4260ACD0" w:rsidR="00824D0C" w:rsidRDefault="00824D0C" w:rsidP="00824D0C">
      <w:pPr>
        <w:pStyle w:val="a9"/>
      </w:pPr>
      <w:r w:rsidRPr="00824D0C">
        <w:t>330@00003014: $11 &lt;= 00000000</w:t>
      </w:r>
    </w:p>
    <w:p w14:paraId="10B03720" w14:textId="77777777" w:rsidR="00DD5B7B" w:rsidRDefault="00DD5B7B" w:rsidP="00DD5B7B">
      <w:r>
        <w:rPr>
          <w:rFonts w:hint="eastAsia"/>
        </w:rPr>
        <w:t>(</w:t>
      </w:r>
      <w:proofErr w:type="gramStart"/>
      <w:r>
        <w:t>2)Rt</w:t>
      </w:r>
      <w:proofErr w:type="gramEnd"/>
      <w:r>
        <w:t>----store</w:t>
      </w:r>
    </w:p>
    <w:p w14:paraId="533F8DF5" w14:textId="77777777" w:rsidR="00DD5B7B" w:rsidRDefault="00DD5B7B" w:rsidP="00DD5B7B">
      <w:pPr>
        <w:pStyle w:val="a9"/>
      </w:pPr>
      <w:r>
        <w:t>ori $t0,11</w:t>
      </w:r>
    </w:p>
    <w:p w14:paraId="4835C6D8" w14:textId="77777777" w:rsidR="00DD5B7B" w:rsidRDefault="00DD5B7B" w:rsidP="00DD5B7B">
      <w:pPr>
        <w:pStyle w:val="a9"/>
      </w:pPr>
      <w:r>
        <w:rPr>
          <w:rFonts w:hint="eastAsia"/>
        </w:rPr>
        <w:t>o</w:t>
      </w:r>
      <w:r>
        <w:t>ri $t1,12</w:t>
      </w:r>
    </w:p>
    <w:p w14:paraId="521A3A50" w14:textId="77777777" w:rsidR="00DD5B7B" w:rsidRDefault="00DD5B7B" w:rsidP="00DD5B7B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533BF3D7" w14:textId="42AD3F3D" w:rsidR="00DD5B7B" w:rsidRDefault="00DD5B7B" w:rsidP="00DD5B7B">
      <w:pPr>
        <w:pStyle w:val="a9"/>
      </w:pPr>
      <w:r>
        <w:rPr>
          <w:rFonts w:hint="eastAsia"/>
        </w:rPr>
        <w:t>m</w:t>
      </w:r>
      <w:r>
        <w:t>flo $t2</w:t>
      </w:r>
    </w:p>
    <w:p w14:paraId="0B5FD5D7" w14:textId="7E69F262" w:rsidR="00DD5B7B" w:rsidRDefault="00DD5B7B" w:rsidP="00DD5B7B">
      <w:pPr>
        <w:pStyle w:val="a9"/>
      </w:pPr>
      <w:r>
        <w:rPr>
          <w:rFonts w:hint="eastAsia"/>
        </w:rPr>
        <w:t>n</w:t>
      </w:r>
      <w:r>
        <w:t>op</w:t>
      </w:r>
    </w:p>
    <w:p w14:paraId="3E0664B5" w14:textId="77777777" w:rsidR="00DD5B7B" w:rsidRPr="00C47D3A" w:rsidRDefault="00DD5B7B" w:rsidP="00DD5B7B">
      <w:pPr>
        <w:pStyle w:val="a9"/>
      </w:pPr>
      <w:r>
        <w:t>sw $t2,0($t2)</w:t>
      </w:r>
    </w:p>
    <w:p w14:paraId="7675ACB4" w14:textId="77777777" w:rsidR="00EC495E" w:rsidRPr="00EC495E" w:rsidRDefault="00EC495E" w:rsidP="00EC495E">
      <w:pPr>
        <w:pStyle w:val="a9"/>
      </w:pPr>
      <w:r w:rsidRPr="00EC495E">
        <w:t>110@00003000: $ 8 &lt;= 0000000b</w:t>
      </w:r>
    </w:p>
    <w:p w14:paraId="1B6F6603" w14:textId="77777777" w:rsidR="00EC495E" w:rsidRPr="00EC495E" w:rsidRDefault="00EC495E" w:rsidP="00EC495E">
      <w:pPr>
        <w:pStyle w:val="a9"/>
      </w:pPr>
      <w:r w:rsidRPr="00EC495E">
        <w:t>130@00003004: $ 9 &lt;= 0000000c</w:t>
      </w:r>
    </w:p>
    <w:p w14:paraId="1BA934DE" w14:textId="77777777" w:rsidR="00EC495E" w:rsidRPr="00EC495E" w:rsidRDefault="00EC495E" w:rsidP="00EC495E">
      <w:pPr>
        <w:pStyle w:val="a9"/>
      </w:pPr>
      <w:r w:rsidRPr="00EC495E">
        <w:t>290@0000300c: $10 &lt;= 00000084</w:t>
      </w:r>
    </w:p>
    <w:p w14:paraId="175E4338" w14:textId="455DEFD5" w:rsidR="005D4313" w:rsidRDefault="00EC495E" w:rsidP="00EC495E">
      <w:pPr>
        <w:pStyle w:val="a9"/>
      </w:pPr>
      <w:r w:rsidRPr="00EC495E">
        <w:t>310@00003014: *00000084 &lt;= 00000084</w:t>
      </w:r>
    </w:p>
    <w:p w14:paraId="6A266979" w14:textId="78C035DE" w:rsidR="003853D0" w:rsidRDefault="00A42FB7" w:rsidP="00246114">
      <w:r>
        <w:rPr>
          <w:rFonts w:hint="eastAsia"/>
        </w:rPr>
        <w:t>五．</w:t>
      </w:r>
      <w:r w:rsidR="00400C09">
        <w:rPr>
          <w:rFonts w:hint="eastAsia"/>
        </w:rPr>
        <w:t>M级R</w:t>
      </w:r>
      <w:r w:rsidR="00400C09">
        <w:t>t</w:t>
      </w:r>
    </w:p>
    <w:p w14:paraId="15A664AF" w14:textId="704E67A0" w:rsidR="003853D0" w:rsidRDefault="000F563B" w:rsidP="003853D0">
      <w:r>
        <w:t>1</w:t>
      </w:r>
      <w:r w:rsidR="003853D0">
        <w:t>.M</w:t>
      </w:r>
      <w:r w:rsidR="003853D0">
        <w:rPr>
          <w:rFonts w:hint="eastAsia"/>
        </w:rPr>
        <w:t>级R</w:t>
      </w:r>
      <w:r w:rsidR="003853D0">
        <w:t>t</w:t>
      </w:r>
      <w:r w:rsidR="003853D0">
        <w:rPr>
          <w:rFonts w:hint="eastAsia"/>
        </w:rPr>
        <w:t>与</w:t>
      </w:r>
      <w:r w:rsidR="003853D0">
        <w:t>W</w:t>
      </w:r>
      <w:r w:rsidR="003853D0">
        <w:rPr>
          <w:rFonts w:hint="eastAsia"/>
        </w:rPr>
        <w:t>级cal</w:t>
      </w:r>
      <w:r w:rsidR="003853D0">
        <w:t>_r</w:t>
      </w:r>
    </w:p>
    <w:p w14:paraId="30576414" w14:textId="77777777" w:rsidR="003022D1" w:rsidRDefault="003022D1" w:rsidP="003022D1">
      <w:pPr>
        <w:pStyle w:val="a9"/>
      </w:pPr>
      <w:r>
        <w:t>ori $t2,10</w:t>
      </w:r>
    </w:p>
    <w:p w14:paraId="23A71EB8" w14:textId="77777777" w:rsidR="003022D1" w:rsidRDefault="003022D1" w:rsidP="003022D1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0AEA6242" w14:textId="25C0B612" w:rsidR="003022D1" w:rsidRDefault="003022D1" w:rsidP="003022D1">
      <w:pPr>
        <w:pStyle w:val="a9"/>
      </w:pPr>
      <w:r>
        <w:t>sw $t1,0($0)</w:t>
      </w:r>
    </w:p>
    <w:p w14:paraId="6D6570A8" w14:textId="77777777" w:rsidR="001509D8" w:rsidRPr="001509D8" w:rsidRDefault="001509D8" w:rsidP="001509D8">
      <w:pPr>
        <w:pStyle w:val="a9"/>
      </w:pPr>
      <w:r w:rsidRPr="001509D8">
        <w:t>110@00003000: $10 &lt;= 0000000a</w:t>
      </w:r>
    </w:p>
    <w:p w14:paraId="679FC1F5" w14:textId="77777777" w:rsidR="001509D8" w:rsidRPr="001509D8" w:rsidRDefault="001509D8" w:rsidP="001509D8">
      <w:pPr>
        <w:pStyle w:val="a9"/>
      </w:pPr>
      <w:r w:rsidRPr="001509D8">
        <w:t>130@00003004: $ 9 &lt;= 0000000a</w:t>
      </w:r>
    </w:p>
    <w:p w14:paraId="6D159E04" w14:textId="76E0C79D" w:rsidR="001509D8" w:rsidRDefault="001509D8" w:rsidP="001509D8">
      <w:pPr>
        <w:pStyle w:val="a9"/>
      </w:pPr>
      <w:r w:rsidRPr="001509D8">
        <w:t>130@00003008: *00000000 &lt;= 0000000a</w:t>
      </w:r>
    </w:p>
    <w:p w14:paraId="2B715668" w14:textId="1F43423B" w:rsidR="003853D0" w:rsidRDefault="000F563B" w:rsidP="003853D0">
      <w:r>
        <w:t>2</w:t>
      </w:r>
      <w:r w:rsidR="003853D0">
        <w:t>.M</w:t>
      </w:r>
      <w:r w:rsidR="003853D0">
        <w:rPr>
          <w:rFonts w:hint="eastAsia"/>
        </w:rPr>
        <w:t>级R</w:t>
      </w:r>
      <w:r w:rsidR="003853D0">
        <w:t>t</w:t>
      </w:r>
      <w:r w:rsidR="003853D0">
        <w:rPr>
          <w:rFonts w:hint="eastAsia"/>
        </w:rPr>
        <w:t>与</w:t>
      </w:r>
      <w:r w:rsidR="003853D0">
        <w:t>W</w:t>
      </w:r>
      <w:r w:rsidR="003853D0">
        <w:rPr>
          <w:rFonts w:hint="eastAsia"/>
        </w:rPr>
        <w:t>级c</w:t>
      </w:r>
      <w:r w:rsidR="003853D0">
        <w:t>al_i</w:t>
      </w:r>
    </w:p>
    <w:p w14:paraId="15F39139" w14:textId="77777777" w:rsidR="003022D1" w:rsidRDefault="003022D1" w:rsidP="003022D1">
      <w:pPr>
        <w:pStyle w:val="a9"/>
      </w:pPr>
      <w:r>
        <w:t>ori $t2,10</w:t>
      </w:r>
    </w:p>
    <w:p w14:paraId="3C1707A8" w14:textId="176FA81A" w:rsidR="003022D1" w:rsidRDefault="00A90F76" w:rsidP="003022D1">
      <w:pPr>
        <w:pStyle w:val="a9"/>
      </w:pPr>
      <w:r>
        <w:t>ori</w:t>
      </w:r>
      <w:r w:rsidR="003022D1">
        <w:t xml:space="preserve"> $t</w:t>
      </w:r>
      <w:proofErr w:type="gramStart"/>
      <w:r w:rsidR="003022D1">
        <w:t>1,$</w:t>
      </w:r>
      <w:proofErr w:type="gramEnd"/>
      <w:r w:rsidR="003022D1">
        <w:t>t2</w:t>
      </w:r>
      <w:r>
        <w:t>,10</w:t>
      </w:r>
    </w:p>
    <w:p w14:paraId="72508462" w14:textId="5F240829" w:rsidR="003022D1" w:rsidRDefault="003022D1" w:rsidP="003022D1">
      <w:pPr>
        <w:pStyle w:val="a9"/>
      </w:pPr>
      <w:r>
        <w:t>sw $t1,0($0)</w:t>
      </w:r>
    </w:p>
    <w:p w14:paraId="7E07A333" w14:textId="77777777" w:rsidR="00ED4AB0" w:rsidRPr="00ED4AB0" w:rsidRDefault="00ED4AB0" w:rsidP="00ED4AB0">
      <w:pPr>
        <w:pStyle w:val="a9"/>
      </w:pPr>
      <w:r w:rsidRPr="00ED4AB0">
        <w:t>110@00003000: $10 &lt;= 0000000a</w:t>
      </w:r>
    </w:p>
    <w:p w14:paraId="060CCF5F" w14:textId="77777777" w:rsidR="00ED4AB0" w:rsidRPr="00ED4AB0" w:rsidRDefault="00ED4AB0" w:rsidP="00ED4AB0">
      <w:pPr>
        <w:pStyle w:val="a9"/>
      </w:pPr>
      <w:r w:rsidRPr="00ED4AB0">
        <w:t>130@00003004: $ 9 &lt;= 0000000a</w:t>
      </w:r>
    </w:p>
    <w:p w14:paraId="0459F3B3" w14:textId="347C1C18" w:rsidR="00ED4AB0" w:rsidRDefault="00ED4AB0" w:rsidP="00ED4AB0">
      <w:pPr>
        <w:pStyle w:val="a9"/>
      </w:pPr>
      <w:r w:rsidRPr="00ED4AB0">
        <w:t>130@00003008: *00000000 &lt;= 0000000a</w:t>
      </w:r>
    </w:p>
    <w:p w14:paraId="360C9C8A" w14:textId="5B609891" w:rsidR="003853D0" w:rsidRDefault="000F563B" w:rsidP="003853D0">
      <w:r>
        <w:t>3</w:t>
      </w:r>
      <w:r w:rsidR="003853D0">
        <w:t>.M</w:t>
      </w:r>
      <w:r w:rsidR="003853D0">
        <w:rPr>
          <w:rFonts w:hint="eastAsia"/>
        </w:rPr>
        <w:t>级R</w:t>
      </w:r>
      <w:r w:rsidR="003853D0">
        <w:t>t</w:t>
      </w:r>
      <w:r w:rsidR="003853D0">
        <w:rPr>
          <w:rFonts w:hint="eastAsia"/>
        </w:rPr>
        <w:t>与</w:t>
      </w:r>
      <w:r w:rsidR="003853D0">
        <w:t>W</w:t>
      </w:r>
      <w:r w:rsidR="003853D0">
        <w:rPr>
          <w:rFonts w:hint="eastAsia"/>
        </w:rPr>
        <w:t>级</w:t>
      </w:r>
      <w:r w:rsidR="003853D0">
        <w:t>load</w:t>
      </w:r>
    </w:p>
    <w:p w14:paraId="14079AF8" w14:textId="77777777" w:rsidR="003022D1" w:rsidRDefault="003022D1" w:rsidP="003022D1">
      <w:pPr>
        <w:pStyle w:val="a9"/>
      </w:pPr>
      <w:r>
        <w:t>ori $t2,10</w:t>
      </w:r>
    </w:p>
    <w:p w14:paraId="02D0E2D5" w14:textId="039DC979" w:rsidR="003022D1" w:rsidRDefault="003D3EB0" w:rsidP="003022D1">
      <w:pPr>
        <w:pStyle w:val="a9"/>
      </w:pPr>
      <w:r>
        <w:t>lw $t2,0($0)</w:t>
      </w:r>
    </w:p>
    <w:p w14:paraId="23C9E94B" w14:textId="65496F7F" w:rsidR="003022D1" w:rsidRDefault="003022D1" w:rsidP="003022D1">
      <w:pPr>
        <w:pStyle w:val="a9"/>
      </w:pPr>
      <w:r>
        <w:t>sw $t</w:t>
      </w:r>
      <w:r w:rsidR="003D3EB0">
        <w:t>2</w:t>
      </w:r>
      <w:r>
        <w:t>,0($0)</w:t>
      </w:r>
    </w:p>
    <w:p w14:paraId="1617B6E8" w14:textId="77777777" w:rsidR="001A420B" w:rsidRPr="001A420B" w:rsidRDefault="001A420B" w:rsidP="001A420B">
      <w:pPr>
        <w:pStyle w:val="a9"/>
      </w:pPr>
      <w:r w:rsidRPr="001A420B">
        <w:t>110@00003000: $10 &lt;= 0000000a</w:t>
      </w:r>
    </w:p>
    <w:p w14:paraId="26D0A2A6" w14:textId="77777777" w:rsidR="001A420B" w:rsidRPr="001A420B" w:rsidRDefault="001A420B" w:rsidP="001A420B">
      <w:pPr>
        <w:pStyle w:val="a9"/>
      </w:pPr>
      <w:r w:rsidRPr="001A420B">
        <w:t>130@00003004: $10 &lt;= 00000000</w:t>
      </w:r>
    </w:p>
    <w:p w14:paraId="4D4746E2" w14:textId="2CFC6EE8" w:rsidR="001A420B" w:rsidRDefault="001A420B" w:rsidP="001A420B">
      <w:pPr>
        <w:pStyle w:val="a9"/>
      </w:pPr>
      <w:r w:rsidRPr="001A420B">
        <w:t>130@00003008: *00000000 &lt;= 00000000</w:t>
      </w:r>
    </w:p>
    <w:p w14:paraId="1CDE1BEC" w14:textId="7BD72531" w:rsidR="003853D0" w:rsidRDefault="000F563B" w:rsidP="003853D0">
      <w:r>
        <w:t>4</w:t>
      </w:r>
      <w:r w:rsidR="003853D0">
        <w:t>.M</w:t>
      </w:r>
      <w:r w:rsidR="003853D0">
        <w:rPr>
          <w:rFonts w:hint="eastAsia"/>
        </w:rPr>
        <w:t>级R</w:t>
      </w:r>
      <w:r w:rsidR="003853D0">
        <w:t>t</w:t>
      </w:r>
      <w:r w:rsidR="003853D0">
        <w:rPr>
          <w:rFonts w:hint="eastAsia"/>
        </w:rPr>
        <w:t>与</w:t>
      </w:r>
      <w:r w:rsidR="003853D0">
        <w:t>W</w:t>
      </w:r>
      <w:r w:rsidR="003853D0">
        <w:rPr>
          <w:rFonts w:hint="eastAsia"/>
        </w:rPr>
        <w:t>级</w:t>
      </w:r>
      <w:r w:rsidR="003853D0">
        <w:t>jal</w:t>
      </w:r>
    </w:p>
    <w:p w14:paraId="65717E8E" w14:textId="77777777" w:rsidR="003022D1" w:rsidRDefault="003022D1" w:rsidP="003022D1">
      <w:pPr>
        <w:pStyle w:val="a9"/>
      </w:pPr>
      <w:r>
        <w:t>ori $t2,10</w:t>
      </w:r>
    </w:p>
    <w:p w14:paraId="4E110373" w14:textId="498736AD" w:rsidR="003022D1" w:rsidRDefault="007B7A9F" w:rsidP="003022D1">
      <w:pPr>
        <w:pStyle w:val="a9"/>
      </w:pPr>
      <w:r>
        <w:t>jal eee</w:t>
      </w:r>
    </w:p>
    <w:p w14:paraId="47B3173D" w14:textId="4C552818" w:rsidR="007B7A9F" w:rsidRDefault="007B7A9F" w:rsidP="007B7A9F">
      <w:pPr>
        <w:pStyle w:val="a9"/>
      </w:pPr>
      <w:r>
        <w:t>sw $ra,0($0)</w:t>
      </w:r>
    </w:p>
    <w:p w14:paraId="2B81D88E" w14:textId="40AAFEAE" w:rsidR="007B7A9F" w:rsidRDefault="007B7A9F" w:rsidP="003022D1">
      <w:pPr>
        <w:pStyle w:val="a9"/>
      </w:pPr>
      <w:r>
        <w:rPr>
          <w:rFonts w:hint="eastAsia"/>
        </w:rPr>
        <w:t>e</w:t>
      </w:r>
      <w:r>
        <w:t>ee:</w:t>
      </w:r>
    </w:p>
    <w:p w14:paraId="25DA3EE6" w14:textId="77777777" w:rsidR="006F0118" w:rsidRPr="006F0118" w:rsidRDefault="006F0118" w:rsidP="006F0118">
      <w:pPr>
        <w:pStyle w:val="a9"/>
      </w:pPr>
      <w:r w:rsidRPr="006F0118">
        <w:t>110@00003000: $10 &lt;= 0000000a</w:t>
      </w:r>
    </w:p>
    <w:p w14:paraId="40ABBC0C" w14:textId="77777777" w:rsidR="006F0118" w:rsidRPr="006F0118" w:rsidRDefault="006F0118" w:rsidP="006F0118">
      <w:pPr>
        <w:pStyle w:val="a9"/>
      </w:pPr>
      <w:r w:rsidRPr="006F0118">
        <w:t>130@00003004: $31 &lt;= 0000300c</w:t>
      </w:r>
    </w:p>
    <w:p w14:paraId="7AF92E2D" w14:textId="78952643" w:rsidR="006F0118" w:rsidRDefault="006F0118" w:rsidP="006F0118">
      <w:pPr>
        <w:pStyle w:val="a9"/>
      </w:pPr>
      <w:r w:rsidRPr="006F0118">
        <w:t>130@00003008: *00000000 &lt;= 0000300c</w:t>
      </w:r>
    </w:p>
    <w:p w14:paraId="3A1F1385" w14:textId="67B8E14A" w:rsidR="000225C6" w:rsidRDefault="000225C6" w:rsidP="000225C6">
      <w:r>
        <w:rPr>
          <w:rFonts w:hint="eastAsia"/>
        </w:rPr>
        <w:t>5</w:t>
      </w:r>
      <w:r>
        <w:t>.</w:t>
      </w:r>
      <w:r w:rsidRPr="000225C6">
        <w:t xml:space="preserve"> </w:t>
      </w:r>
      <w:r>
        <w:t>M</w:t>
      </w:r>
      <w:r>
        <w:rPr>
          <w:rFonts w:hint="eastAsia"/>
        </w:rPr>
        <w:t>级R</w:t>
      </w:r>
      <w:r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</w:t>
      </w:r>
      <w:r>
        <w:t>jalr</w:t>
      </w:r>
    </w:p>
    <w:p w14:paraId="11D97D12" w14:textId="64072A5D" w:rsidR="000225C6" w:rsidRDefault="000225C6" w:rsidP="000225C6">
      <w:pPr>
        <w:pStyle w:val="a9"/>
      </w:pPr>
      <w:r>
        <w:t>jalr $t</w:t>
      </w:r>
      <w:proofErr w:type="gramStart"/>
      <w:r>
        <w:t>3,$</w:t>
      </w:r>
      <w:proofErr w:type="gramEnd"/>
      <w:r>
        <w:t>t2</w:t>
      </w:r>
    </w:p>
    <w:p w14:paraId="5F9FE125" w14:textId="656941AC" w:rsidR="000225C6" w:rsidRDefault="000225C6" w:rsidP="000225C6">
      <w:pPr>
        <w:pStyle w:val="a9"/>
      </w:pPr>
      <w:r>
        <w:t>sw $t3,0($0)</w:t>
      </w:r>
    </w:p>
    <w:p w14:paraId="6F9287C3" w14:textId="77777777" w:rsidR="000225C6" w:rsidRPr="000225C6" w:rsidRDefault="000225C6" w:rsidP="000225C6">
      <w:pPr>
        <w:pStyle w:val="a9"/>
      </w:pPr>
      <w:r w:rsidRPr="000225C6">
        <w:t>110@00003000: $11 &lt;= 00003008</w:t>
      </w:r>
    </w:p>
    <w:p w14:paraId="12095A06" w14:textId="636F2A31" w:rsidR="000225C6" w:rsidRDefault="000225C6" w:rsidP="000225C6">
      <w:pPr>
        <w:pStyle w:val="a9"/>
      </w:pPr>
      <w:r w:rsidRPr="000225C6">
        <w:t>110@00003004: *00000000 &lt;= 00003008</w:t>
      </w:r>
    </w:p>
    <w:p w14:paraId="0CE9D912" w14:textId="774C4B84" w:rsidR="000225C6" w:rsidRDefault="000225C6" w:rsidP="006E50DD">
      <w:r>
        <w:t>6.</w:t>
      </w:r>
      <w:r w:rsidR="006E50DD" w:rsidRPr="006E50DD">
        <w:t xml:space="preserve"> </w:t>
      </w:r>
      <w:r w:rsidR="006E50DD">
        <w:t>M</w:t>
      </w:r>
      <w:r w:rsidR="006E50DD">
        <w:rPr>
          <w:rFonts w:hint="eastAsia"/>
        </w:rPr>
        <w:t>级R</w:t>
      </w:r>
      <w:r w:rsidR="006E50DD">
        <w:t>t</w:t>
      </w:r>
      <w:r w:rsidR="006E50DD">
        <w:rPr>
          <w:rFonts w:hint="eastAsia"/>
        </w:rPr>
        <w:t>与</w:t>
      </w:r>
      <w:r w:rsidR="006E50DD">
        <w:t>W</w:t>
      </w:r>
      <w:r w:rsidR="006E50DD">
        <w:rPr>
          <w:rFonts w:hint="eastAsia"/>
        </w:rPr>
        <w:t>级</w:t>
      </w:r>
      <w:r w:rsidR="006E50DD">
        <w:t>mflo mfhi</w:t>
      </w:r>
    </w:p>
    <w:p w14:paraId="34F79C38" w14:textId="77777777" w:rsidR="006E50DD" w:rsidRDefault="006E50DD" w:rsidP="006E50DD">
      <w:pPr>
        <w:pStyle w:val="a9"/>
      </w:pPr>
      <w:r>
        <w:t>ori $t0,11</w:t>
      </w:r>
    </w:p>
    <w:p w14:paraId="1A30CD57" w14:textId="77777777" w:rsidR="006E50DD" w:rsidRDefault="006E50DD" w:rsidP="006E50DD">
      <w:pPr>
        <w:pStyle w:val="a9"/>
      </w:pPr>
      <w:r>
        <w:rPr>
          <w:rFonts w:hint="eastAsia"/>
        </w:rPr>
        <w:t>o</w:t>
      </w:r>
      <w:r>
        <w:t>ri $t1,12</w:t>
      </w:r>
    </w:p>
    <w:p w14:paraId="5D423089" w14:textId="77777777" w:rsidR="006E50DD" w:rsidRDefault="006E50DD" w:rsidP="006E50DD">
      <w:pPr>
        <w:pStyle w:val="a9"/>
      </w:pPr>
      <w:r>
        <w:rPr>
          <w:rFonts w:hint="eastAsia"/>
        </w:rPr>
        <w:t>m</w:t>
      </w:r>
      <w:r>
        <w:t>ultu $t</w:t>
      </w:r>
      <w:proofErr w:type="gramStart"/>
      <w:r>
        <w:t>0,$</w:t>
      </w:r>
      <w:proofErr w:type="gramEnd"/>
      <w:r>
        <w:t>t1</w:t>
      </w:r>
    </w:p>
    <w:p w14:paraId="4F4CDEDF" w14:textId="77777777" w:rsidR="006E50DD" w:rsidRDefault="006E50DD" w:rsidP="006E50DD">
      <w:pPr>
        <w:pStyle w:val="a9"/>
      </w:pPr>
      <w:r>
        <w:rPr>
          <w:rFonts w:hint="eastAsia"/>
        </w:rPr>
        <w:t>m</w:t>
      </w:r>
      <w:r>
        <w:t>flo $t2</w:t>
      </w:r>
    </w:p>
    <w:p w14:paraId="44FA0DDD" w14:textId="77401EA8" w:rsidR="006E50DD" w:rsidRDefault="006E50DD" w:rsidP="006E50DD">
      <w:pPr>
        <w:pStyle w:val="a9"/>
      </w:pPr>
      <w:r>
        <w:rPr>
          <w:rFonts w:hint="eastAsia"/>
        </w:rPr>
        <w:t>s</w:t>
      </w:r>
      <w:r>
        <w:t>b $t2,0($0)</w:t>
      </w:r>
    </w:p>
    <w:p w14:paraId="71BFD05B" w14:textId="77777777" w:rsidR="006E50DD" w:rsidRPr="006E50DD" w:rsidRDefault="006E50DD" w:rsidP="006E50DD">
      <w:pPr>
        <w:pStyle w:val="a9"/>
      </w:pPr>
      <w:r w:rsidRPr="006E50DD">
        <w:t>110@00003000: $ 8 &lt;= 0000000b</w:t>
      </w:r>
    </w:p>
    <w:p w14:paraId="66A93642" w14:textId="77777777" w:rsidR="006E50DD" w:rsidRPr="006E50DD" w:rsidRDefault="006E50DD" w:rsidP="006E50DD">
      <w:pPr>
        <w:pStyle w:val="a9"/>
      </w:pPr>
      <w:r w:rsidRPr="006E50DD">
        <w:t>130@00003004: $ 9 &lt;= 0000000c</w:t>
      </w:r>
    </w:p>
    <w:p w14:paraId="04935DEB" w14:textId="77777777" w:rsidR="006E50DD" w:rsidRPr="006E50DD" w:rsidRDefault="006E50DD" w:rsidP="006E50DD">
      <w:pPr>
        <w:pStyle w:val="a9"/>
      </w:pPr>
      <w:r w:rsidRPr="006E50DD">
        <w:t>290@0000300c: $10 &lt;= 00000084</w:t>
      </w:r>
    </w:p>
    <w:p w14:paraId="71E5157B" w14:textId="2486AEFA" w:rsidR="006E50DD" w:rsidRDefault="006E50DD" w:rsidP="006E50DD">
      <w:pPr>
        <w:pStyle w:val="a9"/>
      </w:pPr>
      <w:r w:rsidRPr="006E50DD">
        <w:t>290@00003010: *00000000 &lt;= 00000084</w:t>
      </w:r>
    </w:p>
    <w:p w14:paraId="16885BF5" w14:textId="38E6E44C" w:rsidR="008E4D15" w:rsidRDefault="008E4D15" w:rsidP="00F13F96">
      <w:pPr>
        <w:pStyle w:val="5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暂停测试</w:t>
      </w:r>
    </w:p>
    <w:p w14:paraId="47323752" w14:textId="6F38804A" w:rsidR="007F1EC1" w:rsidRPr="00243168" w:rsidRDefault="007F1EC1" w:rsidP="008E4D15">
      <w:pPr>
        <w:pStyle w:val="11"/>
        <w:spacing w:before="240" w:after="240"/>
        <w:rPr>
          <w:sz w:val="28"/>
        </w:rPr>
      </w:pPr>
      <w:r w:rsidRPr="00243168">
        <w:rPr>
          <w:rFonts w:hint="eastAsia"/>
          <w:sz w:val="28"/>
        </w:rPr>
        <w:t>测试目录：</w:t>
      </w:r>
    </w:p>
    <w:p w14:paraId="1D1BCBD4" w14:textId="4B01B1A6" w:rsidR="007F1EC1" w:rsidRPr="00243168" w:rsidRDefault="00243168" w:rsidP="00243168">
      <w:pPr>
        <w:spacing w:line="360" w:lineRule="auto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．</w:t>
      </w:r>
      <w:r w:rsidR="007F1EC1" w:rsidRPr="00243168">
        <w:rPr>
          <w:rFonts w:ascii="宋体" w:eastAsia="宋体" w:hAnsi="宋体"/>
        </w:rPr>
        <w:t>B</w:t>
      </w:r>
      <w:r w:rsidR="007F1EC1" w:rsidRPr="00243168">
        <w:rPr>
          <w:rFonts w:ascii="宋体" w:eastAsia="宋体" w:hAnsi="宋体" w:hint="eastAsia"/>
        </w:rPr>
        <w:t>eq</w:t>
      </w:r>
      <w:r w:rsidR="007F1EC1" w:rsidRPr="00243168">
        <w:rPr>
          <w:rFonts w:ascii="宋体" w:eastAsia="宋体" w:hAnsi="宋体"/>
        </w:rPr>
        <w:t>_rs/rt</w:t>
      </w:r>
    </w:p>
    <w:p w14:paraId="1757704F" w14:textId="34F6CE38" w:rsidR="007F1EC1" w:rsidRDefault="007F1EC1" w:rsidP="00243168">
      <w:pPr>
        <w:spacing w:line="360" w:lineRule="auto"/>
        <w:ind w:firstLineChars="50" w:firstLine="105"/>
        <w:rPr>
          <w:rFonts w:ascii="宋体" w:eastAsia="宋体" w:hAnsi="宋体"/>
        </w:rPr>
      </w:pPr>
      <w:r>
        <w:rPr>
          <w:rFonts w:ascii="宋体" w:eastAsia="宋体" w:hAnsi="宋体"/>
        </w:rPr>
        <w:t>(1)E</w:t>
      </w:r>
      <w:r>
        <w:rPr>
          <w:rFonts w:ascii="宋体" w:eastAsia="宋体" w:hAnsi="宋体" w:hint="eastAsia"/>
        </w:rPr>
        <w:t>级c</w:t>
      </w:r>
      <w:r>
        <w:rPr>
          <w:rFonts w:ascii="宋体" w:eastAsia="宋体" w:hAnsi="宋体"/>
        </w:rPr>
        <w:t>al_r_rd</w:t>
      </w:r>
    </w:p>
    <w:p w14:paraId="35E1F7E0" w14:textId="692A472E" w:rsidR="007F1EC1" w:rsidRDefault="007F1EC1" w:rsidP="00243168">
      <w:pPr>
        <w:spacing w:line="360" w:lineRule="auto"/>
        <w:ind w:firstLineChars="50" w:firstLine="10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级c</w:t>
      </w:r>
      <w:r>
        <w:rPr>
          <w:rFonts w:ascii="宋体" w:eastAsia="宋体" w:hAnsi="宋体"/>
        </w:rPr>
        <w:t>al_i_rt</w:t>
      </w:r>
    </w:p>
    <w:p w14:paraId="08E554BE" w14:textId="78674B4B" w:rsidR="007F1EC1" w:rsidRDefault="007F1EC1" w:rsidP="00243168">
      <w:pPr>
        <w:spacing w:line="360" w:lineRule="auto"/>
        <w:ind w:firstLineChars="50" w:firstLine="10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160E33EB" w14:textId="72E79A73" w:rsidR="007F1EC1" w:rsidRDefault="007F1EC1" w:rsidP="00243168">
      <w:pPr>
        <w:spacing w:line="360" w:lineRule="auto"/>
        <w:ind w:firstLineChars="50" w:firstLine="10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4)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M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68F98C3F" w14:textId="0B030C84" w:rsid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二．</w:t>
      </w:r>
      <w:r w:rsidRPr="007F1EC1">
        <w:rPr>
          <w:rFonts w:ascii="宋体" w:eastAsia="宋体" w:hAnsi="宋体"/>
        </w:rPr>
        <w:t>C</w:t>
      </w:r>
      <w:r w:rsidRPr="007F1EC1">
        <w:rPr>
          <w:rFonts w:ascii="宋体" w:eastAsia="宋体" w:hAnsi="宋体" w:hint="eastAsia"/>
        </w:rPr>
        <w:t>al</w:t>
      </w:r>
      <w:r w:rsidRPr="007F1EC1">
        <w:rPr>
          <w:rFonts w:ascii="宋体" w:eastAsia="宋体" w:hAnsi="宋体"/>
        </w:rPr>
        <w:t>_r</w:t>
      </w:r>
      <w:r>
        <w:rPr>
          <w:rFonts w:ascii="宋体" w:eastAsia="宋体" w:hAnsi="宋体"/>
        </w:rPr>
        <w:t>_rs/rt</w:t>
      </w:r>
    </w:p>
    <w:p w14:paraId="0F03EA64" w14:textId="2443A7EA" w:rsidR="007F1EC1" w:rsidRP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659E76F0" w14:textId="38394406" w:rsidR="007F1EC1" w:rsidRP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三．</w:t>
      </w:r>
      <w:r w:rsidRPr="007F1EC1">
        <w:rPr>
          <w:rFonts w:ascii="宋体" w:eastAsia="宋体" w:hAnsi="宋体"/>
        </w:rPr>
        <w:t>Cal_i</w:t>
      </w:r>
      <w:r>
        <w:rPr>
          <w:rFonts w:ascii="宋体" w:eastAsia="宋体" w:hAnsi="宋体"/>
        </w:rPr>
        <w:t>_rs</w:t>
      </w:r>
    </w:p>
    <w:p w14:paraId="1BA3A40D" w14:textId="6FD949DB" w:rsid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2FF9D148" w14:textId="0A74F0C3" w:rsid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四．</w:t>
      </w:r>
      <w:r>
        <w:rPr>
          <w:rFonts w:ascii="宋体" w:eastAsia="宋体" w:hAnsi="宋体"/>
        </w:rPr>
        <w:t>l</w:t>
      </w:r>
      <w:r w:rsidRPr="007F1EC1">
        <w:rPr>
          <w:rFonts w:ascii="宋体" w:eastAsia="宋体" w:hAnsi="宋体"/>
        </w:rPr>
        <w:t>oad_rs</w:t>
      </w:r>
    </w:p>
    <w:p w14:paraId="79E45923" w14:textId="483C90EB" w:rsidR="007F1EC1" w:rsidRP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43CBF52B" w14:textId="4F6469B0" w:rsid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五．</w:t>
      </w:r>
      <w:r>
        <w:rPr>
          <w:rFonts w:ascii="宋体" w:eastAsia="宋体" w:hAnsi="宋体"/>
        </w:rPr>
        <w:t>s</w:t>
      </w:r>
      <w:r w:rsidRPr="007F1EC1">
        <w:rPr>
          <w:rFonts w:ascii="宋体" w:eastAsia="宋体" w:hAnsi="宋体"/>
        </w:rPr>
        <w:t>tore_rs</w:t>
      </w:r>
    </w:p>
    <w:p w14:paraId="7EF083A0" w14:textId="6E574812" w:rsidR="007F1EC1" w:rsidRP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 xml:space="preserve">load_rt </w:t>
      </w:r>
    </w:p>
    <w:p w14:paraId="126ADBB6" w14:textId="1C5DC5E3" w:rsid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六．</w:t>
      </w:r>
      <w:r>
        <w:rPr>
          <w:rFonts w:ascii="宋体" w:eastAsia="宋体" w:hAnsi="宋体"/>
        </w:rPr>
        <w:t>j</w:t>
      </w:r>
      <w:r w:rsidRPr="007F1EC1">
        <w:rPr>
          <w:rFonts w:ascii="宋体" w:eastAsia="宋体" w:hAnsi="宋体"/>
        </w:rPr>
        <w:t>r_rs</w:t>
      </w:r>
    </w:p>
    <w:p w14:paraId="77C98EA6" w14:textId="77777777" w:rsid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(1)E</w:t>
      </w:r>
      <w:r>
        <w:rPr>
          <w:rFonts w:ascii="宋体" w:eastAsia="宋体" w:hAnsi="宋体" w:hint="eastAsia"/>
        </w:rPr>
        <w:t>级c</w:t>
      </w:r>
      <w:r>
        <w:rPr>
          <w:rFonts w:ascii="宋体" w:eastAsia="宋体" w:hAnsi="宋体"/>
        </w:rPr>
        <w:t>al_r_rd</w:t>
      </w:r>
    </w:p>
    <w:p w14:paraId="0A726D12" w14:textId="77777777" w:rsid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级c</w:t>
      </w:r>
      <w:r>
        <w:rPr>
          <w:rFonts w:ascii="宋体" w:eastAsia="宋体" w:hAnsi="宋体"/>
        </w:rPr>
        <w:t>al_i_rt</w:t>
      </w:r>
    </w:p>
    <w:p w14:paraId="62CEFB44" w14:textId="77777777" w:rsid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30B2B3BC" w14:textId="29163E08" w:rsidR="0010224C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4)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M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55568089" w14:textId="7CE08B01" w:rsidR="000A1497" w:rsidRDefault="000A1497" w:rsidP="000A1497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七.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 xml:space="preserve">ult multu div divu </w:t>
      </w:r>
    </w:p>
    <w:p w14:paraId="0D5714CA" w14:textId="67EA1AE8" w:rsidR="000A1497" w:rsidRDefault="000A1497" w:rsidP="000A1497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mflo mfhi mtlo mthi</w:t>
      </w:r>
      <w:r>
        <w:rPr>
          <w:rFonts w:ascii="宋体" w:eastAsia="宋体" w:hAnsi="宋体" w:hint="eastAsia"/>
        </w:rPr>
        <w:t>导致的暂停</w:t>
      </w:r>
    </w:p>
    <w:p w14:paraId="3FEA31E1" w14:textId="2647EF43" w:rsidR="008E4D15" w:rsidRPr="0010224C" w:rsidRDefault="00817225" w:rsidP="0010224C">
      <w:pPr>
        <w:pStyle w:val="a9"/>
        <w:rPr>
          <w:rFonts w:ascii="宋体" w:hAnsi="宋体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>
        <w:t>B</w:t>
      </w:r>
      <w:r>
        <w:rPr>
          <w:rFonts w:hint="eastAsia"/>
        </w:rPr>
        <w:t>eq</w:t>
      </w:r>
    </w:p>
    <w:p w14:paraId="05B2D59A" w14:textId="1C74BA6D" w:rsidR="007F08B9" w:rsidRDefault="007F08B9" w:rsidP="0010224C">
      <w:pPr>
        <w:pStyle w:val="a9"/>
      </w:pPr>
      <w:r>
        <w:t>(1) E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t>al_r</w:t>
      </w:r>
    </w:p>
    <w:p w14:paraId="2D1A523B" w14:textId="77777777" w:rsidR="005C1441" w:rsidRDefault="005C1441" w:rsidP="005C1441">
      <w:pPr>
        <w:pStyle w:val="a9"/>
      </w:pPr>
      <w:r>
        <w:t>ori $s0,1</w:t>
      </w:r>
    </w:p>
    <w:p w14:paraId="65D17F9E" w14:textId="77777777" w:rsidR="005C1441" w:rsidRDefault="005C1441" w:rsidP="005C1441">
      <w:pPr>
        <w:pStyle w:val="a9"/>
      </w:pPr>
      <w:r>
        <w:t>addu $s</w:t>
      </w:r>
      <w:proofErr w:type="gramStart"/>
      <w:r>
        <w:t>1,$</w:t>
      </w:r>
      <w:proofErr w:type="gramEnd"/>
      <w:r>
        <w:t>s0,$0</w:t>
      </w:r>
    </w:p>
    <w:p w14:paraId="3119B69A" w14:textId="77777777" w:rsidR="005C1441" w:rsidRDefault="005C1441" w:rsidP="005C1441">
      <w:pPr>
        <w:pStyle w:val="a9"/>
      </w:pPr>
      <w:r>
        <w:t>beq $s</w:t>
      </w:r>
      <w:proofErr w:type="gramStart"/>
      <w:r>
        <w:t>0,$</w:t>
      </w:r>
      <w:proofErr w:type="gramEnd"/>
      <w:r>
        <w:t>s1,eee</w:t>
      </w:r>
    </w:p>
    <w:p w14:paraId="427F027E" w14:textId="77777777" w:rsidR="005C1441" w:rsidRDefault="005C1441" w:rsidP="005C1441">
      <w:pPr>
        <w:pStyle w:val="a9"/>
      </w:pPr>
      <w:r>
        <w:t>nop</w:t>
      </w:r>
    </w:p>
    <w:p w14:paraId="1D8F7FBB" w14:textId="77777777" w:rsidR="005C1441" w:rsidRDefault="005C1441" w:rsidP="005C1441">
      <w:pPr>
        <w:pStyle w:val="a9"/>
      </w:pPr>
      <w:r>
        <w:t>eee:</w:t>
      </w:r>
    </w:p>
    <w:p w14:paraId="4520B4B3" w14:textId="2523E840" w:rsidR="005C1441" w:rsidRDefault="005C1441" w:rsidP="005C1441">
      <w:pPr>
        <w:pStyle w:val="a9"/>
      </w:pPr>
      <w:r>
        <w:t>nop</w:t>
      </w:r>
    </w:p>
    <w:p w14:paraId="5D00117A" w14:textId="77777777" w:rsidR="005C1441" w:rsidRPr="005C1441" w:rsidRDefault="005C1441" w:rsidP="005C1441">
      <w:pPr>
        <w:pStyle w:val="a9"/>
      </w:pPr>
      <w:r w:rsidRPr="005C1441">
        <w:t>110@00003000: $16 &lt;= 00000001</w:t>
      </w:r>
    </w:p>
    <w:p w14:paraId="779D43A4" w14:textId="66AB6AE1" w:rsidR="005C1441" w:rsidRDefault="005C1441" w:rsidP="005C1441">
      <w:pPr>
        <w:pStyle w:val="a9"/>
      </w:pPr>
      <w:r w:rsidRPr="005C1441">
        <w:t>130@00003004: $17 &lt;= 00000001</w:t>
      </w:r>
    </w:p>
    <w:p w14:paraId="78E97B25" w14:textId="3961238B" w:rsidR="007F08B9" w:rsidRDefault="007F08B9" w:rsidP="007F08B9">
      <w:pPr>
        <w:pStyle w:val="a9"/>
      </w:pPr>
      <w:r>
        <w:rPr>
          <w:rFonts w:hint="eastAsia"/>
        </w:rPr>
        <w:t>(</w:t>
      </w:r>
      <w:r>
        <w:t>2)</w:t>
      </w:r>
      <w:r w:rsidRPr="007F08B9">
        <w:t xml:space="preserve"> </w:t>
      </w:r>
      <w:r>
        <w:t>E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t>al_i</w:t>
      </w:r>
    </w:p>
    <w:p w14:paraId="5864D8FB" w14:textId="77777777" w:rsidR="007C57F0" w:rsidRDefault="007C57F0" w:rsidP="007C57F0">
      <w:pPr>
        <w:pStyle w:val="a9"/>
      </w:pPr>
      <w:r>
        <w:t>ori $s0,1</w:t>
      </w:r>
    </w:p>
    <w:p w14:paraId="2FE4F877" w14:textId="32192BF4" w:rsidR="007C57F0" w:rsidRDefault="007C57F0" w:rsidP="007C57F0">
      <w:pPr>
        <w:pStyle w:val="a9"/>
      </w:pPr>
      <w:r>
        <w:t>ori $s</w:t>
      </w:r>
      <w:proofErr w:type="gramStart"/>
      <w:r>
        <w:t>1,$</w:t>
      </w:r>
      <w:proofErr w:type="gramEnd"/>
      <w:r>
        <w:t>s0,</w:t>
      </w:r>
      <w:r w:rsidR="001B725A">
        <w:t>2</w:t>
      </w:r>
    </w:p>
    <w:p w14:paraId="7E1CBA8E" w14:textId="59F913DE" w:rsidR="007C57F0" w:rsidRDefault="007C57F0" w:rsidP="007C57F0">
      <w:pPr>
        <w:pStyle w:val="a9"/>
      </w:pPr>
      <w:r>
        <w:t>beq $s</w:t>
      </w:r>
      <w:proofErr w:type="gramStart"/>
      <w:r>
        <w:t>1,$</w:t>
      </w:r>
      <w:proofErr w:type="gramEnd"/>
      <w:r>
        <w:t>s0,eee</w:t>
      </w:r>
    </w:p>
    <w:p w14:paraId="2F2DC4CF" w14:textId="77777777" w:rsidR="007C57F0" w:rsidRDefault="007C57F0" w:rsidP="007C57F0">
      <w:pPr>
        <w:pStyle w:val="a9"/>
      </w:pPr>
      <w:r>
        <w:t>nop</w:t>
      </w:r>
    </w:p>
    <w:p w14:paraId="09E41058" w14:textId="77777777" w:rsidR="007C57F0" w:rsidRDefault="007C57F0" w:rsidP="007C57F0">
      <w:pPr>
        <w:pStyle w:val="a9"/>
      </w:pPr>
      <w:r>
        <w:t>eee:</w:t>
      </w:r>
    </w:p>
    <w:p w14:paraId="5E9D6CD4" w14:textId="06B1A331" w:rsidR="007C57F0" w:rsidRDefault="007C57F0" w:rsidP="007C57F0">
      <w:pPr>
        <w:pStyle w:val="a9"/>
      </w:pPr>
      <w:r>
        <w:t>nop</w:t>
      </w:r>
    </w:p>
    <w:p w14:paraId="72214478" w14:textId="77777777" w:rsidR="006221C4" w:rsidRPr="006221C4" w:rsidRDefault="006221C4" w:rsidP="006221C4">
      <w:pPr>
        <w:pStyle w:val="a9"/>
      </w:pPr>
      <w:r w:rsidRPr="006221C4">
        <w:t>110@00003000: $16 &lt;= 00000001</w:t>
      </w:r>
    </w:p>
    <w:p w14:paraId="67CE4B6A" w14:textId="014CA862" w:rsidR="006221C4" w:rsidRPr="007F08B9" w:rsidRDefault="006221C4" w:rsidP="006221C4">
      <w:pPr>
        <w:pStyle w:val="a9"/>
      </w:pPr>
      <w:r w:rsidRPr="006221C4">
        <w:t>130@00003004: $17 &lt;= 00000003</w:t>
      </w:r>
    </w:p>
    <w:p w14:paraId="53F3D05C" w14:textId="525D699E" w:rsidR="007F08B9" w:rsidRDefault="007F08B9" w:rsidP="007F08B9">
      <w:pPr>
        <w:pStyle w:val="a9"/>
      </w:pPr>
      <w:r>
        <w:rPr>
          <w:rFonts w:hint="eastAsia"/>
        </w:rPr>
        <w:t>(</w:t>
      </w:r>
      <w:r>
        <w:t>3)</w:t>
      </w:r>
      <w:r w:rsidRPr="007F08B9">
        <w:t xml:space="preserve"> </w:t>
      </w:r>
      <w:r>
        <w:t>E</w:t>
      </w:r>
      <w:r>
        <w:rPr>
          <w:rFonts w:hint="eastAsia"/>
        </w:rPr>
        <w:t>段</w:t>
      </w:r>
      <w:r>
        <w:t>load</w:t>
      </w:r>
    </w:p>
    <w:p w14:paraId="083780FB" w14:textId="285B92E3" w:rsidR="00534FE1" w:rsidRDefault="00534FE1" w:rsidP="00E23E0F">
      <w:pPr>
        <w:pStyle w:val="a9"/>
      </w:pPr>
      <w:r>
        <w:t>ori $s</w:t>
      </w:r>
      <w:proofErr w:type="gramStart"/>
      <w:r>
        <w:t>0,$</w:t>
      </w:r>
      <w:proofErr w:type="gramEnd"/>
      <w:r>
        <w:t>0,10</w:t>
      </w:r>
    </w:p>
    <w:p w14:paraId="413E4C71" w14:textId="34CF1A7A" w:rsidR="00E23E0F" w:rsidRDefault="00E23E0F" w:rsidP="00E23E0F">
      <w:pPr>
        <w:pStyle w:val="a9"/>
      </w:pPr>
      <w:r>
        <w:rPr>
          <w:rFonts w:hint="eastAsia"/>
        </w:rPr>
        <w:t>l</w:t>
      </w:r>
      <w:r>
        <w:t>w $s1,0($0)</w:t>
      </w:r>
    </w:p>
    <w:p w14:paraId="342170A0" w14:textId="77777777" w:rsidR="00E23E0F" w:rsidRDefault="00E23E0F" w:rsidP="00E23E0F">
      <w:pPr>
        <w:pStyle w:val="a9"/>
      </w:pPr>
      <w:r>
        <w:t>beq $s</w:t>
      </w:r>
      <w:proofErr w:type="gramStart"/>
      <w:r>
        <w:t>1,$</w:t>
      </w:r>
      <w:proofErr w:type="gramEnd"/>
      <w:r>
        <w:t>s0,eee</w:t>
      </w:r>
    </w:p>
    <w:p w14:paraId="01EA8C83" w14:textId="77777777" w:rsidR="00E23E0F" w:rsidRDefault="00E23E0F" w:rsidP="00E23E0F">
      <w:pPr>
        <w:pStyle w:val="a9"/>
      </w:pPr>
      <w:r>
        <w:t>nop</w:t>
      </w:r>
    </w:p>
    <w:p w14:paraId="1E1D1DA9" w14:textId="77777777" w:rsidR="00E23E0F" w:rsidRDefault="00E23E0F" w:rsidP="00E23E0F">
      <w:pPr>
        <w:pStyle w:val="a9"/>
      </w:pPr>
      <w:r>
        <w:t>eee:</w:t>
      </w:r>
    </w:p>
    <w:p w14:paraId="64A9B800" w14:textId="3376E3BF" w:rsidR="00E23E0F" w:rsidRDefault="00E23E0F" w:rsidP="00E23E0F">
      <w:pPr>
        <w:pStyle w:val="a9"/>
      </w:pPr>
      <w:r>
        <w:t>nop</w:t>
      </w:r>
    </w:p>
    <w:p w14:paraId="3ACBC544" w14:textId="77777777" w:rsidR="00642C81" w:rsidRPr="00642C81" w:rsidRDefault="00642C81" w:rsidP="00642C81">
      <w:pPr>
        <w:pStyle w:val="a9"/>
      </w:pPr>
      <w:r w:rsidRPr="00642C81">
        <w:t>110@00003000: $16 &lt;= 0000000a</w:t>
      </w:r>
    </w:p>
    <w:p w14:paraId="730BD95F" w14:textId="365B9480" w:rsidR="00642C81" w:rsidRDefault="00642C81" w:rsidP="00642C81">
      <w:pPr>
        <w:pStyle w:val="a9"/>
      </w:pPr>
      <w:r w:rsidRPr="00642C81">
        <w:t>130@00003004: $17 &lt;= 00000000</w:t>
      </w:r>
    </w:p>
    <w:p w14:paraId="1FAF79A2" w14:textId="519BA896" w:rsidR="007F08B9" w:rsidRDefault="007F08B9" w:rsidP="006F0118">
      <w:pPr>
        <w:pStyle w:val="a9"/>
      </w:pPr>
      <w:r>
        <w:rPr>
          <w:rFonts w:hint="eastAsia"/>
        </w:rPr>
        <w:t>(</w:t>
      </w:r>
      <w:r>
        <w:t>4) M</w:t>
      </w:r>
      <w:r>
        <w:rPr>
          <w:rFonts w:hint="eastAsia"/>
        </w:rPr>
        <w:t>段</w:t>
      </w:r>
      <w:r>
        <w:rPr>
          <w:rFonts w:hint="eastAsia"/>
        </w:rPr>
        <w:t>load</w:t>
      </w:r>
    </w:p>
    <w:p w14:paraId="40004C32" w14:textId="77777777" w:rsidR="0025406A" w:rsidRDefault="0025406A" w:rsidP="0025406A">
      <w:pPr>
        <w:pStyle w:val="a9"/>
      </w:pPr>
      <w:r>
        <w:t>ori $s</w:t>
      </w:r>
      <w:proofErr w:type="gramStart"/>
      <w:r>
        <w:t>0,$</w:t>
      </w:r>
      <w:proofErr w:type="gramEnd"/>
      <w:r>
        <w:t>0,10</w:t>
      </w:r>
    </w:p>
    <w:p w14:paraId="6677E936" w14:textId="77777777" w:rsidR="0025406A" w:rsidRDefault="0025406A" w:rsidP="0025406A">
      <w:pPr>
        <w:pStyle w:val="a9"/>
      </w:pPr>
      <w:r>
        <w:t>lw $s1,0($0)</w:t>
      </w:r>
    </w:p>
    <w:p w14:paraId="213AAEA9" w14:textId="77777777" w:rsidR="0025406A" w:rsidRDefault="0025406A" w:rsidP="0025406A">
      <w:pPr>
        <w:pStyle w:val="a9"/>
      </w:pPr>
      <w:r>
        <w:t>nop</w:t>
      </w:r>
    </w:p>
    <w:p w14:paraId="634B4E67" w14:textId="77777777" w:rsidR="0025406A" w:rsidRDefault="0025406A" w:rsidP="0025406A">
      <w:pPr>
        <w:pStyle w:val="a9"/>
      </w:pPr>
      <w:r>
        <w:t>beq $s</w:t>
      </w:r>
      <w:proofErr w:type="gramStart"/>
      <w:r>
        <w:t>1,$</w:t>
      </w:r>
      <w:proofErr w:type="gramEnd"/>
      <w:r>
        <w:t>s0,eee</w:t>
      </w:r>
    </w:p>
    <w:p w14:paraId="5B0BAA6C" w14:textId="77777777" w:rsidR="0025406A" w:rsidRDefault="0025406A" w:rsidP="0025406A">
      <w:pPr>
        <w:pStyle w:val="a9"/>
      </w:pPr>
      <w:r>
        <w:t>nop</w:t>
      </w:r>
    </w:p>
    <w:p w14:paraId="6995C560" w14:textId="77777777" w:rsidR="0025406A" w:rsidRDefault="0025406A" w:rsidP="0025406A">
      <w:pPr>
        <w:pStyle w:val="a9"/>
      </w:pPr>
      <w:r>
        <w:t>eee:</w:t>
      </w:r>
    </w:p>
    <w:p w14:paraId="6DCABD3A" w14:textId="77777777" w:rsidR="003132CA" w:rsidRDefault="0025406A" w:rsidP="0025406A">
      <w:pPr>
        <w:pStyle w:val="a9"/>
      </w:pPr>
      <w:r>
        <w:t>addu $t</w:t>
      </w:r>
      <w:proofErr w:type="gramStart"/>
      <w:r>
        <w:t>0,$</w:t>
      </w:r>
      <w:proofErr w:type="gramEnd"/>
      <w:r>
        <w:t>t0,$t0</w:t>
      </w:r>
    </w:p>
    <w:p w14:paraId="497DF6AD" w14:textId="77777777" w:rsidR="00A42898" w:rsidRPr="00A42898" w:rsidRDefault="00A42898" w:rsidP="00A42898">
      <w:pPr>
        <w:pStyle w:val="a9"/>
      </w:pPr>
      <w:r w:rsidRPr="00A42898">
        <w:t>110@00003000: $16 &lt;= 0000000a</w:t>
      </w:r>
    </w:p>
    <w:p w14:paraId="006D38C6" w14:textId="77777777" w:rsidR="00A42898" w:rsidRPr="00A42898" w:rsidRDefault="00A42898" w:rsidP="00A42898">
      <w:pPr>
        <w:pStyle w:val="a9"/>
      </w:pPr>
      <w:r w:rsidRPr="00A42898">
        <w:t>130@00003004: $17 &lt;= 00000000</w:t>
      </w:r>
    </w:p>
    <w:p w14:paraId="18A85F6D" w14:textId="77777777" w:rsidR="00A42898" w:rsidRDefault="00A42898" w:rsidP="00A42898">
      <w:pPr>
        <w:pStyle w:val="a9"/>
      </w:pPr>
      <w:r w:rsidRPr="00A42898">
        <w:t>230@00003014: $ 8 &lt;= 00000000</w:t>
      </w:r>
    </w:p>
    <w:p w14:paraId="260B6664" w14:textId="4351153B" w:rsidR="00817225" w:rsidRDefault="00817225" w:rsidP="00A42898">
      <w:pPr>
        <w:pStyle w:val="a9"/>
      </w:pPr>
      <w:r>
        <w:rPr>
          <w:rFonts w:hint="eastAsia"/>
        </w:rPr>
        <w:t>二．</w:t>
      </w:r>
      <w:r w:rsidR="002D2D15">
        <w:t>C</w:t>
      </w:r>
      <w:r w:rsidR="002D2D15">
        <w:rPr>
          <w:rFonts w:hint="eastAsia"/>
        </w:rPr>
        <w:t>al</w:t>
      </w:r>
      <w:r w:rsidR="002D2D15">
        <w:t>_r</w:t>
      </w:r>
    </w:p>
    <w:p w14:paraId="38B3073D" w14:textId="77777777" w:rsidR="005A1BD7" w:rsidRDefault="005A1BD7" w:rsidP="005A1BD7">
      <w:pPr>
        <w:pStyle w:val="a9"/>
      </w:pPr>
      <w:r>
        <w:t>E</w:t>
      </w:r>
      <w:r>
        <w:rPr>
          <w:rFonts w:hint="eastAsia"/>
        </w:rPr>
        <w:t>段</w:t>
      </w:r>
      <w:r>
        <w:t>load</w:t>
      </w:r>
    </w:p>
    <w:p w14:paraId="2D7F4F9D" w14:textId="77777777" w:rsidR="008D3444" w:rsidRDefault="008D3444" w:rsidP="008D3444">
      <w:pPr>
        <w:pStyle w:val="a9"/>
      </w:pPr>
      <w:r>
        <w:t>lw $t2,0($0)</w:t>
      </w:r>
    </w:p>
    <w:p w14:paraId="092DAF84" w14:textId="37410549" w:rsidR="005A1BD7" w:rsidRDefault="008D3444" w:rsidP="008D3444">
      <w:pPr>
        <w:pStyle w:val="a9"/>
      </w:pPr>
      <w:r>
        <w:t>addu $t</w:t>
      </w:r>
      <w:proofErr w:type="gramStart"/>
      <w:r>
        <w:t>2,$</w:t>
      </w:r>
      <w:proofErr w:type="gramEnd"/>
      <w:r>
        <w:t>t2,$t2</w:t>
      </w:r>
    </w:p>
    <w:p w14:paraId="4D1E7269" w14:textId="77777777" w:rsidR="00284B32" w:rsidRPr="00284B32" w:rsidRDefault="00284B32" w:rsidP="00284B32">
      <w:pPr>
        <w:pStyle w:val="a9"/>
      </w:pPr>
      <w:r w:rsidRPr="00284B32">
        <w:t>110@00003000: $10 &lt;= 00000000</w:t>
      </w:r>
    </w:p>
    <w:p w14:paraId="5474912B" w14:textId="241804C8" w:rsidR="00284B32" w:rsidRDefault="00284B32" w:rsidP="00284B32">
      <w:pPr>
        <w:pStyle w:val="a9"/>
      </w:pPr>
      <w:r w:rsidRPr="00284B32">
        <w:t>150@00003004: $10 &lt;= 00000000</w:t>
      </w:r>
    </w:p>
    <w:p w14:paraId="0658563A" w14:textId="4729700C" w:rsidR="00817225" w:rsidRDefault="00817225" w:rsidP="00817225">
      <w:pPr>
        <w:pStyle w:val="a9"/>
      </w:pPr>
      <w:r>
        <w:rPr>
          <w:rFonts w:hint="eastAsia"/>
        </w:rPr>
        <w:t>三．</w:t>
      </w:r>
      <w:r w:rsidR="002D2D15">
        <w:t>Cal_i</w:t>
      </w:r>
    </w:p>
    <w:p w14:paraId="24FE6049" w14:textId="77777777" w:rsidR="005A1BD7" w:rsidRDefault="005A1BD7" w:rsidP="005A1BD7">
      <w:pPr>
        <w:pStyle w:val="a9"/>
      </w:pPr>
      <w:r>
        <w:t>E</w:t>
      </w:r>
      <w:r>
        <w:rPr>
          <w:rFonts w:hint="eastAsia"/>
        </w:rPr>
        <w:t>段</w:t>
      </w:r>
      <w:r>
        <w:t>load</w:t>
      </w:r>
    </w:p>
    <w:p w14:paraId="51A287EB" w14:textId="77777777" w:rsidR="008D3444" w:rsidRDefault="008D3444" w:rsidP="008D3444">
      <w:pPr>
        <w:pStyle w:val="a9"/>
      </w:pPr>
      <w:r>
        <w:t>lw $t2,0($0)</w:t>
      </w:r>
    </w:p>
    <w:p w14:paraId="1BBC61BD" w14:textId="5A64383A" w:rsidR="005A1BD7" w:rsidRDefault="008D3444" w:rsidP="008D3444">
      <w:pPr>
        <w:pStyle w:val="a9"/>
      </w:pPr>
      <w:r>
        <w:t>ori $t</w:t>
      </w:r>
      <w:proofErr w:type="gramStart"/>
      <w:r>
        <w:t>2,$</w:t>
      </w:r>
      <w:proofErr w:type="gramEnd"/>
      <w:r>
        <w:t>t2,100</w:t>
      </w:r>
    </w:p>
    <w:p w14:paraId="3CF73C9B" w14:textId="77777777" w:rsidR="00133538" w:rsidRPr="00133538" w:rsidRDefault="00133538" w:rsidP="00133538">
      <w:pPr>
        <w:pStyle w:val="a9"/>
      </w:pPr>
      <w:r w:rsidRPr="00133538">
        <w:t>110@00003000: $10 &lt;= 00000000</w:t>
      </w:r>
    </w:p>
    <w:p w14:paraId="51CE0108" w14:textId="73DCEBAF" w:rsidR="00133538" w:rsidRDefault="00133538" w:rsidP="00133538">
      <w:pPr>
        <w:pStyle w:val="a9"/>
      </w:pPr>
      <w:r w:rsidRPr="00133538">
        <w:t>150@00003004: $10 &lt;= 00000064</w:t>
      </w:r>
    </w:p>
    <w:p w14:paraId="55292829" w14:textId="713375E2" w:rsidR="00817225" w:rsidRDefault="00817225" w:rsidP="00817225">
      <w:pPr>
        <w:pStyle w:val="a9"/>
      </w:pPr>
      <w:r>
        <w:rPr>
          <w:rFonts w:hint="eastAsia"/>
        </w:rPr>
        <w:t>四．</w:t>
      </w:r>
      <w:r w:rsidR="005A1BD7">
        <w:t>L</w:t>
      </w:r>
      <w:r w:rsidR="002D2D15">
        <w:t>oad</w:t>
      </w:r>
    </w:p>
    <w:p w14:paraId="5E3E5AE2" w14:textId="77777777" w:rsidR="005A1BD7" w:rsidRDefault="005A1BD7" w:rsidP="005A1BD7">
      <w:pPr>
        <w:pStyle w:val="a9"/>
      </w:pPr>
      <w:r>
        <w:t>E</w:t>
      </w:r>
      <w:r>
        <w:rPr>
          <w:rFonts w:hint="eastAsia"/>
        </w:rPr>
        <w:t>段</w:t>
      </w:r>
      <w:r>
        <w:t>load</w:t>
      </w:r>
    </w:p>
    <w:p w14:paraId="60E9693C" w14:textId="74A0BE86" w:rsidR="00822B95" w:rsidRDefault="00822B95" w:rsidP="00822B95">
      <w:pPr>
        <w:pStyle w:val="a9"/>
      </w:pPr>
      <w:r>
        <w:t>lw $t2,0($0)</w:t>
      </w:r>
    </w:p>
    <w:p w14:paraId="55BA206D" w14:textId="0ECA7072" w:rsidR="00822B95" w:rsidRDefault="00822B95" w:rsidP="00822B95">
      <w:pPr>
        <w:pStyle w:val="a9"/>
      </w:pPr>
      <w:r>
        <w:rPr>
          <w:rFonts w:hint="eastAsia"/>
        </w:rPr>
        <w:t>l</w:t>
      </w:r>
      <w:r>
        <w:t>w $t3,0($t2)</w:t>
      </w:r>
    </w:p>
    <w:p w14:paraId="0F3C8584" w14:textId="77777777" w:rsidR="007941F1" w:rsidRPr="007941F1" w:rsidRDefault="007941F1" w:rsidP="007941F1">
      <w:pPr>
        <w:pStyle w:val="a9"/>
      </w:pPr>
      <w:r w:rsidRPr="007941F1">
        <w:t>110@00003000: $10 &lt;= 00000000</w:t>
      </w:r>
    </w:p>
    <w:p w14:paraId="07487AC4" w14:textId="1FDAC2EA" w:rsidR="007941F1" w:rsidRDefault="007941F1" w:rsidP="007941F1">
      <w:pPr>
        <w:pStyle w:val="a9"/>
      </w:pPr>
      <w:r w:rsidRPr="007941F1">
        <w:t>150@00003004: $11 &lt;= 00000000</w:t>
      </w:r>
    </w:p>
    <w:p w14:paraId="26595A40" w14:textId="19316CA4" w:rsidR="00817225" w:rsidRDefault="00817225" w:rsidP="00817225">
      <w:pPr>
        <w:pStyle w:val="a9"/>
      </w:pPr>
      <w:r>
        <w:rPr>
          <w:rFonts w:hint="eastAsia"/>
        </w:rPr>
        <w:t>五．</w:t>
      </w:r>
      <w:r w:rsidR="002D2D15">
        <w:rPr>
          <w:rFonts w:hint="eastAsia"/>
        </w:rPr>
        <w:t>s</w:t>
      </w:r>
      <w:r w:rsidR="002D2D15">
        <w:t>tore</w:t>
      </w:r>
    </w:p>
    <w:p w14:paraId="5A8D8C29" w14:textId="77777777" w:rsidR="005A1BD7" w:rsidRDefault="005A1BD7" w:rsidP="005A1BD7">
      <w:pPr>
        <w:pStyle w:val="a9"/>
      </w:pPr>
      <w:r>
        <w:t>E</w:t>
      </w:r>
      <w:r>
        <w:rPr>
          <w:rFonts w:hint="eastAsia"/>
        </w:rPr>
        <w:t>段</w:t>
      </w:r>
      <w:r>
        <w:t>load</w:t>
      </w:r>
    </w:p>
    <w:p w14:paraId="1ADE2DAE" w14:textId="77777777" w:rsidR="00822B95" w:rsidRDefault="00822B95" w:rsidP="00822B95">
      <w:pPr>
        <w:pStyle w:val="a9"/>
      </w:pPr>
      <w:r>
        <w:t>lw $t2,0($0)</w:t>
      </w:r>
    </w:p>
    <w:p w14:paraId="18218F92" w14:textId="23CA8920" w:rsidR="005A1BD7" w:rsidRDefault="00822B95" w:rsidP="00822B95">
      <w:pPr>
        <w:pStyle w:val="a9"/>
      </w:pPr>
      <w:r>
        <w:t>sw $t3,0($t2)</w:t>
      </w:r>
    </w:p>
    <w:p w14:paraId="16BB822B" w14:textId="77777777" w:rsidR="005D7F10" w:rsidRPr="005D7F10" w:rsidRDefault="005D7F10" w:rsidP="005D7F10">
      <w:pPr>
        <w:pStyle w:val="a9"/>
      </w:pPr>
      <w:r w:rsidRPr="005D7F10">
        <w:t>110@00003000: $10 &lt;= 00000000</w:t>
      </w:r>
    </w:p>
    <w:p w14:paraId="2BFB6692" w14:textId="327D73C7" w:rsidR="005D7F10" w:rsidRDefault="005D7F10" w:rsidP="005D7F10">
      <w:pPr>
        <w:pStyle w:val="a9"/>
      </w:pPr>
      <w:r w:rsidRPr="005D7F10">
        <w:t>130@00003004: *00000000 &lt;= 00000000</w:t>
      </w:r>
    </w:p>
    <w:p w14:paraId="2456B155" w14:textId="7AD5A946" w:rsidR="00817225" w:rsidRDefault="00817225" w:rsidP="002D2D15">
      <w:pPr>
        <w:pStyle w:val="a9"/>
      </w:pPr>
      <w:r>
        <w:rPr>
          <w:rFonts w:hint="eastAsia"/>
        </w:rPr>
        <w:t>六．</w:t>
      </w:r>
      <w:r w:rsidR="005A1BD7">
        <w:t>J</w:t>
      </w:r>
      <w:r w:rsidR="002D2D15">
        <w:t>r</w:t>
      </w:r>
    </w:p>
    <w:p w14:paraId="71CBCD0D" w14:textId="32F295A0" w:rsidR="005A1BD7" w:rsidRDefault="005A1BD7" w:rsidP="005A1BD7">
      <w:pPr>
        <w:pStyle w:val="a9"/>
      </w:pPr>
      <w:r>
        <w:t>(1) E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t>al_r</w:t>
      </w:r>
    </w:p>
    <w:p w14:paraId="08722238" w14:textId="77777777" w:rsidR="009734A7" w:rsidRDefault="009734A7" w:rsidP="009734A7">
      <w:pPr>
        <w:pStyle w:val="a9"/>
      </w:pPr>
      <w:r>
        <w:t>ori $t</w:t>
      </w:r>
      <w:proofErr w:type="gramStart"/>
      <w:r>
        <w:t>3,$</w:t>
      </w:r>
      <w:proofErr w:type="gramEnd"/>
      <w:r>
        <w:t>0,0x0000300c</w:t>
      </w:r>
    </w:p>
    <w:p w14:paraId="1D97690E" w14:textId="77777777" w:rsidR="009734A7" w:rsidRDefault="009734A7" w:rsidP="009734A7">
      <w:pPr>
        <w:pStyle w:val="a9"/>
      </w:pPr>
      <w:r>
        <w:t>addu $t</w:t>
      </w:r>
      <w:proofErr w:type="gramStart"/>
      <w:r>
        <w:t>2,$</w:t>
      </w:r>
      <w:proofErr w:type="gramEnd"/>
      <w:r>
        <w:t>t2,$t3</w:t>
      </w:r>
    </w:p>
    <w:p w14:paraId="54A60617" w14:textId="77777777" w:rsidR="009734A7" w:rsidRDefault="009734A7" w:rsidP="009734A7">
      <w:pPr>
        <w:pStyle w:val="a9"/>
      </w:pPr>
      <w:r>
        <w:t>jr $t2</w:t>
      </w:r>
    </w:p>
    <w:p w14:paraId="1F62E7C7" w14:textId="203E09E0" w:rsidR="009734A7" w:rsidRDefault="009734A7" w:rsidP="009734A7">
      <w:pPr>
        <w:pStyle w:val="a9"/>
      </w:pPr>
      <w:r>
        <w:t>nop</w:t>
      </w:r>
    </w:p>
    <w:p w14:paraId="2B7C99AD" w14:textId="77777777" w:rsidR="00540B09" w:rsidRPr="00540B09" w:rsidRDefault="00540B09" w:rsidP="00540B09">
      <w:pPr>
        <w:pStyle w:val="a9"/>
      </w:pPr>
      <w:r w:rsidRPr="00540B09">
        <w:t>110@00003000: $11 &lt;= 0000300c</w:t>
      </w:r>
    </w:p>
    <w:p w14:paraId="070D8881" w14:textId="66203E2A" w:rsidR="00540B09" w:rsidRDefault="00540B09" w:rsidP="00540B09">
      <w:pPr>
        <w:pStyle w:val="a9"/>
      </w:pPr>
      <w:r w:rsidRPr="00540B09">
        <w:t>130@00003004: $10 &lt;= 0000300c</w:t>
      </w:r>
    </w:p>
    <w:p w14:paraId="28798EF3" w14:textId="6143DCFA" w:rsidR="005A1BD7" w:rsidRDefault="005A1BD7" w:rsidP="005A1BD7">
      <w:pPr>
        <w:pStyle w:val="a9"/>
      </w:pPr>
      <w:r>
        <w:rPr>
          <w:rFonts w:hint="eastAsia"/>
        </w:rPr>
        <w:t>(</w:t>
      </w:r>
      <w:r>
        <w:t>2)</w:t>
      </w:r>
      <w:r w:rsidRPr="007F08B9">
        <w:t xml:space="preserve"> </w:t>
      </w:r>
      <w:r>
        <w:t>E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t>al_i</w:t>
      </w:r>
    </w:p>
    <w:p w14:paraId="55BB9007" w14:textId="77777777" w:rsidR="009734A7" w:rsidRDefault="009734A7" w:rsidP="009734A7">
      <w:pPr>
        <w:pStyle w:val="a9"/>
      </w:pPr>
      <w:r>
        <w:t>ori $t</w:t>
      </w:r>
      <w:proofErr w:type="gramStart"/>
      <w:r>
        <w:t>3,$</w:t>
      </w:r>
      <w:proofErr w:type="gramEnd"/>
      <w:r>
        <w:t>0,0x0000300c</w:t>
      </w:r>
    </w:p>
    <w:p w14:paraId="17914406" w14:textId="6CCBB95B" w:rsidR="009734A7" w:rsidRDefault="00914375" w:rsidP="009734A7">
      <w:pPr>
        <w:pStyle w:val="a9"/>
      </w:pPr>
      <w:r>
        <w:t>ori</w:t>
      </w:r>
      <w:r w:rsidR="009734A7">
        <w:t xml:space="preserve"> $t</w:t>
      </w:r>
      <w:proofErr w:type="gramStart"/>
      <w:r w:rsidR="009734A7">
        <w:t>2,$</w:t>
      </w:r>
      <w:proofErr w:type="gramEnd"/>
      <w:r w:rsidR="009734A7">
        <w:t>t3,0</w:t>
      </w:r>
    </w:p>
    <w:p w14:paraId="3AEB47BD" w14:textId="77777777" w:rsidR="009734A7" w:rsidRDefault="009734A7" w:rsidP="009734A7">
      <w:pPr>
        <w:pStyle w:val="a9"/>
      </w:pPr>
      <w:r>
        <w:t>jr $t2</w:t>
      </w:r>
    </w:p>
    <w:p w14:paraId="03814AFA" w14:textId="1811A0B2" w:rsidR="009734A7" w:rsidRDefault="009734A7" w:rsidP="009734A7">
      <w:pPr>
        <w:pStyle w:val="a9"/>
      </w:pPr>
      <w:r>
        <w:t>nop</w:t>
      </w:r>
    </w:p>
    <w:p w14:paraId="712DDC10" w14:textId="77777777" w:rsidR="00DB5636" w:rsidRPr="00DB5636" w:rsidRDefault="00DB5636" w:rsidP="00DB5636">
      <w:pPr>
        <w:pStyle w:val="a9"/>
      </w:pPr>
      <w:r w:rsidRPr="00DB5636">
        <w:t>110@00003000: $11 &lt;= 0000300c</w:t>
      </w:r>
    </w:p>
    <w:p w14:paraId="774E8408" w14:textId="07603924" w:rsidR="00DB5636" w:rsidRDefault="00DB5636" w:rsidP="00DB5636">
      <w:pPr>
        <w:pStyle w:val="a9"/>
      </w:pPr>
      <w:r w:rsidRPr="00DB5636">
        <w:t>130@00003004: $10 &lt;= 0000300c</w:t>
      </w:r>
    </w:p>
    <w:p w14:paraId="58D1723D" w14:textId="316D4A4D" w:rsidR="005A1BD7" w:rsidRDefault="005A1BD7" w:rsidP="005A1BD7">
      <w:pPr>
        <w:pStyle w:val="a9"/>
      </w:pPr>
      <w:r>
        <w:rPr>
          <w:rFonts w:hint="eastAsia"/>
        </w:rPr>
        <w:t>(</w:t>
      </w:r>
      <w:r>
        <w:t>3)</w:t>
      </w:r>
      <w:r w:rsidRPr="007F08B9">
        <w:t xml:space="preserve"> </w:t>
      </w:r>
      <w:r>
        <w:t>E</w:t>
      </w:r>
      <w:r>
        <w:rPr>
          <w:rFonts w:hint="eastAsia"/>
        </w:rPr>
        <w:t>段</w:t>
      </w:r>
      <w:r>
        <w:t>load</w:t>
      </w:r>
    </w:p>
    <w:p w14:paraId="5D7E4EBF" w14:textId="77777777" w:rsidR="00637D50" w:rsidRDefault="00637D50" w:rsidP="00637D50">
      <w:pPr>
        <w:pStyle w:val="a9"/>
      </w:pPr>
      <w:r>
        <w:t>ori $t</w:t>
      </w:r>
      <w:proofErr w:type="gramStart"/>
      <w:r>
        <w:t>3,$</w:t>
      </w:r>
      <w:proofErr w:type="gramEnd"/>
      <w:r>
        <w:t>0,0x0000300c</w:t>
      </w:r>
    </w:p>
    <w:p w14:paraId="519FCEDA" w14:textId="36D3FFB7" w:rsidR="00637D50" w:rsidRDefault="00637D50" w:rsidP="00637D50">
      <w:pPr>
        <w:pStyle w:val="a9"/>
      </w:pPr>
      <w:r>
        <w:t>sw $t3,0($0)</w:t>
      </w:r>
    </w:p>
    <w:p w14:paraId="63489E47" w14:textId="6052DB4D" w:rsidR="00637D50" w:rsidRDefault="00637D50" w:rsidP="00637D50">
      <w:pPr>
        <w:pStyle w:val="a9"/>
      </w:pPr>
      <w:r>
        <w:rPr>
          <w:rFonts w:hint="eastAsia"/>
        </w:rPr>
        <w:t>l</w:t>
      </w:r>
      <w:r>
        <w:t>w $t2,0($0)</w:t>
      </w:r>
    </w:p>
    <w:p w14:paraId="7ACF5663" w14:textId="77777777" w:rsidR="00637D50" w:rsidRDefault="00637D50" w:rsidP="00637D50">
      <w:pPr>
        <w:pStyle w:val="a9"/>
      </w:pPr>
      <w:r>
        <w:t>jr $t2</w:t>
      </w:r>
    </w:p>
    <w:p w14:paraId="48C84091" w14:textId="445F81E4" w:rsidR="00637D50" w:rsidRDefault="00637D50" w:rsidP="00637D50">
      <w:pPr>
        <w:pStyle w:val="a9"/>
      </w:pPr>
      <w:r>
        <w:t>nop</w:t>
      </w:r>
    </w:p>
    <w:p w14:paraId="74D9925E" w14:textId="77777777" w:rsidR="00431F7B" w:rsidRPr="00431F7B" w:rsidRDefault="00431F7B" w:rsidP="00431F7B">
      <w:pPr>
        <w:pStyle w:val="a9"/>
      </w:pPr>
      <w:r w:rsidRPr="00431F7B">
        <w:t>110@00003000: $11 &lt;= 0000300c</w:t>
      </w:r>
    </w:p>
    <w:p w14:paraId="59D10646" w14:textId="77777777" w:rsidR="00431F7B" w:rsidRPr="00431F7B" w:rsidRDefault="00431F7B" w:rsidP="00431F7B">
      <w:pPr>
        <w:pStyle w:val="a9"/>
      </w:pPr>
      <w:r w:rsidRPr="00431F7B">
        <w:t>110@00003004: *00000000 &lt;= 0000300c</w:t>
      </w:r>
    </w:p>
    <w:p w14:paraId="1F06E411" w14:textId="42EA9B73" w:rsidR="00431F7B" w:rsidRDefault="00431F7B" w:rsidP="00431F7B">
      <w:pPr>
        <w:pStyle w:val="a9"/>
      </w:pPr>
      <w:r w:rsidRPr="00431F7B">
        <w:t>150@00003008: $10 &lt;= 0000300c</w:t>
      </w:r>
    </w:p>
    <w:p w14:paraId="56DCDE46" w14:textId="3A1E31B1" w:rsidR="005A1BD7" w:rsidRDefault="005A1BD7" w:rsidP="005A1BD7">
      <w:pPr>
        <w:pStyle w:val="a9"/>
      </w:pPr>
      <w:r>
        <w:rPr>
          <w:rFonts w:hint="eastAsia"/>
        </w:rPr>
        <w:t>(</w:t>
      </w:r>
      <w:r>
        <w:t>4) M</w:t>
      </w:r>
      <w:r>
        <w:rPr>
          <w:rFonts w:hint="eastAsia"/>
        </w:rPr>
        <w:t>段</w:t>
      </w:r>
      <w:r>
        <w:rPr>
          <w:rFonts w:hint="eastAsia"/>
        </w:rPr>
        <w:t>load</w:t>
      </w:r>
    </w:p>
    <w:p w14:paraId="7646DC2F" w14:textId="77777777" w:rsidR="004F4A71" w:rsidRDefault="004F4A71" w:rsidP="004F4A71">
      <w:pPr>
        <w:pStyle w:val="a9"/>
      </w:pPr>
      <w:r>
        <w:t>ori $t</w:t>
      </w:r>
      <w:proofErr w:type="gramStart"/>
      <w:r>
        <w:t>3,$</w:t>
      </w:r>
      <w:proofErr w:type="gramEnd"/>
      <w:r>
        <w:t>0,0x0000300c</w:t>
      </w:r>
    </w:p>
    <w:p w14:paraId="1779F10F" w14:textId="77777777" w:rsidR="004F4A71" w:rsidRDefault="004F4A71" w:rsidP="004F4A71">
      <w:pPr>
        <w:pStyle w:val="a9"/>
      </w:pPr>
      <w:r>
        <w:t>sw $t3,0($0)</w:t>
      </w:r>
    </w:p>
    <w:p w14:paraId="3C219B33" w14:textId="6B9EED1C" w:rsidR="004F4A71" w:rsidRDefault="004F4A71" w:rsidP="004F4A71">
      <w:pPr>
        <w:pStyle w:val="a9"/>
      </w:pPr>
      <w:r>
        <w:rPr>
          <w:rFonts w:hint="eastAsia"/>
        </w:rPr>
        <w:t>l</w:t>
      </w:r>
      <w:r>
        <w:t>w $t2,0($0)</w:t>
      </w:r>
    </w:p>
    <w:p w14:paraId="4AFB345F" w14:textId="4B94863A" w:rsidR="004F4A71" w:rsidRDefault="004F4A71" w:rsidP="004F4A71">
      <w:pPr>
        <w:pStyle w:val="a9"/>
      </w:pPr>
      <w:r>
        <w:rPr>
          <w:rFonts w:hint="eastAsia"/>
        </w:rPr>
        <w:t>n</w:t>
      </w:r>
      <w:r>
        <w:t>op</w:t>
      </w:r>
    </w:p>
    <w:p w14:paraId="704BC9B1" w14:textId="77777777" w:rsidR="004F4A71" w:rsidRDefault="004F4A71" w:rsidP="004F4A71">
      <w:pPr>
        <w:pStyle w:val="a9"/>
      </w:pPr>
      <w:r>
        <w:t>jr $t2</w:t>
      </w:r>
    </w:p>
    <w:p w14:paraId="4B72E241" w14:textId="72D7CEE7" w:rsidR="005A1BD7" w:rsidRDefault="004F4A71" w:rsidP="004F4A71">
      <w:pPr>
        <w:pStyle w:val="a9"/>
      </w:pPr>
      <w:r>
        <w:t>nop</w:t>
      </w:r>
    </w:p>
    <w:p w14:paraId="29506BBB" w14:textId="77777777" w:rsidR="00560D98" w:rsidRPr="00560D98" w:rsidRDefault="00560D98" w:rsidP="00560D98">
      <w:pPr>
        <w:pStyle w:val="a9"/>
      </w:pPr>
      <w:r w:rsidRPr="00560D98">
        <w:t>110@00003000: $11 &lt;= 0000300c</w:t>
      </w:r>
    </w:p>
    <w:p w14:paraId="0D41BA81" w14:textId="77777777" w:rsidR="00560D98" w:rsidRPr="00560D98" w:rsidRDefault="00560D98" w:rsidP="00560D98">
      <w:pPr>
        <w:pStyle w:val="a9"/>
      </w:pPr>
      <w:r w:rsidRPr="00560D98">
        <w:t>110@00003004: *00000000 &lt;= 0000300c</w:t>
      </w:r>
    </w:p>
    <w:p w14:paraId="5C297B2A" w14:textId="50CDA60F" w:rsidR="00560D98" w:rsidRDefault="00560D98" w:rsidP="00560D98">
      <w:pPr>
        <w:pStyle w:val="a9"/>
      </w:pPr>
      <w:r w:rsidRPr="00560D98">
        <w:t>150@00003008: $10 &lt;= 0000300c</w:t>
      </w:r>
    </w:p>
    <w:p w14:paraId="7DFBFD63" w14:textId="249A97D6" w:rsidR="001706EF" w:rsidRDefault="001706EF" w:rsidP="001706EF">
      <w:r>
        <w:rPr>
          <w:rFonts w:hint="eastAsia"/>
        </w:rPr>
        <w:t>七.</w:t>
      </w:r>
      <w:r>
        <w:t xml:space="preserve"> </w:t>
      </w:r>
      <w:r>
        <w:rPr>
          <w:rFonts w:hint="eastAsia"/>
        </w:rPr>
        <w:t>乘除相关</w:t>
      </w:r>
    </w:p>
    <w:p w14:paraId="59BFC0A9" w14:textId="53911649" w:rsidR="001706EF" w:rsidRDefault="001706EF" w:rsidP="001706EF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busy</w:t>
      </w:r>
    </w:p>
    <w:p w14:paraId="4976B433" w14:textId="77777777" w:rsidR="001706EF" w:rsidRDefault="001706EF" w:rsidP="001706EF">
      <w:pPr>
        <w:pStyle w:val="a9"/>
      </w:pPr>
      <w:r>
        <w:t>ori $t0,11</w:t>
      </w:r>
    </w:p>
    <w:p w14:paraId="69EBF10D" w14:textId="77777777" w:rsidR="001706EF" w:rsidRDefault="001706EF" w:rsidP="001706EF">
      <w:pPr>
        <w:pStyle w:val="a9"/>
      </w:pPr>
      <w:r>
        <w:t>ori $t1,12</w:t>
      </w:r>
    </w:p>
    <w:p w14:paraId="1B8B687A" w14:textId="77777777" w:rsidR="001706EF" w:rsidRDefault="001706EF" w:rsidP="001706EF">
      <w:pPr>
        <w:pStyle w:val="a9"/>
      </w:pPr>
      <w:r>
        <w:t>multu $t</w:t>
      </w:r>
      <w:proofErr w:type="gramStart"/>
      <w:r>
        <w:t>0,$</w:t>
      </w:r>
      <w:proofErr w:type="gramEnd"/>
      <w:r>
        <w:t>t1</w:t>
      </w:r>
    </w:p>
    <w:p w14:paraId="4E33C13F" w14:textId="77777777" w:rsidR="001706EF" w:rsidRDefault="001706EF" w:rsidP="001706EF">
      <w:pPr>
        <w:pStyle w:val="a9"/>
      </w:pPr>
      <w:r>
        <w:t>nop</w:t>
      </w:r>
    </w:p>
    <w:p w14:paraId="32897F2E" w14:textId="77777777" w:rsidR="001706EF" w:rsidRDefault="001706EF" w:rsidP="001706EF">
      <w:pPr>
        <w:pStyle w:val="a9"/>
      </w:pPr>
      <w:r>
        <w:t>mflo $t1</w:t>
      </w:r>
    </w:p>
    <w:p w14:paraId="5FE0D3C3" w14:textId="77777777" w:rsidR="001706EF" w:rsidRDefault="001706EF" w:rsidP="001706EF">
      <w:pPr>
        <w:pStyle w:val="a9"/>
      </w:pPr>
      <w:r>
        <w:t>mfhi $t2</w:t>
      </w:r>
    </w:p>
    <w:p w14:paraId="4F28C7B1" w14:textId="77777777" w:rsidR="001706EF" w:rsidRDefault="001706EF" w:rsidP="001706EF">
      <w:pPr>
        <w:pStyle w:val="a9"/>
      </w:pPr>
      <w:r>
        <w:t>mtlo $t2</w:t>
      </w:r>
    </w:p>
    <w:p w14:paraId="0010C55E" w14:textId="6A81A1B2" w:rsidR="001706EF" w:rsidRDefault="001706EF" w:rsidP="001706EF">
      <w:pPr>
        <w:pStyle w:val="a9"/>
      </w:pPr>
      <w:r>
        <w:t>mthi $t1</w:t>
      </w:r>
    </w:p>
    <w:p w14:paraId="3E8BCC6E" w14:textId="77777777" w:rsidR="001706EF" w:rsidRPr="001706EF" w:rsidRDefault="001706EF" w:rsidP="001706EF">
      <w:pPr>
        <w:pStyle w:val="a9"/>
      </w:pPr>
      <w:r w:rsidRPr="001706EF">
        <w:t>110@00003000: $ 8 &lt;= 0000000b</w:t>
      </w:r>
    </w:p>
    <w:p w14:paraId="142E654A" w14:textId="77777777" w:rsidR="001706EF" w:rsidRPr="001706EF" w:rsidRDefault="001706EF" w:rsidP="001706EF">
      <w:pPr>
        <w:pStyle w:val="a9"/>
      </w:pPr>
      <w:r w:rsidRPr="001706EF">
        <w:t>130@00003004: $ 9 &lt;= 0000000c</w:t>
      </w:r>
    </w:p>
    <w:p w14:paraId="52F08CBE" w14:textId="77777777" w:rsidR="001706EF" w:rsidRPr="001706EF" w:rsidRDefault="001706EF" w:rsidP="001706EF">
      <w:pPr>
        <w:pStyle w:val="a9"/>
      </w:pPr>
      <w:r w:rsidRPr="001706EF">
        <w:t>290@00003010: $ 9 &lt;= 00000084</w:t>
      </w:r>
    </w:p>
    <w:p w14:paraId="65E965E7" w14:textId="1A7468AD" w:rsidR="001706EF" w:rsidRDefault="001706EF" w:rsidP="001706EF">
      <w:pPr>
        <w:pStyle w:val="a9"/>
      </w:pPr>
      <w:r w:rsidRPr="001706EF">
        <w:t>310@00003014: $10 &lt;= 00000000</w:t>
      </w:r>
    </w:p>
    <w:p w14:paraId="7EE06BEB" w14:textId="2DB215A1" w:rsidR="00A17D56" w:rsidRDefault="00A17D56" w:rsidP="001706EF">
      <w:pPr>
        <w:pStyle w:val="a9"/>
      </w:pPr>
      <w:r>
        <w:rPr>
          <w:rFonts w:hint="eastAsia"/>
        </w:rPr>
        <w:t>(</w:t>
      </w:r>
      <w:proofErr w:type="gramStart"/>
      <w:r>
        <w:t>2)</w:t>
      </w:r>
      <w:r w:rsidR="00DD47BD">
        <w:t>start</w:t>
      </w:r>
      <w:proofErr w:type="gramEnd"/>
    </w:p>
    <w:p w14:paraId="7856E9F0" w14:textId="77777777" w:rsidR="00DD47BD" w:rsidRDefault="00DD47BD" w:rsidP="00DD47BD">
      <w:pPr>
        <w:pStyle w:val="a9"/>
      </w:pPr>
      <w:r>
        <w:t>ori $t0,11</w:t>
      </w:r>
    </w:p>
    <w:p w14:paraId="39598BAE" w14:textId="77777777" w:rsidR="00DD47BD" w:rsidRDefault="00DD47BD" w:rsidP="00DD47BD">
      <w:pPr>
        <w:pStyle w:val="a9"/>
      </w:pPr>
      <w:r>
        <w:t>ori $t1,12</w:t>
      </w:r>
    </w:p>
    <w:p w14:paraId="3B5076D7" w14:textId="7217DF7B" w:rsidR="00DD47BD" w:rsidRDefault="002F3D4F" w:rsidP="00DD47BD">
      <w:pPr>
        <w:pStyle w:val="a9"/>
      </w:pPr>
      <w:r>
        <w:t>div</w:t>
      </w:r>
      <w:r w:rsidR="00DD47BD">
        <w:t>u $t</w:t>
      </w:r>
      <w:proofErr w:type="gramStart"/>
      <w:r w:rsidR="00DD47BD">
        <w:t>0,$</w:t>
      </w:r>
      <w:proofErr w:type="gramEnd"/>
      <w:r w:rsidR="00DD47BD">
        <w:t>t1</w:t>
      </w:r>
    </w:p>
    <w:p w14:paraId="2E0D8C56" w14:textId="77777777" w:rsidR="00DD47BD" w:rsidRDefault="00DD47BD" w:rsidP="00DD47BD">
      <w:pPr>
        <w:pStyle w:val="a9"/>
      </w:pPr>
      <w:r>
        <w:t>mflo $t1</w:t>
      </w:r>
    </w:p>
    <w:p w14:paraId="58CD9D0D" w14:textId="77777777" w:rsidR="00DD47BD" w:rsidRDefault="00DD47BD" w:rsidP="00DD47BD">
      <w:pPr>
        <w:pStyle w:val="a9"/>
      </w:pPr>
      <w:r>
        <w:t>mfhi $t2</w:t>
      </w:r>
    </w:p>
    <w:p w14:paraId="630EE572" w14:textId="77777777" w:rsidR="00DD47BD" w:rsidRDefault="00DD47BD" w:rsidP="00DD47BD">
      <w:pPr>
        <w:pStyle w:val="a9"/>
      </w:pPr>
      <w:r>
        <w:t>mtlo $t2</w:t>
      </w:r>
    </w:p>
    <w:p w14:paraId="4D852B91" w14:textId="619A6F70" w:rsidR="00DD47BD" w:rsidRDefault="00DD47BD" w:rsidP="00DD47BD">
      <w:pPr>
        <w:pStyle w:val="a9"/>
      </w:pPr>
      <w:r>
        <w:t>mthi $t1</w:t>
      </w:r>
    </w:p>
    <w:p w14:paraId="4551455A" w14:textId="77777777" w:rsidR="002F3D4F" w:rsidRPr="002F3D4F" w:rsidRDefault="002F3D4F" w:rsidP="002F3D4F">
      <w:pPr>
        <w:pStyle w:val="a9"/>
      </w:pPr>
      <w:r w:rsidRPr="002F3D4F">
        <w:t>110@00003000: $ 8 &lt;= 0000000b</w:t>
      </w:r>
    </w:p>
    <w:p w14:paraId="59DE6FC6" w14:textId="77777777" w:rsidR="002F3D4F" w:rsidRPr="002F3D4F" w:rsidRDefault="002F3D4F" w:rsidP="002F3D4F">
      <w:pPr>
        <w:pStyle w:val="a9"/>
      </w:pPr>
      <w:r w:rsidRPr="002F3D4F">
        <w:t>130@00003004: $ 9 &lt;= 0000000c</w:t>
      </w:r>
    </w:p>
    <w:p w14:paraId="4572F637" w14:textId="77777777" w:rsidR="002F3D4F" w:rsidRPr="002F3D4F" w:rsidRDefault="002F3D4F" w:rsidP="002F3D4F">
      <w:pPr>
        <w:pStyle w:val="a9"/>
      </w:pPr>
      <w:r w:rsidRPr="002F3D4F">
        <w:t>390@0000300c: $ 9 &lt;= 00000000</w:t>
      </w:r>
    </w:p>
    <w:p w14:paraId="7FC2059C" w14:textId="26174CB4" w:rsidR="002F3D4F" w:rsidRDefault="002F3D4F" w:rsidP="002F3D4F">
      <w:pPr>
        <w:pStyle w:val="a9"/>
      </w:pPr>
      <w:r w:rsidRPr="002F3D4F">
        <w:t>410@00003010: $10 &lt;= 0000000b</w:t>
      </w:r>
    </w:p>
    <w:p w14:paraId="66E652FB" w14:textId="01397CC5" w:rsidR="0097617C" w:rsidRDefault="0097617C" w:rsidP="002F3D4F">
      <w:pPr>
        <w:pStyle w:val="a9"/>
      </w:pPr>
      <w:r>
        <w:rPr>
          <w:rFonts w:hint="eastAsia"/>
        </w:rPr>
        <w:t>(</w:t>
      </w:r>
      <w:r>
        <w:t>3)</w:t>
      </w:r>
      <w:r w:rsidR="00BA5B49">
        <w:rPr>
          <w:rFonts w:hint="eastAsia"/>
        </w:rPr>
        <w:t>测试乘除法</w:t>
      </w:r>
    </w:p>
    <w:p w14:paraId="202B436A" w14:textId="77777777" w:rsidR="0097617C" w:rsidRDefault="0097617C" w:rsidP="0097617C">
      <w:pPr>
        <w:pStyle w:val="a9"/>
      </w:pPr>
      <w:r>
        <w:t>ori $t0,2</w:t>
      </w:r>
    </w:p>
    <w:p w14:paraId="36C5FE25" w14:textId="77777777" w:rsidR="0097617C" w:rsidRDefault="0097617C" w:rsidP="0097617C">
      <w:pPr>
        <w:pStyle w:val="a9"/>
      </w:pPr>
      <w:r>
        <w:t>ori $t</w:t>
      </w:r>
      <w:proofErr w:type="gramStart"/>
      <w:r>
        <w:t>1,-</w:t>
      </w:r>
      <w:proofErr w:type="gramEnd"/>
      <w:r>
        <w:t>3</w:t>
      </w:r>
    </w:p>
    <w:p w14:paraId="64B3939A" w14:textId="77777777" w:rsidR="0097617C" w:rsidRDefault="0097617C" w:rsidP="0097617C">
      <w:pPr>
        <w:pStyle w:val="a9"/>
      </w:pPr>
      <w:r>
        <w:t>mult $t</w:t>
      </w:r>
      <w:proofErr w:type="gramStart"/>
      <w:r>
        <w:t>0,$</w:t>
      </w:r>
      <w:proofErr w:type="gramEnd"/>
      <w:r>
        <w:t>t1</w:t>
      </w:r>
    </w:p>
    <w:p w14:paraId="583263B2" w14:textId="77777777" w:rsidR="0097617C" w:rsidRDefault="0097617C" w:rsidP="0097617C">
      <w:pPr>
        <w:pStyle w:val="a9"/>
      </w:pPr>
      <w:r>
        <w:t>mfhi $a0</w:t>
      </w:r>
    </w:p>
    <w:p w14:paraId="20277AF5" w14:textId="77777777" w:rsidR="0097617C" w:rsidRDefault="0097617C" w:rsidP="0097617C">
      <w:pPr>
        <w:pStyle w:val="a9"/>
      </w:pPr>
      <w:r>
        <w:t>mflo $a1</w:t>
      </w:r>
    </w:p>
    <w:p w14:paraId="25A4D3EF" w14:textId="77777777" w:rsidR="0097617C" w:rsidRDefault="0097617C" w:rsidP="0097617C">
      <w:pPr>
        <w:pStyle w:val="a9"/>
      </w:pPr>
      <w:r>
        <w:t>multu $t</w:t>
      </w:r>
      <w:proofErr w:type="gramStart"/>
      <w:r>
        <w:t>0,$</w:t>
      </w:r>
      <w:proofErr w:type="gramEnd"/>
      <w:r>
        <w:t>t1</w:t>
      </w:r>
    </w:p>
    <w:p w14:paraId="3F6343E0" w14:textId="77777777" w:rsidR="0097617C" w:rsidRDefault="0097617C" w:rsidP="0097617C">
      <w:pPr>
        <w:pStyle w:val="a9"/>
      </w:pPr>
      <w:r>
        <w:t>mthi $t0</w:t>
      </w:r>
    </w:p>
    <w:p w14:paraId="5E2FD039" w14:textId="77777777" w:rsidR="0097617C" w:rsidRDefault="0097617C" w:rsidP="0097617C">
      <w:pPr>
        <w:pStyle w:val="a9"/>
      </w:pPr>
      <w:r>
        <w:t>mfhi $a2</w:t>
      </w:r>
    </w:p>
    <w:p w14:paraId="6B541177" w14:textId="77777777" w:rsidR="0097617C" w:rsidRDefault="0097617C" w:rsidP="0097617C">
      <w:pPr>
        <w:pStyle w:val="a9"/>
      </w:pPr>
      <w:r>
        <w:t>mflo $a3</w:t>
      </w:r>
    </w:p>
    <w:p w14:paraId="132EFE9D" w14:textId="77777777" w:rsidR="0097617C" w:rsidRDefault="0097617C" w:rsidP="0097617C">
      <w:pPr>
        <w:pStyle w:val="a9"/>
      </w:pPr>
      <w:r>
        <w:t>sw $a2,0($0)</w:t>
      </w:r>
    </w:p>
    <w:p w14:paraId="0CEA9498" w14:textId="77777777" w:rsidR="0097617C" w:rsidRDefault="0097617C" w:rsidP="0097617C">
      <w:pPr>
        <w:pStyle w:val="a9"/>
      </w:pPr>
      <w:r>
        <w:t>sb $a3,2($0)</w:t>
      </w:r>
    </w:p>
    <w:p w14:paraId="1E53509B" w14:textId="77777777" w:rsidR="0097617C" w:rsidRDefault="0097617C" w:rsidP="0097617C">
      <w:pPr>
        <w:pStyle w:val="a9"/>
      </w:pPr>
    </w:p>
    <w:p w14:paraId="7D48056C" w14:textId="77777777" w:rsidR="0097617C" w:rsidRDefault="0097617C" w:rsidP="0097617C">
      <w:pPr>
        <w:pStyle w:val="a9"/>
      </w:pPr>
      <w:r>
        <w:t>ori $t0,4</w:t>
      </w:r>
    </w:p>
    <w:p w14:paraId="4F050C80" w14:textId="77777777" w:rsidR="0097617C" w:rsidRDefault="0097617C" w:rsidP="0097617C">
      <w:pPr>
        <w:pStyle w:val="a9"/>
      </w:pPr>
      <w:r>
        <w:t>ori $t1,5</w:t>
      </w:r>
    </w:p>
    <w:p w14:paraId="0FBD658B" w14:textId="77777777" w:rsidR="0097617C" w:rsidRDefault="0097617C" w:rsidP="0097617C">
      <w:pPr>
        <w:pStyle w:val="a9"/>
      </w:pPr>
      <w:r>
        <w:t>mtlo $t0</w:t>
      </w:r>
    </w:p>
    <w:p w14:paraId="6FED2D35" w14:textId="77777777" w:rsidR="0097617C" w:rsidRDefault="0097617C" w:rsidP="0097617C">
      <w:pPr>
        <w:pStyle w:val="a9"/>
      </w:pPr>
      <w:r>
        <w:t>mult $t</w:t>
      </w:r>
      <w:proofErr w:type="gramStart"/>
      <w:r>
        <w:t>0,$</w:t>
      </w:r>
      <w:proofErr w:type="gramEnd"/>
      <w:r>
        <w:t>t1</w:t>
      </w:r>
    </w:p>
    <w:p w14:paraId="78EC2E6E" w14:textId="77777777" w:rsidR="0097617C" w:rsidRDefault="0097617C" w:rsidP="0097617C">
      <w:pPr>
        <w:pStyle w:val="a9"/>
      </w:pPr>
      <w:r>
        <w:t>mfhi $a0</w:t>
      </w:r>
    </w:p>
    <w:p w14:paraId="17BE2C9F" w14:textId="77777777" w:rsidR="0097617C" w:rsidRDefault="0097617C" w:rsidP="0097617C">
      <w:pPr>
        <w:pStyle w:val="a9"/>
      </w:pPr>
      <w:r>
        <w:t>mflo $a1</w:t>
      </w:r>
    </w:p>
    <w:p w14:paraId="75C29092" w14:textId="77777777" w:rsidR="0097617C" w:rsidRDefault="0097617C" w:rsidP="0097617C">
      <w:pPr>
        <w:pStyle w:val="a9"/>
      </w:pPr>
      <w:r>
        <w:t>multu $t</w:t>
      </w:r>
      <w:proofErr w:type="gramStart"/>
      <w:r>
        <w:t>0,$</w:t>
      </w:r>
      <w:proofErr w:type="gramEnd"/>
      <w:r>
        <w:t>t1</w:t>
      </w:r>
    </w:p>
    <w:p w14:paraId="443135D0" w14:textId="77777777" w:rsidR="0097617C" w:rsidRDefault="0097617C" w:rsidP="0097617C">
      <w:pPr>
        <w:pStyle w:val="a9"/>
      </w:pPr>
      <w:r>
        <w:t>mfhi $a2</w:t>
      </w:r>
    </w:p>
    <w:p w14:paraId="2EEA414F" w14:textId="77777777" w:rsidR="0097617C" w:rsidRDefault="0097617C" w:rsidP="0097617C">
      <w:pPr>
        <w:pStyle w:val="a9"/>
      </w:pPr>
      <w:r>
        <w:t>mflo $a3</w:t>
      </w:r>
    </w:p>
    <w:p w14:paraId="6BD837E2" w14:textId="77777777" w:rsidR="0097617C" w:rsidRDefault="0097617C" w:rsidP="0097617C">
      <w:pPr>
        <w:pStyle w:val="a9"/>
      </w:pPr>
      <w:r>
        <w:t>sh $a2,2($0)</w:t>
      </w:r>
    </w:p>
    <w:p w14:paraId="60E4BE2E" w14:textId="77777777" w:rsidR="0097617C" w:rsidRDefault="0097617C" w:rsidP="0097617C">
      <w:pPr>
        <w:pStyle w:val="a9"/>
      </w:pPr>
      <w:r>
        <w:t>sb $a3,13($0)</w:t>
      </w:r>
    </w:p>
    <w:p w14:paraId="4260C5E6" w14:textId="77777777" w:rsidR="0097617C" w:rsidRDefault="0097617C" w:rsidP="0097617C">
      <w:pPr>
        <w:pStyle w:val="a9"/>
      </w:pPr>
    </w:p>
    <w:p w14:paraId="1594E492" w14:textId="77777777" w:rsidR="0097617C" w:rsidRDefault="0097617C" w:rsidP="0097617C">
      <w:pPr>
        <w:pStyle w:val="a9"/>
      </w:pPr>
      <w:r>
        <w:t>ori $t</w:t>
      </w:r>
      <w:proofErr w:type="gramStart"/>
      <w:r>
        <w:t>0,-</w:t>
      </w:r>
      <w:proofErr w:type="gramEnd"/>
      <w:r>
        <w:t>3</w:t>
      </w:r>
    </w:p>
    <w:p w14:paraId="0C116A9E" w14:textId="77777777" w:rsidR="0097617C" w:rsidRDefault="0097617C" w:rsidP="0097617C">
      <w:pPr>
        <w:pStyle w:val="a9"/>
      </w:pPr>
      <w:r>
        <w:t>ori $t</w:t>
      </w:r>
      <w:proofErr w:type="gramStart"/>
      <w:r>
        <w:t>1,-</w:t>
      </w:r>
      <w:proofErr w:type="gramEnd"/>
      <w:r>
        <w:t>5</w:t>
      </w:r>
    </w:p>
    <w:p w14:paraId="1333DE02" w14:textId="77777777" w:rsidR="0097617C" w:rsidRDefault="0097617C" w:rsidP="0097617C">
      <w:pPr>
        <w:pStyle w:val="a9"/>
      </w:pPr>
      <w:r>
        <w:t>mult $t</w:t>
      </w:r>
      <w:proofErr w:type="gramStart"/>
      <w:r>
        <w:t>0,$</w:t>
      </w:r>
      <w:proofErr w:type="gramEnd"/>
      <w:r>
        <w:t>t1</w:t>
      </w:r>
    </w:p>
    <w:p w14:paraId="47D8A574" w14:textId="77777777" w:rsidR="0097617C" w:rsidRDefault="0097617C" w:rsidP="0097617C">
      <w:pPr>
        <w:pStyle w:val="a9"/>
      </w:pPr>
      <w:r>
        <w:t>mfhi $a0</w:t>
      </w:r>
    </w:p>
    <w:p w14:paraId="5D502BDB" w14:textId="77777777" w:rsidR="0097617C" w:rsidRDefault="0097617C" w:rsidP="0097617C">
      <w:pPr>
        <w:pStyle w:val="a9"/>
      </w:pPr>
      <w:r>
        <w:t>mflo $a1</w:t>
      </w:r>
    </w:p>
    <w:p w14:paraId="67AF4CCB" w14:textId="77777777" w:rsidR="0097617C" w:rsidRDefault="0097617C" w:rsidP="0097617C">
      <w:pPr>
        <w:pStyle w:val="a9"/>
      </w:pPr>
      <w:r>
        <w:t>multu $t</w:t>
      </w:r>
      <w:proofErr w:type="gramStart"/>
      <w:r>
        <w:t>0,$</w:t>
      </w:r>
      <w:proofErr w:type="gramEnd"/>
      <w:r>
        <w:t>t1</w:t>
      </w:r>
    </w:p>
    <w:p w14:paraId="4B21F896" w14:textId="77777777" w:rsidR="0097617C" w:rsidRDefault="0097617C" w:rsidP="0097617C">
      <w:pPr>
        <w:pStyle w:val="a9"/>
      </w:pPr>
      <w:r>
        <w:t>mfhi $a2</w:t>
      </w:r>
    </w:p>
    <w:p w14:paraId="714A8175" w14:textId="77777777" w:rsidR="0097617C" w:rsidRDefault="0097617C" w:rsidP="0097617C">
      <w:pPr>
        <w:pStyle w:val="a9"/>
      </w:pPr>
      <w:r>
        <w:t>mflo $a3</w:t>
      </w:r>
    </w:p>
    <w:p w14:paraId="52556614" w14:textId="77777777" w:rsidR="0097617C" w:rsidRDefault="0097617C" w:rsidP="0097617C">
      <w:pPr>
        <w:pStyle w:val="a9"/>
      </w:pPr>
      <w:r>
        <w:t>sw $a2,16($0)</w:t>
      </w:r>
    </w:p>
    <w:p w14:paraId="313A01C8" w14:textId="77777777" w:rsidR="0097617C" w:rsidRDefault="0097617C" w:rsidP="0097617C">
      <w:pPr>
        <w:pStyle w:val="a9"/>
      </w:pPr>
      <w:r>
        <w:t>sb $a3,15($0)</w:t>
      </w:r>
    </w:p>
    <w:p w14:paraId="19631A71" w14:textId="77777777" w:rsidR="0097617C" w:rsidRDefault="0097617C" w:rsidP="0097617C">
      <w:pPr>
        <w:pStyle w:val="a9"/>
      </w:pPr>
    </w:p>
    <w:p w14:paraId="09FA3127" w14:textId="77777777" w:rsidR="0097617C" w:rsidRDefault="0097617C" w:rsidP="0097617C">
      <w:pPr>
        <w:pStyle w:val="a9"/>
      </w:pPr>
      <w:r>
        <w:t>ori $t0,25</w:t>
      </w:r>
    </w:p>
    <w:p w14:paraId="5E3C5F50" w14:textId="77777777" w:rsidR="0097617C" w:rsidRDefault="0097617C" w:rsidP="0097617C">
      <w:pPr>
        <w:pStyle w:val="a9"/>
      </w:pPr>
      <w:r>
        <w:t>ori $t</w:t>
      </w:r>
      <w:proofErr w:type="gramStart"/>
      <w:r>
        <w:t>1,-</w:t>
      </w:r>
      <w:proofErr w:type="gramEnd"/>
      <w:r>
        <w:t>5</w:t>
      </w:r>
    </w:p>
    <w:p w14:paraId="4D21581A" w14:textId="77777777" w:rsidR="0097617C" w:rsidRDefault="0097617C" w:rsidP="0097617C">
      <w:pPr>
        <w:pStyle w:val="a9"/>
      </w:pPr>
      <w:r>
        <w:t>div $t</w:t>
      </w:r>
      <w:proofErr w:type="gramStart"/>
      <w:r>
        <w:t>0,$</w:t>
      </w:r>
      <w:proofErr w:type="gramEnd"/>
      <w:r>
        <w:t>t1</w:t>
      </w:r>
    </w:p>
    <w:p w14:paraId="133DC7B2" w14:textId="77777777" w:rsidR="0097617C" w:rsidRDefault="0097617C" w:rsidP="0097617C">
      <w:pPr>
        <w:pStyle w:val="a9"/>
      </w:pPr>
      <w:r>
        <w:t>mfhi $a0</w:t>
      </w:r>
    </w:p>
    <w:p w14:paraId="4422C0DE" w14:textId="77777777" w:rsidR="0097617C" w:rsidRDefault="0097617C" w:rsidP="0097617C">
      <w:pPr>
        <w:pStyle w:val="a9"/>
      </w:pPr>
      <w:r>
        <w:t>mflo $a1</w:t>
      </w:r>
    </w:p>
    <w:p w14:paraId="044DF040" w14:textId="77777777" w:rsidR="0097617C" w:rsidRDefault="0097617C" w:rsidP="0097617C">
      <w:pPr>
        <w:pStyle w:val="a9"/>
      </w:pPr>
      <w:r>
        <w:t>divu $t</w:t>
      </w:r>
      <w:proofErr w:type="gramStart"/>
      <w:r>
        <w:t>0,$</w:t>
      </w:r>
      <w:proofErr w:type="gramEnd"/>
      <w:r>
        <w:t>t1</w:t>
      </w:r>
    </w:p>
    <w:p w14:paraId="3D06746F" w14:textId="77777777" w:rsidR="0097617C" w:rsidRDefault="0097617C" w:rsidP="0097617C">
      <w:pPr>
        <w:pStyle w:val="a9"/>
      </w:pPr>
      <w:r>
        <w:t>mfhi $a2</w:t>
      </w:r>
    </w:p>
    <w:p w14:paraId="3BAD8E1B" w14:textId="77777777" w:rsidR="0097617C" w:rsidRDefault="0097617C" w:rsidP="0097617C">
      <w:pPr>
        <w:pStyle w:val="a9"/>
      </w:pPr>
      <w:r>
        <w:t>mflo $a3</w:t>
      </w:r>
    </w:p>
    <w:p w14:paraId="0C317C1A" w14:textId="77777777" w:rsidR="0097617C" w:rsidRDefault="0097617C" w:rsidP="0097617C">
      <w:pPr>
        <w:pStyle w:val="a9"/>
      </w:pPr>
      <w:r>
        <w:t>mthi $a3</w:t>
      </w:r>
    </w:p>
    <w:p w14:paraId="6172A033" w14:textId="77777777" w:rsidR="0097617C" w:rsidRDefault="0097617C" w:rsidP="0097617C">
      <w:pPr>
        <w:pStyle w:val="a9"/>
      </w:pPr>
      <w:r>
        <w:t>sw $a2,4($0)</w:t>
      </w:r>
    </w:p>
    <w:p w14:paraId="0578AB8F" w14:textId="77777777" w:rsidR="0097617C" w:rsidRDefault="0097617C" w:rsidP="0097617C">
      <w:pPr>
        <w:pStyle w:val="a9"/>
      </w:pPr>
      <w:r>
        <w:t>sw $a3,8($0)</w:t>
      </w:r>
    </w:p>
    <w:p w14:paraId="015A3710" w14:textId="77777777" w:rsidR="0097617C" w:rsidRDefault="0097617C" w:rsidP="0097617C">
      <w:pPr>
        <w:pStyle w:val="a9"/>
      </w:pPr>
    </w:p>
    <w:p w14:paraId="7CFF176F" w14:textId="77777777" w:rsidR="0097617C" w:rsidRDefault="0097617C" w:rsidP="0097617C">
      <w:pPr>
        <w:pStyle w:val="a9"/>
      </w:pPr>
      <w:r>
        <w:t>ori $t0,2</w:t>
      </w:r>
    </w:p>
    <w:p w14:paraId="6132E71F" w14:textId="77777777" w:rsidR="0097617C" w:rsidRDefault="0097617C" w:rsidP="0097617C">
      <w:pPr>
        <w:pStyle w:val="a9"/>
      </w:pPr>
      <w:r>
        <w:t>ori $t1,5</w:t>
      </w:r>
    </w:p>
    <w:p w14:paraId="78D987EB" w14:textId="77777777" w:rsidR="0097617C" w:rsidRDefault="0097617C" w:rsidP="0097617C">
      <w:pPr>
        <w:pStyle w:val="a9"/>
      </w:pPr>
      <w:r>
        <w:t>div $t</w:t>
      </w:r>
      <w:proofErr w:type="gramStart"/>
      <w:r>
        <w:t>0,$</w:t>
      </w:r>
      <w:proofErr w:type="gramEnd"/>
      <w:r>
        <w:t>t1</w:t>
      </w:r>
    </w:p>
    <w:p w14:paraId="4C4045A5" w14:textId="77777777" w:rsidR="0097617C" w:rsidRDefault="0097617C" w:rsidP="0097617C">
      <w:pPr>
        <w:pStyle w:val="a9"/>
      </w:pPr>
      <w:r>
        <w:t>mfhi $a0</w:t>
      </w:r>
    </w:p>
    <w:p w14:paraId="58BCADC5" w14:textId="77777777" w:rsidR="0097617C" w:rsidRDefault="0097617C" w:rsidP="0097617C">
      <w:pPr>
        <w:pStyle w:val="a9"/>
      </w:pPr>
      <w:r>
        <w:t>mflo $a1</w:t>
      </w:r>
    </w:p>
    <w:p w14:paraId="59634ECF" w14:textId="77777777" w:rsidR="0097617C" w:rsidRDefault="0097617C" w:rsidP="0097617C">
      <w:pPr>
        <w:pStyle w:val="a9"/>
      </w:pPr>
      <w:r>
        <w:t>divu $t</w:t>
      </w:r>
      <w:proofErr w:type="gramStart"/>
      <w:r>
        <w:t>0,$</w:t>
      </w:r>
      <w:proofErr w:type="gramEnd"/>
      <w:r>
        <w:t>t1</w:t>
      </w:r>
    </w:p>
    <w:p w14:paraId="51D338C9" w14:textId="77777777" w:rsidR="0097617C" w:rsidRDefault="0097617C" w:rsidP="0097617C">
      <w:pPr>
        <w:pStyle w:val="a9"/>
      </w:pPr>
      <w:r>
        <w:t>mthi $a1</w:t>
      </w:r>
    </w:p>
    <w:p w14:paraId="2F364BD7" w14:textId="77777777" w:rsidR="0097617C" w:rsidRDefault="0097617C" w:rsidP="0097617C">
      <w:pPr>
        <w:pStyle w:val="a9"/>
      </w:pPr>
      <w:r>
        <w:t>mtlo $a2</w:t>
      </w:r>
    </w:p>
    <w:p w14:paraId="51084242" w14:textId="77777777" w:rsidR="0097617C" w:rsidRDefault="0097617C" w:rsidP="0097617C">
      <w:pPr>
        <w:pStyle w:val="a9"/>
      </w:pPr>
      <w:r>
        <w:t>mfhi $a2</w:t>
      </w:r>
    </w:p>
    <w:p w14:paraId="44E2BEEF" w14:textId="77777777" w:rsidR="0097617C" w:rsidRDefault="0097617C" w:rsidP="0097617C">
      <w:pPr>
        <w:pStyle w:val="a9"/>
      </w:pPr>
      <w:r>
        <w:t>mflo $a3</w:t>
      </w:r>
    </w:p>
    <w:p w14:paraId="49C3B250" w14:textId="77777777" w:rsidR="0097617C" w:rsidRDefault="0097617C" w:rsidP="0097617C">
      <w:pPr>
        <w:pStyle w:val="a9"/>
      </w:pPr>
      <w:r>
        <w:t>sb $a2,1($0)</w:t>
      </w:r>
    </w:p>
    <w:p w14:paraId="739C7895" w14:textId="77777777" w:rsidR="0097617C" w:rsidRDefault="0097617C" w:rsidP="0097617C">
      <w:pPr>
        <w:pStyle w:val="a9"/>
      </w:pPr>
      <w:r>
        <w:t>sw $a3,12($0)</w:t>
      </w:r>
    </w:p>
    <w:p w14:paraId="54CADDF2" w14:textId="77777777" w:rsidR="0097617C" w:rsidRDefault="0097617C" w:rsidP="0097617C">
      <w:pPr>
        <w:pStyle w:val="a9"/>
      </w:pPr>
    </w:p>
    <w:p w14:paraId="05B16376" w14:textId="77777777" w:rsidR="0097617C" w:rsidRDefault="0097617C" w:rsidP="0097617C">
      <w:pPr>
        <w:pStyle w:val="a9"/>
      </w:pPr>
      <w:r>
        <w:t>ori $t</w:t>
      </w:r>
      <w:proofErr w:type="gramStart"/>
      <w:r>
        <w:t>0,-</w:t>
      </w:r>
      <w:proofErr w:type="gramEnd"/>
      <w:r>
        <w:t>999</w:t>
      </w:r>
    </w:p>
    <w:p w14:paraId="0141517B" w14:textId="77777777" w:rsidR="0097617C" w:rsidRDefault="0097617C" w:rsidP="0097617C">
      <w:pPr>
        <w:pStyle w:val="a9"/>
      </w:pPr>
      <w:r>
        <w:t>ori $t</w:t>
      </w:r>
      <w:proofErr w:type="gramStart"/>
      <w:r>
        <w:t>1,-</w:t>
      </w:r>
      <w:proofErr w:type="gramEnd"/>
      <w:r>
        <w:t>5</w:t>
      </w:r>
    </w:p>
    <w:p w14:paraId="41DF8438" w14:textId="77777777" w:rsidR="0097617C" w:rsidRDefault="0097617C" w:rsidP="0097617C">
      <w:pPr>
        <w:pStyle w:val="a9"/>
      </w:pPr>
      <w:r>
        <w:t>div $t</w:t>
      </w:r>
      <w:proofErr w:type="gramStart"/>
      <w:r>
        <w:t>0,$</w:t>
      </w:r>
      <w:proofErr w:type="gramEnd"/>
      <w:r>
        <w:t>t1</w:t>
      </w:r>
    </w:p>
    <w:p w14:paraId="36E03C73" w14:textId="77777777" w:rsidR="0097617C" w:rsidRDefault="0097617C" w:rsidP="0097617C">
      <w:pPr>
        <w:pStyle w:val="a9"/>
      </w:pPr>
      <w:r>
        <w:t>mfhi $a0</w:t>
      </w:r>
    </w:p>
    <w:p w14:paraId="537BE07E" w14:textId="77777777" w:rsidR="0097617C" w:rsidRDefault="0097617C" w:rsidP="0097617C">
      <w:pPr>
        <w:pStyle w:val="a9"/>
      </w:pPr>
      <w:r>
        <w:t>mthi $a0</w:t>
      </w:r>
    </w:p>
    <w:p w14:paraId="52601E02" w14:textId="77777777" w:rsidR="0097617C" w:rsidRDefault="0097617C" w:rsidP="0097617C">
      <w:pPr>
        <w:pStyle w:val="a9"/>
      </w:pPr>
      <w:r>
        <w:t>mflo $a1</w:t>
      </w:r>
    </w:p>
    <w:p w14:paraId="4C6C2391" w14:textId="77777777" w:rsidR="0097617C" w:rsidRDefault="0097617C" w:rsidP="0097617C">
      <w:pPr>
        <w:pStyle w:val="a9"/>
      </w:pPr>
      <w:r>
        <w:t>mtlo $a0</w:t>
      </w:r>
    </w:p>
    <w:p w14:paraId="6B9D60A4" w14:textId="77777777" w:rsidR="0097617C" w:rsidRDefault="0097617C" w:rsidP="0097617C">
      <w:pPr>
        <w:pStyle w:val="a9"/>
      </w:pPr>
      <w:r>
        <w:t>divu $t</w:t>
      </w:r>
      <w:proofErr w:type="gramStart"/>
      <w:r>
        <w:t>0,$</w:t>
      </w:r>
      <w:proofErr w:type="gramEnd"/>
      <w:r>
        <w:t>t1</w:t>
      </w:r>
    </w:p>
    <w:p w14:paraId="0F917429" w14:textId="77777777" w:rsidR="0097617C" w:rsidRDefault="0097617C" w:rsidP="0097617C">
      <w:pPr>
        <w:pStyle w:val="a9"/>
      </w:pPr>
      <w:r>
        <w:t>mfhi $a2</w:t>
      </w:r>
    </w:p>
    <w:p w14:paraId="5A21F0AE" w14:textId="77777777" w:rsidR="0097617C" w:rsidRDefault="0097617C" w:rsidP="0097617C">
      <w:pPr>
        <w:pStyle w:val="a9"/>
      </w:pPr>
      <w:r>
        <w:t>mflo $a3</w:t>
      </w:r>
    </w:p>
    <w:p w14:paraId="631B2E5B" w14:textId="77777777" w:rsidR="0097617C" w:rsidRDefault="0097617C" w:rsidP="0097617C">
      <w:pPr>
        <w:pStyle w:val="a9"/>
      </w:pPr>
      <w:r>
        <w:t>sw $a2,0($0)</w:t>
      </w:r>
    </w:p>
    <w:p w14:paraId="50E49AD8" w14:textId="19CD81D4" w:rsidR="0097617C" w:rsidRDefault="0097617C" w:rsidP="0097617C">
      <w:pPr>
        <w:pStyle w:val="a9"/>
      </w:pPr>
      <w:r>
        <w:t>sb $a3,4($0)</w:t>
      </w:r>
    </w:p>
    <w:p w14:paraId="56A69354" w14:textId="77777777" w:rsidR="0097617C" w:rsidRPr="0097617C" w:rsidRDefault="0097617C" w:rsidP="0097617C">
      <w:pPr>
        <w:pStyle w:val="a9"/>
      </w:pPr>
      <w:r w:rsidRPr="0097617C">
        <w:t>110@00003000: $ 8 &lt;= 00000002</w:t>
      </w:r>
    </w:p>
    <w:p w14:paraId="4F6EF09B" w14:textId="77777777" w:rsidR="0097617C" w:rsidRPr="0097617C" w:rsidRDefault="0097617C" w:rsidP="0097617C">
      <w:pPr>
        <w:pStyle w:val="a9"/>
      </w:pPr>
      <w:r w:rsidRPr="0097617C">
        <w:t>130@00003004: $ 1 &lt;= ffff0000</w:t>
      </w:r>
    </w:p>
    <w:p w14:paraId="6E114425" w14:textId="77777777" w:rsidR="0097617C" w:rsidRPr="0097617C" w:rsidRDefault="0097617C" w:rsidP="0097617C">
      <w:pPr>
        <w:pStyle w:val="a9"/>
      </w:pPr>
      <w:r w:rsidRPr="0097617C">
        <w:t>150@00003008: $ 1 &lt;= fffffffd</w:t>
      </w:r>
    </w:p>
    <w:p w14:paraId="2770377A" w14:textId="77777777" w:rsidR="0097617C" w:rsidRPr="0097617C" w:rsidRDefault="0097617C" w:rsidP="0097617C">
      <w:pPr>
        <w:pStyle w:val="a9"/>
      </w:pPr>
      <w:r w:rsidRPr="0097617C">
        <w:t>170@0000300c: $ 9 &lt;= fffffffd</w:t>
      </w:r>
    </w:p>
    <w:p w14:paraId="170D1CDD" w14:textId="77777777" w:rsidR="0097617C" w:rsidRPr="0097617C" w:rsidRDefault="0097617C" w:rsidP="0097617C">
      <w:pPr>
        <w:pStyle w:val="a9"/>
      </w:pPr>
      <w:r w:rsidRPr="0097617C">
        <w:t>330@00003014: $ 4 &lt;= ffffffff</w:t>
      </w:r>
    </w:p>
    <w:p w14:paraId="6D190015" w14:textId="77777777" w:rsidR="0097617C" w:rsidRPr="0097617C" w:rsidRDefault="0097617C" w:rsidP="0097617C">
      <w:pPr>
        <w:pStyle w:val="a9"/>
      </w:pPr>
      <w:r w:rsidRPr="0097617C">
        <w:t>350@00003018: $ 5 &lt;= fffffffa</w:t>
      </w:r>
    </w:p>
    <w:p w14:paraId="73250F80" w14:textId="77777777" w:rsidR="0097617C" w:rsidRPr="0097617C" w:rsidRDefault="0097617C" w:rsidP="0097617C">
      <w:pPr>
        <w:pStyle w:val="a9"/>
      </w:pPr>
      <w:r w:rsidRPr="0097617C">
        <w:t>530@00003024: $ 6 &lt;= 00000002</w:t>
      </w:r>
    </w:p>
    <w:p w14:paraId="6FD094AA" w14:textId="77777777" w:rsidR="0097617C" w:rsidRPr="0097617C" w:rsidRDefault="0097617C" w:rsidP="0097617C">
      <w:pPr>
        <w:pStyle w:val="a9"/>
      </w:pPr>
      <w:r w:rsidRPr="0097617C">
        <w:t>550@00003028: $ 7 &lt;= fffffffa</w:t>
      </w:r>
    </w:p>
    <w:p w14:paraId="2FE41EA4" w14:textId="77777777" w:rsidR="0097617C" w:rsidRPr="0097617C" w:rsidRDefault="0097617C" w:rsidP="0097617C">
      <w:pPr>
        <w:pStyle w:val="a9"/>
      </w:pPr>
      <w:r w:rsidRPr="0097617C">
        <w:t>550@0000302c: *00000000 &lt;= 00000002</w:t>
      </w:r>
    </w:p>
    <w:p w14:paraId="5D784E2C" w14:textId="77777777" w:rsidR="0097617C" w:rsidRPr="0097617C" w:rsidRDefault="0097617C" w:rsidP="0097617C">
      <w:pPr>
        <w:pStyle w:val="a9"/>
      </w:pPr>
      <w:r w:rsidRPr="0097617C">
        <w:t>570@00003030: *00000000 &lt;= 00fa0002</w:t>
      </w:r>
    </w:p>
    <w:p w14:paraId="6B5BCA98" w14:textId="77777777" w:rsidR="0097617C" w:rsidRPr="0097617C" w:rsidRDefault="0097617C" w:rsidP="0097617C">
      <w:pPr>
        <w:pStyle w:val="a9"/>
      </w:pPr>
      <w:r w:rsidRPr="0097617C">
        <w:t>610@00003034: $ 8 &lt;= 00000006</w:t>
      </w:r>
    </w:p>
    <w:p w14:paraId="3B78168A" w14:textId="77777777" w:rsidR="0097617C" w:rsidRPr="0097617C" w:rsidRDefault="0097617C" w:rsidP="0097617C">
      <w:pPr>
        <w:pStyle w:val="a9"/>
      </w:pPr>
      <w:r w:rsidRPr="0097617C">
        <w:t>630@00003038: $ 9 &lt;= fffffffd</w:t>
      </w:r>
    </w:p>
    <w:p w14:paraId="09058693" w14:textId="77777777" w:rsidR="0097617C" w:rsidRPr="0097617C" w:rsidRDefault="0097617C" w:rsidP="0097617C">
      <w:pPr>
        <w:pStyle w:val="a9"/>
      </w:pPr>
      <w:r w:rsidRPr="0097617C">
        <w:t>810@00003044: $ 4 &lt;= ffffffff</w:t>
      </w:r>
    </w:p>
    <w:p w14:paraId="34087218" w14:textId="77777777" w:rsidR="0097617C" w:rsidRPr="0097617C" w:rsidRDefault="0097617C" w:rsidP="0097617C">
      <w:pPr>
        <w:pStyle w:val="a9"/>
      </w:pPr>
      <w:r w:rsidRPr="0097617C">
        <w:t>830@00003048: $ 5 &lt;= ffffffee</w:t>
      </w:r>
    </w:p>
    <w:p w14:paraId="430DE181" w14:textId="77777777" w:rsidR="0097617C" w:rsidRPr="0097617C" w:rsidRDefault="0097617C" w:rsidP="0097617C">
      <w:pPr>
        <w:pStyle w:val="a9"/>
      </w:pPr>
      <w:r w:rsidRPr="0097617C">
        <w:t>990@00003050: $ 6 &lt;= 00000005</w:t>
      </w:r>
    </w:p>
    <w:p w14:paraId="514BEFC6" w14:textId="77777777" w:rsidR="0097617C" w:rsidRPr="0097617C" w:rsidRDefault="0097617C" w:rsidP="0097617C">
      <w:pPr>
        <w:pStyle w:val="a9"/>
      </w:pPr>
      <w:r w:rsidRPr="0097617C">
        <w:t>1010@00003054: $ 7 &lt;= ffffffee</w:t>
      </w:r>
    </w:p>
    <w:p w14:paraId="693A6EF2" w14:textId="77777777" w:rsidR="0097617C" w:rsidRPr="0097617C" w:rsidRDefault="0097617C" w:rsidP="0097617C">
      <w:pPr>
        <w:pStyle w:val="a9"/>
      </w:pPr>
      <w:r w:rsidRPr="0097617C">
        <w:t>1010@00003058: *00000000 &lt;= 00050002</w:t>
      </w:r>
    </w:p>
    <w:p w14:paraId="01BF28F6" w14:textId="77777777" w:rsidR="0097617C" w:rsidRPr="0097617C" w:rsidRDefault="0097617C" w:rsidP="0097617C">
      <w:pPr>
        <w:pStyle w:val="a9"/>
      </w:pPr>
      <w:r w:rsidRPr="0097617C">
        <w:t>1030@0000305c: *0000000c &lt;= 0000ee00</w:t>
      </w:r>
    </w:p>
    <w:p w14:paraId="1D932030" w14:textId="77777777" w:rsidR="0097617C" w:rsidRPr="0097617C" w:rsidRDefault="0097617C" w:rsidP="0097617C">
      <w:pPr>
        <w:pStyle w:val="a9"/>
      </w:pPr>
      <w:r w:rsidRPr="0097617C">
        <w:t>1070@00003060: $ 1 &lt;= ffff0000</w:t>
      </w:r>
    </w:p>
    <w:p w14:paraId="30469B78" w14:textId="77777777" w:rsidR="0097617C" w:rsidRPr="0097617C" w:rsidRDefault="0097617C" w:rsidP="0097617C">
      <w:pPr>
        <w:pStyle w:val="a9"/>
      </w:pPr>
      <w:r w:rsidRPr="0097617C">
        <w:t>1090@00003064: $ 1 &lt;= fffffffd</w:t>
      </w:r>
    </w:p>
    <w:p w14:paraId="1FC726C2" w14:textId="77777777" w:rsidR="0097617C" w:rsidRPr="0097617C" w:rsidRDefault="0097617C" w:rsidP="0097617C">
      <w:pPr>
        <w:pStyle w:val="a9"/>
      </w:pPr>
      <w:r w:rsidRPr="0097617C">
        <w:t>1110@00003068: $ 8 &lt;= ffffffff</w:t>
      </w:r>
    </w:p>
    <w:p w14:paraId="3626A3FD" w14:textId="77777777" w:rsidR="0097617C" w:rsidRPr="0097617C" w:rsidRDefault="0097617C" w:rsidP="0097617C">
      <w:pPr>
        <w:pStyle w:val="a9"/>
      </w:pPr>
      <w:r w:rsidRPr="0097617C">
        <w:t>1130@0000306c: $ 1 &lt;= ffff0000</w:t>
      </w:r>
    </w:p>
    <w:p w14:paraId="036DEDA4" w14:textId="77777777" w:rsidR="0097617C" w:rsidRPr="0097617C" w:rsidRDefault="0097617C" w:rsidP="0097617C">
      <w:pPr>
        <w:pStyle w:val="a9"/>
      </w:pPr>
      <w:r w:rsidRPr="0097617C">
        <w:t>1150@00003070: $ 1 &lt;= fffffffb</w:t>
      </w:r>
    </w:p>
    <w:p w14:paraId="2B42600E" w14:textId="77777777" w:rsidR="0097617C" w:rsidRPr="0097617C" w:rsidRDefault="0097617C" w:rsidP="0097617C">
      <w:pPr>
        <w:pStyle w:val="a9"/>
      </w:pPr>
      <w:r w:rsidRPr="0097617C">
        <w:t>1170@00003074: $ 9 &lt;= ffffffff</w:t>
      </w:r>
    </w:p>
    <w:p w14:paraId="2C6BCAC2" w14:textId="77777777" w:rsidR="0097617C" w:rsidRPr="0097617C" w:rsidRDefault="0097617C" w:rsidP="0097617C">
      <w:pPr>
        <w:pStyle w:val="a9"/>
      </w:pPr>
      <w:r w:rsidRPr="0097617C">
        <w:t>1330@0000307c: $ 4 &lt;= 00000000</w:t>
      </w:r>
    </w:p>
    <w:p w14:paraId="3E4E4DDE" w14:textId="77777777" w:rsidR="0097617C" w:rsidRPr="0097617C" w:rsidRDefault="0097617C" w:rsidP="0097617C">
      <w:pPr>
        <w:pStyle w:val="a9"/>
      </w:pPr>
      <w:r w:rsidRPr="0097617C">
        <w:t>1350@00003080: $ 5 &lt;= 00000001</w:t>
      </w:r>
    </w:p>
    <w:p w14:paraId="5D0E0BDF" w14:textId="77777777" w:rsidR="0097617C" w:rsidRPr="0097617C" w:rsidRDefault="0097617C" w:rsidP="0097617C">
      <w:pPr>
        <w:pStyle w:val="a9"/>
      </w:pPr>
      <w:r w:rsidRPr="0097617C">
        <w:t>1510@00003088: $ 6 &lt;= fffffffe</w:t>
      </w:r>
    </w:p>
    <w:p w14:paraId="7EEA5C20" w14:textId="77777777" w:rsidR="0097617C" w:rsidRPr="0097617C" w:rsidRDefault="0097617C" w:rsidP="0097617C">
      <w:pPr>
        <w:pStyle w:val="a9"/>
      </w:pPr>
      <w:r w:rsidRPr="0097617C">
        <w:t>1530@0000308c: $ 7 &lt;= 00000001</w:t>
      </w:r>
    </w:p>
    <w:p w14:paraId="7FDD29F6" w14:textId="77777777" w:rsidR="0097617C" w:rsidRPr="0097617C" w:rsidRDefault="0097617C" w:rsidP="0097617C">
      <w:pPr>
        <w:pStyle w:val="a9"/>
      </w:pPr>
      <w:r w:rsidRPr="0097617C">
        <w:t>1530@00003090: *00000010 &lt;= fffffffe</w:t>
      </w:r>
    </w:p>
    <w:p w14:paraId="629FC9C3" w14:textId="77777777" w:rsidR="0097617C" w:rsidRPr="0097617C" w:rsidRDefault="0097617C" w:rsidP="0097617C">
      <w:pPr>
        <w:pStyle w:val="a9"/>
      </w:pPr>
      <w:r w:rsidRPr="0097617C">
        <w:t>1550@00003094: *0000000c &lt;= 0100ee00</w:t>
      </w:r>
    </w:p>
    <w:p w14:paraId="270C205F" w14:textId="77777777" w:rsidR="0097617C" w:rsidRPr="0097617C" w:rsidRDefault="0097617C" w:rsidP="0097617C">
      <w:pPr>
        <w:pStyle w:val="a9"/>
      </w:pPr>
      <w:r w:rsidRPr="0097617C">
        <w:t>1590@00003098: $ 8 &lt;= ffffffff</w:t>
      </w:r>
    </w:p>
    <w:p w14:paraId="1742B0E2" w14:textId="77777777" w:rsidR="0097617C" w:rsidRPr="0097617C" w:rsidRDefault="0097617C" w:rsidP="0097617C">
      <w:pPr>
        <w:pStyle w:val="a9"/>
      </w:pPr>
      <w:r w:rsidRPr="0097617C">
        <w:t>1610@0000309c: $ 1 &lt;= ffff0000</w:t>
      </w:r>
    </w:p>
    <w:p w14:paraId="748895CE" w14:textId="77777777" w:rsidR="0097617C" w:rsidRPr="0097617C" w:rsidRDefault="0097617C" w:rsidP="0097617C">
      <w:pPr>
        <w:pStyle w:val="a9"/>
      </w:pPr>
      <w:r w:rsidRPr="0097617C">
        <w:t>1630@000030a0: $ 1 &lt;= fffffffb</w:t>
      </w:r>
    </w:p>
    <w:p w14:paraId="36E7F985" w14:textId="77777777" w:rsidR="0097617C" w:rsidRPr="0097617C" w:rsidRDefault="0097617C" w:rsidP="0097617C">
      <w:pPr>
        <w:pStyle w:val="a9"/>
      </w:pPr>
      <w:r w:rsidRPr="0097617C">
        <w:t>1650@000030a4: $ 9 &lt;= ffffffff</w:t>
      </w:r>
    </w:p>
    <w:p w14:paraId="7C5C3C8D" w14:textId="77777777" w:rsidR="0097617C" w:rsidRPr="0097617C" w:rsidRDefault="0097617C" w:rsidP="0097617C">
      <w:pPr>
        <w:pStyle w:val="a9"/>
      </w:pPr>
      <w:r w:rsidRPr="0097617C">
        <w:t>1910@000030ac: $ 4 &lt;= 00000000</w:t>
      </w:r>
    </w:p>
    <w:p w14:paraId="798BFA3C" w14:textId="77777777" w:rsidR="0097617C" w:rsidRPr="0097617C" w:rsidRDefault="0097617C" w:rsidP="0097617C">
      <w:pPr>
        <w:pStyle w:val="a9"/>
      </w:pPr>
      <w:r w:rsidRPr="0097617C">
        <w:t>1930@000030b0: $ 5 &lt;= 00000001</w:t>
      </w:r>
    </w:p>
    <w:p w14:paraId="64C64D0D" w14:textId="77777777" w:rsidR="0097617C" w:rsidRPr="0097617C" w:rsidRDefault="0097617C" w:rsidP="0097617C">
      <w:pPr>
        <w:pStyle w:val="a9"/>
      </w:pPr>
      <w:r w:rsidRPr="0097617C">
        <w:t>2190@000030b8: $ 6 &lt;= 00000000</w:t>
      </w:r>
    </w:p>
    <w:p w14:paraId="2686E615" w14:textId="77777777" w:rsidR="0097617C" w:rsidRPr="0097617C" w:rsidRDefault="0097617C" w:rsidP="0097617C">
      <w:pPr>
        <w:pStyle w:val="a9"/>
      </w:pPr>
      <w:r w:rsidRPr="0097617C">
        <w:t>2210@000030bc: $ 7 &lt;= 00000001</w:t>
      </w:r>
    </w:p>
    <w:p w14:paraId="20358A53" w14:textId="77777777" w:rsidR="0097617C" w:rsidRPr="0097617C" w:rsidRDefault="0097617C" w:rsidP="0097617C">
      <w:pPr>
        <w:pStyle w:val="a9"/>
      </w:pPr>
      <w:r w:rsidRPr="0097617C">
        <w:t>2230@000030c4: *00000004 &lt;= 00000000</w:t>
      </w:r>
    </w:p>
    <w:p w14:paraId="41084BB3" w14:textId="77777777" w:rsidR="0097617C" w:rsidRPr="0097617C" w:rsidRDefault="0097617C" w:rsidP="0097617C">
      <w:pPr>
        <w:pStyle w:val="a9"/>
      </w:pPr>
      <w:r w:rsidRPr="0097617C">
        <w:t>2250@000030c8: *00000008 &lt;= 00000001</w:t>
      </w:r>
    </w:p>
    <w:p w14:paraId="764CD8AF" w14:textId="77777777" w:rsidR="0097617C" w:rsidRPr="0097617C" w:rsidRDefault="0097617C" w:rsidP="0097617C">
      <w:pPr>
        <w:pStyle w:val="a9"/>
      </w:pPr>
      <w:r w:rsidRPr="0097617C">
        <w:t>2290@000030cc: $ 8 &lt;= ffffffff</w:t>
      </w:r>
    </w:p>
    <w:p w14:paraId="7D21966D" w14:textId="77777777" w:rsidR="0097617C" w:rsidRPr="0097617C" w:rsidRDefault="0097617C" w:rsidP="0097617C">
      <w:pPr>
        <w:pStyle w:val="a9"/>
      </w:pPr>
      <w:r w:rsidRPr="0097617C">
        <w:t>2310@000030d0: $ 9 &lt;= ffffffff</w:t>
      </w:r>
    </w:p>
    <w:p w14:paraId="0C94C052" w14:textId="77777777" w:rsidR="0097617C" w:rsidRPr="0097617C" w:rsidRDefault="0097617C" w:rsidP="0097617C">
      <w:pPr>
        <w:pStyle w:val="a9"/>
      </w:pPr>
      <w:r w:rsidRPr="0097617C">
        <w:t>2570@000030d8: $ 4 &lt;= 00000000</w:t>
      </w:r>
    </w:p>
    <w:p w14:paraId="41A2D2D8" w14:textId="77777777" w:rsidR="0097617C" w:rsidRPr="0097617C" w:rsidRDefault="0097617C" w:rsidP="0097617C">
      <w:pPr>
        <w:pStyle w:val="a9"/>
      </w:pPr>
      <w:r w:rsidRPr="0097617C">
        <w:t>2590@000030dc: $ 5 &lt;= 00000001</w:t>
      </w:r>
    </w:p>
    <w:p w14:paraId="1E7F8622" w14:textId="77777777" w:rsidR="0097617C" w:rsidRPr="0097617C" w:rsidRDefault="0097617C" w:rsidP="0097617C">
      <w:pPr>
        <w:pStyle w:val="a9"/>
      </w:pPr>
      <w:r w:rsidRPr="0097617C">
        <w:t>2890@000030ec: $ 6 &lt;= 00000001</w:t>
      </w:r>
    </w:p>
    <w:p w14:paraId="1D497BC7" w14:textId="77777777" w:rsidR="0097617C" w:rsidRPr="0097617C" w:rsidRDefault="0097617C" w:rsidP="0097617C">
      <w:pPr>
        <w:pStyle w:val="a9"/>
      </w:pPr>
      <w:r w:rsidRPr="0097617C">
        <w:t>2910@000030f0: $ 7 &lt;= 00000000</w:t>
      </w:r>
    </w:p>
    <w:p w14:paraId="271E4854" w14:textId="77777777" w:rsidR="0097617C" w:rsidRPr="0097617C" w:rsidRDefault="0097617C" w:rsidP="0097617C">
      <w:pPr>
        <w:pStyle w:val="a9"/>
      </w:pPr>
      <w:r w:rsidRPr="0097617C">
        <w:t>2910@000030f4: *00000000 &lt;= 00050102</w:t>
      </w:r>
    </w:p>
    <w:p w14:paraId="4FC9797C" w14:textId="77777777" w:rsidR="0097617C" w:rsidRPr="0097617C" w:rsidRDefault="0097617C" w:rsidP="0097617C">
      <w:pPr>
        <w:pStyle w:val="a9"/>
      </w:pPr>
      <w:r w:rsidRPr="0097617C">
        <w:t>2930@000030f8: *0000000c &lt;= 00000000</w:t>
      </w:r>
    </w:p>
    <w:p w14:paraId="7F466202" w14:textId="77777777" w:rsidR="0097617C" w:rsidRPr="0097617C" w:rsidRDefault="0097617C" w:rsidP="0097617C">
      <w:pPr>
        <w:pStyle w:val="a9"/>
      </w:pPr>
      <w:r w:rsidRPr="0097617C">
        <w:t>2970@000030fc: $ 1 &lt;= ffff0000</w:t>
      </w:r>
    </w:p>
    <w:p w14:paraId="4A2AF05F" w14:textId="77777777" w:rsidR="0097617C" w:rsidRPr="0097617C" w:rsidRDefault="0097617C" w:rsidP="0097617C">
      <w:pPr>
        <w:pStyle w:val="a9"/>
      </w:pPr>
      <w:r w:rsidRPr="0097617C">
        <w:t>2990@00003100: $ 1 &lt;= fffffc19</w:t>
      </w:r>
    </w:p>
    <w:p w14:paraId="596D91B0" w14:textId="77777777" w:rsidR="0097617C" w:rsidRPr="0097617C" w:rsidRDefault="0097617C" w:rsidP="0097617C">
      <w:pPr>
        <w:pStyle w:val="a9"/>
      </w:pPr>
      <w:r w:rsidRPr="0097617C">
        <w:t>3010@00003104: $ 8 &lt;= ffffffff</w:t>
      </w:r>
    </w:p>
    <w:p w14:paraId="5B7AE9C6" w14:textId="77777777" w:rsidR="0097617C" w:rsidRPr="0097617C" w:rsidRDefault="0097617C" w:rsidP="0097617C">
      <w:pPr>
        <w:pStyle w:val="a9"/>
      </w:pPr>
      <w:r w:rsidRPr="0097617C">
        <w:t>3030@00003108: $ 1 &lt;= ffff0000</w:t>
      </w:r>
    </w:p>
    <w:p w14:paraId="15672CCB" w14:textId="77777777" w:rsidR="0097617C" w:rsidRPr="0097617C" w:rsidRDefault="0097617C" w:rsidP="0097617C">
      <w:pPr>
        <w:pStyle w:val="a9"/>
      </w:pPr>
      <w:r w:rsidRPr="0097617C">
        <w:t>3050@0000310c: $ 1 &lt;= fffffffb</w:t>
      </w:r>
    </w:p>
    <w:p w14:paraId="322E35BF" w14:textId="77777777" w:rsidR="0097617C" w:rsidRPr="0097617C" w:rsidRDefault="0097617C" w:rsidP="0097617C">
      <w:pPr>
        <w:pStyle w:val="a9"/>
      </w:pPr>
      <w:r w:rsidRPr="0097617C">
        <w:t>3070@00003110: $ 9 &lt;= ffffffff</w:t>
      </w:r>
    </w:p>
    <w:p w14:paraId="31D0BD99" w14:textId="77777777" w:rsidR="0097617C" w:rsidRPr="0097617C" w:rsidRDefault="0097617C" w:rsidP="0097617C">
      <w:pPr>
        <w:pStyle w:val="a9"/>
      </w:pPr>
      <w:r w:rsidRPr="0097617C">
        <w:t>3330@00003118: $ 4 &lt;= 00000000</w:t>
      </w:r>
    </w:p>
    <w:p w14:paraId="30066EEC" w14:textId="77777777" w:rsidR="0097617C" w:rsidRPr="0097617C" w:rsidRDefault="0097617C" w:rsidP="0097617C">
      <w:pPr>
        <w:pStyle w:val="a9"/>
      </w:pPr>
      <w:r w:rsidRPr="0097617C">
        <w:t>3370@00003120: $ 5 &lt;= 00000001</w:t>
      </w:r>
    </w:p>
    <w:p w14:paraId="01DA337F" w14:textId="77777777" w:rsidR="0097617C" w:rsidRPr="0097617C" w:rsidRDefault="0097617C" w:rsidP="0097617C">
      <w:pPr>
        <w:pStyle w:val="a9"/>
      </w:pPr>
      <w:r w:rsidRPr="0097617C">
        <w:t>3650@0000312c: $ 6 &lt;= 00000000</w:t>
      </w:r>
    </w:p>
    <w:p w14:paraId="2AF647DC" w14:textId="77777777" w:rsidR="0097617C" w:rsidRPr="0097617C" w:rsidRDefault="0097617C" w:rsidP="0097617C">
      <w:pPr>
        <w:pStyle w:val="a9"/>
      </w:pPr>
      <w:r w:rsidRPr="0097617C">
        <w:t>3670@00003130: $ 7 &lt;= 00000001</w:t>
      </w:r>
    </w:p>
    <w:p w14:paraId="452F89A8" w14:textId="77777777" w:rsidR="0097617C" w:rsidRPr="0097617C" w:rsidRDefault="0097617C" w:rsidP="0097617C">
      <w:pPr>
        <w:pStyle w:val="a9"/>
      </w:pPr>
      <w:r w:rsidRPr="0097617C">
        <w:t>3670@00003134: *00000000 &lt;= 00000000</w:t>
      </w:r>
    </w:p>
    <w:p w14:paraId="7BFA53B1" w14:textId="4BC0CE7E" w:rsidR="0097617C" w:rsidRDefault="0097617C" w:rsidP="0097617C">
      <w:pPr>
        <w:pStyle w:val="a9"/>
      </w:pPr>
      <w:r w:rsidRPr="0097617C">
        <w:t>3690@00003138: *00000004 &lt;= 00000001</w:t>
      </w:r>
    </w:p>
    <w:p w14:paraId="336C24B2" w14:textId="320E09B6" w:rsidR="00FA7DA6" w:rsidRDefault="008F071D" w:rsidP="00F13F96">
      <w:pPr>
        <w:pStyle w:val="5"/>
      </w:pPr>
      <w:r>
        <w:t>(</w:t>
      </w:r>
      <w:r w:rsidR="00FA7DA6" w:rsidRPr="00FA7DA6">
        <w:rPr>
          <w:rFonts w:hint="eastAsia"/>
        </w:rPr>
        <w:t>3</w:t>
      </w:r>
      <w:r>
        <w:rPr>
          <w:rFonts w:hint="eastAsia"/>
        </w:rPr>
        <w:t>)</w:t>
      </w:r>
      <w:r w:rsidR="00FA7DA6">
        <w:rPr>
          <w:rFonts w:hint="eastAsia"/>
        </w:rPr>
        <w:t>异常</w:t>
      </w:r>
      <w:r>
        <w:rPr>
          <w:rFonts w:hint="eastAsia"/>
        </w:rPr>
        <w:t>中断</w:t>
      </w:r>
      <w:r w:rsidR="00FA7DA6">
        <w:rPr>
          <w:rFonts w:hint="eastAsia"/>
        </w:rPr>
        <w:t>测试</w:t>
      </w:r>
    </w:p>
    <w:p w14:paraId="36D0AA5A" w14:textId="2F854C63" w:rsidR="00FA7DA6" w:rsidRDefault="00FA7DA6" w:rsidP="00FA7DA6">
      <w:r>
        <w:rPr>
          <w:rFonts w:hint="eastAsia"/>
        </w:rPr>
        <w:t>1</w:t>
      </w:r>
      <w:r>
        <w:t>.</w:t>
      </w:r>
      <w:r w:rsidR="001A27EC">
        <w:t>ADEL</w:t>
      </w:r>
    </w:p>
    <w:p w14:paraId="1716E335" w14:textId="095064F4" w:rsidR="00FA7DA6" w:rsidRDefault="00980C83" w:rsidP="00FA7DA6">
      <w:pPr>
        <w:pStyle w:val="a9"/>
      </w:pPr>
      <w:r>
        <w:t>(1</w:t>
      </w:r>
      <w:proofErr w:type="gramStart"/>
      <w:r>
        <w:t>)</w:t>
      </w:r>
      <w:r w:rsidR="00FA7DA6">
        <w:t>.ktext</w:t>
      </w:r>
      <w:proofErr w:type="gramEnd"/>
      <w:r w:rsidR="00FA7DA6">
        <w:t xml:space="preserve"> 0x4180</w:t>
      </w:r>
      <w:r w:rsidR="00FA7DA6">
        <w:tab/>
      </w:r>
    </w:p>
    <w:p w14:paraId="64172911" w14:textId="77777777" w:rsidR="00FA7DA6" w:rsidRDefault="00FA7DA6" w:rsidP="00FA7DA6">
      <w:pPr>
        <w:pStyle w:val="a9"/>
      </w:pPr>
      <w:r>
        <w:lastRenderedPageBreak/>
        <w:tab/>
        <w:t xml:space="preserve">mfc0 </w:t>
      </w:r>
      <w:r>
        <w:tab/>
        <w:t>$k0, $14</w:t>
      </w:r>
    </w:p>
    <w:p w14:paraId="678F4F95" w14:textId="77777777" w:rsidR="00FA7DA6" w:rsidRDefault="00FA7DA6" w:rsidP="00FA7DA6">
      <w:pPr>
        <w:pStyle w:val="a9"/>
      </w:pPr>
      <w:r>
        <w:tab/>
        <w:t xml:space="preserve">addu </w:t>
      </w:r>
      <w:r>
        <w:tab/>
        <w:t>$k0, $k0, 4</w:t>
      </w:r>
    </w:p>
    <w:p w14:paraId="7FED023C" w14:textId="77777777" w:rsidR="00FA7DA6" w:rsidRDefault="00FA7DA6" w:rsidP="00FA7DA6">
      <w:pPr>
        <w:pStyle w:val="a9"/>
      </w:pPr>
      <w:r>
        <w:tab/>
        <w:t xml:space="preserve">mtc0 </w:t>
      </w:r>
      <w:r>
        <w:tab/>
        <w:t>$k0, $14</w:t>
      </w:r>
    </w:p>
    <w:p w14:paraId="1C0FEF33" w14:textId="40EE757E" w:rsidR="00FA7DA6" w:rsidRDefault="00FA7DA6" w:rsidP="00FA7DA6">
      <w:pPr>
        <w:pStyle w:val="a9"/>
      </w:pPr>
      <w:r>
        <w:tab/>
        <w:t>eret</w:t>
      </w:r>
    </w:p>
    <w:p w14:paraId="2A583A37" w14:textId="77777777" w:rsidR="00FA7DA6" w:rsidRDefault="00FA7DA6" w:rsidP="00FA7DA6">
      <w:pPr>
        <w:pStyle w:val="a9"/>
      </w:pPr>
      <w:r>
        <w:t>.text</w:t>
      </w:r>
    </w:p>
    <w:p w14:paraId="15BE1CC9" w14:textId="77777777" w:rsidR="00FA7DA6" w:rsidRDefault="00FA7DA6" w:rsidP="00FA7DA6">
      <w:pPr>
        <w:pStyle w:val="a9"/>
      </w:pPr>
      <w:r>
        <w:tab/>
        <w:t>ori</w:t>
      </w:r>
      <w:r>
        <w:tab/>
        <w:t>$28, $0, 0x0000</w:t>
      </w:r>
    </w:p>
    <w:p w14:paraId="39630577" w14:textId="77777777" w:rsidR="00FA7DA6" w:rsidRDefault="00FA7DA6" w:rsidP="00FA7DA6">
      <w:pPr>
        <w:pStyle w:val="a9"/>
      </w:pPr>
      <w:r>
        <w:tab/>
        <w:t>ori</w:t>
      </w:r>
      <w:r>
        <w:tab/>
        <w:t>$29, $0, 0x0000</w:t>
      </w:r>
    </w:p>
    <w:p w14:paraId="26D573C8" w14:textId="77777777" w:rsidR="00FA7DA6" w:rsidRDefault="00FA7DA6" w:rsidP="00FA7DA6">
      <w:pPr>
        <w:pStyle w:val="a9"/>
      </w:pPr>
      <w:r>
        <w:tab/>
        <w:t>lui</w:t>
      </w:r>
      <w:r>
        <w:tab/>
        <w:t>$8, 0x7000</w:t>
      </w:r>
    </w:p>
    <w:p w14:paraId="65C7996B" w14:textId="77777777" w:rsidR="00FA7DA6" w:rsidRDefault="00FA7DA6" w:rsidP="00FA7DA6">
      <w:pPr>
        <w:pStyle w:val="a9"/>
      </w:pPr>
      <w:r>
        <w:tab/>
        <w:t>lui</w:t>
      </w:r>
      <w:r>
        <w:tab/>
        <w:t>$9, 0xf000</w:t>
      </w:r>
    </w:p>
    <w:p w14:paraId="35558EF0" w14:textId="77777777" w:rsidR="00FA7DA6" w:rsidRPr="00FA7DA6" w:rsidRDefault="00FA7DA6" w:rsidP="00FA7DA6">
      <w:pPr>
        <w:pStyle w:val="a9"/>
        <w:rPr>
          <w:b/>
        </w:rPr>
      </w:pPr>
      <w:r w:rsidRPr="00FA7DA6">
        <w:rPr>
          <w:b/>
        </w:rPr>
        <w:tab/>
        <w:t>l</w:t>
      </w:r>
      <w:r w:rsidRPr="00FA7DA6">
        <w:rPr>
          <w:rFonts w:hint="eastAsia"/>
          <w:b/>
        </w:rPr>
        <w:t>w</w:t>
      </w:r>
      <w:r w:rsidRPr="00FA7DA6">
        <w:rPr>
          <w:b/>
        </w:rPr>
        <w:t xml:space="preserve"> $9,3($0)</w:t>
      </w:r>
    </w:p>
    <w:p w14:paraId="2E596AB3" w14:textId="77777777" w:rsidR="00FA7DA6" w:rsidRDefault="00FA7DA6" w:rsidP="00FA7DA6">
      <w:pPr>
        <w:pStyle w:val="a9"/>
      </w:pPr>
      <w:r>
        <w:tab/>
        <w:t>sub $10, $</w:t>
      </w:r>
      <w:proofErr w:type="gramStart"/>
      <w:r>
        <w:t>8,$</w:t>
      </w:r>
      <w:proofErr w:type="gramEnd"/>
      <w:r>
        <w:t>9</w:t>
      </w:r>
    </w:p>
    <w:p w14:paraId="375F22E1" w14:textId="77777777" w:rsidR="00FA7DA6" w:rsidRDefault="00FA7DA6" w:rsidP="00FA7DA6">
      <w:pPr>
        <w:pStyle w:val="a9"/>
      </w:pPr>
      <w:r>
        <w:tab/>
        <w:t>or</w:t>
      </w:r>
      <w:r>
        <w:tab/>
        <w:t>$10, $8, $9</w:t>
      </w:r>
    </w:p>
    <w:p w14:paraId="30DFF723" w14:textId="16D5ABB7" w:rsidR="001A27EC" w:rsidRDefault="00980C83" w:rsidP="001A27EC">
      <w:pPr>
        <w:pStyle w:val="a9"/>
      </w:pPr>
      <w:r>
        <w:t>(2</w:t>
      </w:r>
      <w:proofErr w:type="gramStart"/>
      <w:r>
        <w:t>)</w:t>
      </w:r>
      <w:r w:rsidR="001A27EC">
        <w:t>.ktext</w:t>
      </w:r>
      <w:proofErr w:type="gramEnd"/>
      <w:r w:rsidR="001A27EC">
        <w:t xml:space="preserve"> 0x4180</w:t>
      </w:r>
      <w:r w:rsidR="001A27EC">
        <w:tab/>
      </w:r>
    </w:p>
    <w:p w14:paraId="1B18C159" w14:textId="77777777" w:rsidR="001A27EC" w:rsidRDefault="001A27EC" w:rsidP="001A27EC">
      <w:pPr>
        <w:pStyle w:val="a9"/>
      </w:pPr>
      <w:r>
        <w:tab/>
        <w:t xml:space="preserve">mfc0 </w:t>
      </w:r>
      <w:r>
        <w:tab/>
        <w:t>$k0, $14</w:t>
      </w:r>
    </w:p>
    <w:p w14:paraId="1FBE3FB0" w14:textId="77777777" w:rsidR="001A27EC" w:rsidRDefault="001A27EC" w:rsidP="001A27EC">
      <w:pPr>
        <w:pStyle w:val="a9"/>
      </w:pPr>
      <w:r>
        <w:tab/>
        <w:t xml:space="preserve">addu </w:t>
      </w:r>
      <w:r>
        <w:tab/>
        <w:t>$k0, $k0, 4</w:t>
      </w:r>
    </w:p>
    <w:p w14:paraId="609DF9EF" w14:textId="77777777" w:rsidR="001A27EC" w:rsidRDefault="001A27EC" w:rsidP="001A27EC">
      <w:pPr>
        <w:pStyle w:val="a9"/>
      </w:pPr>
      <w:r>
        <w:tab/>
        <w:t xml:space="preserve">mtc0 </w:t>
      </w:r>
      <w:r>
        <w:tab/>
        <w:t>$k0, $14</w:t>
      </w:r>
    </w:p>
    <w:p w14:paraId="7ACAB8F5" w14:textId="59835A10" w:rsidR="001A27EC" w:rsidRDefault="001A27EC" w:rsidP="001A27EC">
      <w:pPr>
        <w:pStyle w:val="a9"/>
      </w:pPr>
      <w:r>
        <w:tab/>
        <w:t>eret</w:t>
      </w:r>
    </w:p>
    <w:p w14:paraId="4E269533" w14:textId="77777777" w:rsidR="001A27EC" w:rsidRDefault="001A27EC" w:rsidP="001A27EC">
      <w:pPr>
        <w:pStyle w:val="a9"/>
      </w:pPr>
      <w:r>
        <w:t>.text</w:t>
      </w:r>
    </w:p>
    <w:p w14:paraId="3936ABA8" w14:textId="77777777" w:rsidR="001A27EC" w:rsidRDefault="001A27EC" w:rsidP="001A27EC">
      <w:pPr>
        <w:pStyle w:val="a9"/>
      </w:pPr>
      <w:r>
        <w:tab/>
        <w:t>ori</w:t>
      </w:r>
      <w:r>
        <w:tab/>
        <w:t>$28, $0, 0x0000</w:t>
      </w:r>
    </w:p>
    <w:p w14:paraId="0164159D" w14:textId="77777777" w:rsidR="001A27EC" w:rsidRDefault="001A27EC" w:rsidP="001A27EC">
      <w:pPr>
        <w:pStyle w:val="a9"/>
      </w:pPr>
      <w:r>
        <w:tab/>
        <w:t>ori</w:t>
      </w:r>
      <w:r>
        <w:tab/>
        <w:t>$29, $0, 0x0000</w:t>
      </w:r>
    </w:p>
    <w:p w14:paraId="779DE9BF" w14:textId="77777777" w:rsidR="001A27EC" w:rsidRDefault="001A27EC" w:rsidP="001A27EC">
      <w:pPr>
        <w:pStyle w:val="a9"/>
      </w:pPr>
      <w:r>
        <w:tab/>
        <w:t>lui</w:t>
      </w:r>
      <w:r>
        <w:tab/>
        <w:t>$8, 0x7000</w:t>
      </w:r>
    </w:p>
    <w:p w14:paraId="001D29B2" w14:textId="77777777" w:rsidR="001A27EC" w:rsidRDefault="001A27EC" w:rsidP="001A27EC">
      <w:pPr>
        <w:pStyle w:val="a9"/>
      </w:pPr>
      <w:r>
        <w:tab/>
        <w:t>lui</w:t>
      </w:r>
      <w:r>
        <w:tab/>
        <w:t>$9, 0xf000</w:t>
      </w:r>
    </w:p>
    <w:p w14:paraId="79D5407E" w14:textId="77777777" w:rsidR="001A27EC" w:rsidRPr="001A27EC" w:rsidRDefault="001A27EC" w:rsidP="001A27EC">
      <w:pPr>
        <w:pStyle w:val="a9"/>
        <w:rPr>
          <w:b/>
        </w:rPr>
      </w:pPr>
      <w:r w:rsidRPr="001A27EC">
        <w:rPr>
          <w:b/>
        </w:rPr>
        <w:tab/>
        <w:t>lh $9,3($0)</w:t>
      </w:r>
    </w:p>
    <w:p w14:paraId="05180FC6" w14:textId="77777777" w:rsidR="001A27EC" w:rsidRDefault="001A27EC" w:rsidP="001A27EC">
      <w:pPr>
        <w:pStyle w:val="a9"/>
      </w:pPr>
      <w:r>
        <w:tab/>
        <w:t>sub $10, $</w:t>
      </w:r>
      <w:proofErr w:type="gramStart"/>
      <w:r>
        <w:t>8,$</w:t>
      </w:r>
      <w:proofErr w:type="gramEnd"/>
      <w:r>
        <w:t>9</w:t>
      </w:r>
    </w:p>
    <w:p w14:paraId="0721D34F" w14:textId="1F230609" w:rsidR="001A27EC" w:rsidRDefault="001A27EC" w:rsidP="001A27EC">
      <w:pPr>
        <w:pStyle w:val="a9"/>
      </w:pPr>
      <w:r>
        <w:lastRenderedPageBreak/>
        <w:tab/>
        <w:t>or</w:t>
      </w:r>
      <w:r>
        <w:tab/>
        <w:t>$10, $8, $9</w:t>
      </w:r>
    </w:p>
    <w:p w14:paraId="2B9E7645" w14:textId="07A16D9D" w:rsidR="00F47D74" w:rsidRDefault="00980C83" w:rsidP="00F47D74">
      <w:pPr>
        <w:pStyle w:val="a9"/>
      </w:pPr>
      <w:r>
        <w:t>(3)</w:t>
      </w:r>
      <w:r w:rsidR="00F47D74">
        <w:t>.text</w:t>
      </w:r>
    </w:p>
    <w:p w14:paraId="792C0576" w14:textId="77777777" w:rsidR="00F47D74" w:rsidRDefault="00F47D74" w:rsidP="00F47D74">
      <w:pPr>
        <w:pStyle w:val="a9"/>
      </w:pPr>
      <w:r>
        <w:tab/>
        <w:t>ori</w:t>
      </w:r>
      <w:r>
        <w:tab/>
        <w:t>$28, $0, 0x0000</w:t>
      </w:r>
    </w:p>
    <w:p w14:paraId="28DA7C40" w14:textId="77777777" w:rsidR="00F47D74" w:rsidRDefault="00F47D74" w:rsidP="00F47D74">
      <w:pPr>
        <w:pStyle w:val="a9"/>
      </w:pPr>
      <w:r>
        <w:tab/>
        <w:t>ori</w:t>
      </w:r>
      <w:r>
        <w:tab/>
        <w:t>$29, $0, 0x0000</w:t>
      </w:r>
    </w:p>
    <w:p w14:paraId="60DD6ACE" w14:textId="77777777" w:rsidR="00F47D74" w:rsidRDefault="00F47D74" w:rsidP="00F47D74">
      <w:pPr>
        <w:pStyle w:val="a9"/>
      </w:pPr>
      <w:r>
        <w:tab/>
        <w:t>ori</w:t>
      </w:r>
      <w:r>
        <w:tab/>
        <w:t>$8, 0x7fffffff</w:t>
      </w:r>
    </w:p>
    <w:p w14:paraId="29574C96" w14:textId="77777777" w:rsidR="00F47D74" w:rsidRDefault="00F47D74" w:rsidP="00F47D74">
      <w:pPr>
        <w:pStyle w:val="a9"/>
      </w:pPr>
      <w:r>
        <w:tab/>
        <w:t>lui</w:t>
      </w:r>
      <w:r>
        <w:tab/>
        <w:t>$9, 0x1</w:t>
      </w:r>
    </w:p>
    <w:p w14:paraId="1521D19D" w14:textId="77777777" w:rsidR="00F47D74" w:rsidRPr="00DA3384" w:rsidRDefault="00F47D74" w:rsidP="00F47D74">
      <w:pPr>
        <w:pStyle w:val="a9"/>
        <w:rPr>
          <w:b/>
        </w:rPr>
      </w:pPr>
      <w:r w:rsidRPr="00DA3384">
        <w:rPr>
          <w:b/>
        </w:rPr>
        <w:tab/>
        <w:t>add $10, $</w:t>
      </w:r>
      <w:proofErr w:type="gramStart"/>
      <w:r w:rsidRPr="00DA3384">
        <w:rPr>
          <w:b/>
        </w:rPr>
        <w:t>8,$</w:t>
      </w:r>
      <w:proofErr w:type="gramEnd"/>
      <w:r w:rsidRPr="00DA3384">
        <w:rPr>
          <w:b/>
        </w:rPr>
        <w:t>9</w:t>
      </w:r>
    </w:p>
    <w:p w14:paraId="4D733393" w14:textId="77777777" w:rsidR="00F47D74" w:rsidRPr="00DA3384" w:rsidRDefault="00F47D74" w:rsidP="00F47D74">
      <w:pPr>
        <w:pStyle w:val="a9"/>
        <w:rPr>
          <w:b/>
        </w:rPr>
      </w:pPr>
      <w:r w:rsidRPr="00DA3384">
        <w:rPr>
          <w:b/>
        </w:rPr>
        <w:tab/>
        <w:t>lw $a0,0x1000($8)</w:t>
      </w:r>
    </w:p>
    <w:p w14:paraId="578E6970" w14:textId="77777777" w:rsidR="00F47D74" w:rsidRDefault="00F47D74" w:rsidP="00F47D74">
      <w:pPr>
        <w:pStyle w:val="a9"/>
      </w:pPr>
      <w:r>
        <w:tab/>
        <w:t>or</w:t>
      </w:r>
      <w:r>
        <w:tab/>
        <w:t>$10, $8, $9</w:t>
      </w:r>
    </w:p>
    <w:p w14:paraId="77551E96" w14:textId="4E96FEFD" w:rsidR="001A27EC" w:rsidRDefault="001A27EC" w:rsidP="001A27EC">
      <w:pPr>
        <w:pStyle w:val="a9"/>
      </w:pPr>
      <w:r>
        <w:rPr>
          <w:rFonts w:hint="eastAsia"/>
        </w:rPr>
        <w:t>2</w:t>
      </w:r>
      <w:r>
        <w:t>.ADES</w:t>
      </w:r>
    </w:p>
    <w:p w14:paraId="3F79EAF6" w14:textId="352AC23D" w:rsidR="00FC42BB" w:rsidRDefault="007017BA" w:rsidP="00FC42BB">
      <w:pPr>
        <w:pStyle w:val="a9"/>
      </w:pPr>
      <w:r>
        <w:t>(1)</w:t>
      </w:r>
      <w:r w:rsidR="00FC42BB">
        <w:t>.text</w:t>
      </w:r>
    </w:p>
    <w:p w14:paraId="4337AEF1" w14:textId="77777777" w:rsidR="00FC42BB" w:rsidRDefault="00FC42BB" w:rsidP="00FC42BB">
      <w:pPr>
        <w:pStyle w:val="a9"/>
      </w:pPr>
      <w:r>
        <w:tab/>
        <w:t>ori</w:t>
      </w:r>
      <w:r>
        <w:tab/>
        <w:t>$28, $0, 0x0000</w:t>
      </w:r>
    </w:p>
    <w:p w14:paraId="4A3F29A5" w14:textId="77777777" w:rsidR="00FC42BB" w:rsidRDefault="00FC42BB" w:rsidP="00FC42BB">
      <w:pPr>
        <w:pStyle w:val="a9"/>
      </w:pPr>
      <w:r>
        <w:tab/>
        <w:t>ori</w:t>
      </w:r>
      <w:r>
        <w:tab/>
        <w:t>$29, $0, 0x0000</w:t>
      </w:r>
    </w:p>
    <w:p w14:paraId="742D6D77" w14:textId="77777777" w:rsidR="00FC42BB" w:rsidRDefault="00FC42BB" w:rsidP="00FC42BB">
      <w:pPr>
        <w:pStyle w:val="a9"/>
      </w:pPr>
      <w:r>
        <w:tab/>
        <w:t>ori</w:t>
      </w:r>
      <w:r>
        <w:tab/>
        <w:t>$8, 0x7f00</w:t>
      </w:r>
    </w:p>
    <w:p w14:paraId="0DCD55DC" w14:textId="77777777" w:rsidR="00FC42BB" w:rsidRDefault="00FC42BB" w:rsidP="00FC42BB">
      <w:pPr>
        <w:pStyle w:val="a9"/>
      </w:pPr>
      <w:r>
        <w:tab/>
        <w:t>lui</w:t>
      </w:r>
      <w:r>
        <w:tab/>
        <w:t>$9, 0xf000</w:t>
      </w:r>
    </w:p>
    <w:p w14:paraId="1963947E" w14:textId="77777777" w:rsidR="00FC42BB" w:rsidRPr="00FC42BB" w:rsidRDefault="00FC42BB" w:rsidP="00FC42BB">
      <w:pPr>
        <w:pStyle w:val="a9"/>
        <w:rPr>
          <w:b/>
        </w:rPr>
      </w:pPr>
      <w:r w:rsidRPr="00FC42BB">
        <w:rPr>
          <w:b/>
        </w:rPr>
        <w:tab/>
        <w:t>sw $9,3($0)</w:t>
      </w:r>
    </w:p>
    <w:p w14:paraId="1C4468C3" w14:textId="77777777" w:rsidR="00FC42BB" w:rsidRDefault="00FC42BB" w:rsidP="00FC42BB">
      <w:pPr>
        <w:pStyle w:val="a9"/>
      </w:pPr>
      <w:r>
        <w:tab/>
        <w:t>sub $10, $</w:t>
      </w:r>
      <w:proofErr w:type="gramStart"/>
      <w:r>
        <w:t>8,$</w:t>
      </w:r>
      <w:proofErr w:type="gramEnd"/>
      <w:r>
        <w:t>9</w:t>
      </w:r>
    </w:p>
    <w:p w14:paraId="7F127F7D" w14:textId="4F7079F4" w:rsidR="00FC42BB" w:rsidRDefault="00FC42BB" w:rsidP="00FC42BB">
      <w:pPr>
        <w:pStyle w:val="a9"/>
      </w:pPr>
      <w:r>
        <w:tab/>
        <w:t>or</w:t>
      </w:r>
      <w:r>
        <w:tab/>
        <w:t>$10, $8, $9</w:t>
      </w:r>
    </w:p>
    <w:p w14:paraId="03B1D3D4" w14:textId="4DE26202" w:rsidR="00FC42BB" w:rsidRDefault="007017BA" w:rsidP="00FC42BB">
      <w:pPr>
        <w:pStyle w:val="a9"/>
      </w:pPr>
      <w:r>
        <w:t>(2)</w:t>
      </w:r>
      <w:r w:rsidR="00FC42BB">
        <w:t>.text</w:t>
      </w:r>
    </w:p>
    <w:p w14:paraId="58181167" w14:textId="77777777" w:rsidR="00FC42BB" w:rsidRDefault="00FC42BB" w:rsidP="00FC42BB">
      <w:pPr>
        <w:pStyle w:val="a9"/>
      </w:pPr>
      <w:r>
        <w:tab/>
        <w:t>ori</w:t>
      </w:r>
      <w:r>
        <w:tab/>
        <w:t>$28, $0, 0x0000</w:t>
      </w:r>
    </w:p>
    <w:p w14:paraId="2E608EC3" w14:textId="77777777" w:rsidR="00FC42BB" w:rsidRDefault="00FC42BB" w:rsidP="00FC42BB">
      <w:pPr>
        <w:pStyle w:val="a9"/>
      </w:pPr>
      <w:r>
        <w:tab/>
        <w:t>ori</w:t>
      </w:r>
      <w:r>
        <w:tab/>
        <w:t>$29, $0, 0x0000</w:t>
      </w:r>
    </w:p>
    <w:p w14:paraId="4951895C" w14:textId="77777777" w:rsidR="00FC42BB" w:rsidRDefault="00FC42BB" w:rsidP="00FC42BB">
      <w:pPr>
        <w:pStyle w:val="a9"/>
      </w:pPr>
      <w:r>
        <w:tab/>
        <w:t>ori</w:t>
      </w:r>
      <w:r>
        <w:tab/>
        <w:t>$8, 0x7f00</w:t>
      </w:r>
    </w:p>
    <w:p w14:paraId="580F62F1" w14:textId="77777777" w:rsidR="00FC42BB" w:rsidRDefault="00FC42BB" w:rsidP="00FC42BB">
      <w:pPr>
        <w:pStyle w:val="a9"/>
      </w:pPr>
      <w:r>
        <w:tab/>
        <w:t>lui</w:t>
      </w:r>
      <w:r>
        <w:tab/>
        <w:t>$9, 0xf000</w:t>
      </w:r>
    </w:p>
    <w:p w14:paraId="61538D31" w14:textId="77777777" w:rsidR="00FC42BB" w:rsidRPr="00FC42BB" w:rsidRDefault="00FC42BB" w:rsidP="00FC42BB">
      <w:pPr>
        <w:pStyle w:val="a9"/>
        <w:rPr>
          <w:b/>
        </w:rPr>
      </w:pPr>
      <w:r w:rsidRPr="00FC42BB">
        <w:rPr>
          <w:b/>
        </w:rPr>
        <w:tab/>
        <w:t>sh $9,1($0)</w:t>
      </w:r>
    </w:p>
    <w:p w14:paraId="5D5C823E" w14:textId="77777777" w:rsidR="00FC42BB" w:rsidRDefault="00FC42BB" w:rsidP="00FC42BB">
      <w:pPr>
        <w:pStyle w:val="a9"/>
      </w:pPr>
      <w:r>
        <w:lastRenderedPageBreak/>
        <w:tab/>
        <w:t>sub $10, $</w:t>
      </w:r>
      <w:proofErr w:type="gramStart"/>
      <w:r>
        <w:t>8,$</w:t>
      </w:r>
      <w:proofErr w:type="gramEnd"/>
      <w:r>
        <w:t>9</w:t>
      </w:r>
    </w:p>
    <w:p w14:paraId="005E20AE" w14:textId="21E453D3" w:rsidR="00FC42BB" w:rsidRDefault="00FC42BB" w:rsidP="00FC42BB">
      <w:pPr>
        <w:pStyle w:val="a9"/>
      </w:pPr>
      <w:r>
        <w:tab/>
        <w:t>or</w:t>
      </w:r>
      <w:r>
        <w:tab/>
        <w:t>$10, $8, $9</w:t>
      </w:r>
    </w:p>
    <w:p w14:paraId="1076431B" w14:textId="21E97ADE" w:rsidR="001A27EC" w:rsidRDefault="001A27EC" w:rsidP="001A27EC">
      <w:pPr>
        <w:pStyle w:val="a9"/>
      </w:pPr>
      <w:r>
        <w:rPr>
          <w:rFonts w:hint="eastAsia"/>
        </w:rPr>
        <w:t>3</w:t>
      </w:r>
      <w:r>
        <w:t>.RI</w:t>
      </w:r>
    </w:p>
    <w:p w14:paraId="151B5BA9" w14:textId="36585439" w:rsidR="009C6B98" w:rsidRDefault="009C6B98" w:rsidP="001A27EC">
      <w:pPr>
        <w:pStyle w:val="a9"/>
      </w:pPr>
      <w:r>
        <w:rPr>
          <w:rFonts w:hint="eastAsia"/>
        </w:rPr>
        <w:t>在其他测试的机器码中插入</w:t>
      </w:r>
      <w:r>
        <w:rPr>
          <w:rFonts w:hint="eastAsia"/>
        </w:rPr>
        <w:t>f</w:t>
      </w:r>
      <w:r>
        <w:t>fffffff</w:t>
      </w:r>
    </w:p>
    <w:p w14:paraId="7E96820B" w14:textId="3A089BFD" w:rsidR="001A27EC" w:rsidRDefault="001A27EC" w:rsidP="001A27EC">
      <w:pPr>
        <w:pStyle w:val="a9"/>
      </w:pPr>
      <w:r>
        <w:t>4.Ov</w:t>
      </w:r>
    </w:p>
    <w:p w14:paraId="4DC1153B" w14:textId="77777777" w:rsidR="001A27EC" w:rsidRDefault="001A27EC" w:rsidP="001A27EC">
      <w:pPr>
        <w:pStyle w:val="a9"/>
      </w:pPr>
      <w:proofErr w:type="gramStart"/>
      <w:r>
        <w:t>.ktext</w:t>
      </w:r>
      <w:proofErr w:type="gramEnd"/>
      <w:r>
        <w:t xml:space="preserve"> 0x4180</w:t>
      </w:r>
      <w:r>
        <w:tab/>
      </w:r>
    </w:p>
    <w:p w14:paraId="0358508E" w14:textId="77777777" w:rsidR="001A27EC" w:rsidRDefault="001A27EC" w:rsidP="001A27EC">
      <w:pPr>
        <w:pStyle w:val="a9"/>
      </w:pPr>
      <w:r>
        <w:tab/>
        <w:t xml:space="preserve">mfc0 </w:t>
      </w:r>
      <w:r>
        <w:tab/>
        <w:t>$k0, $14</w:t>
      </w:r>
    </w:p>
    <w:p w14:paraId="6E16FC13" w14:textId="5A6D063E" w:rsidR="001A27EC" w:rsidRDefault="001A27EC" w:rsidP="001A27EC">
      <w:pPr>
        <w:pStyle w:val="a9"/>
      </w:pPr>
      <w:r>
        <w:tab/>
        <w:t>sub $</w:t>
      </w:r>
      <w:proofErr w:type="gramStart"/>
      <w:r>
        <w:t>8,$</w:t>
      </w:r>
      <w:proofErr w:type="gramEnd"/>
      <w:r>
        <w:t>8,$8</w:t>
      </w:r>
    </w:p>
    <w:p w14:paraId="02D1505B" w14:textId="77777777" w:rsidR="001A27EC" w:rsidRDefault="001A27EC" w:rsidP="001A27EC">
      <w:pPr>
        <w:pStyle w:val="a9"/>
      </w:pPr>
      <w:r>
        <w:tab/>
        <w:t xml:space="preserve">mtc0 </w:t>
      </w:r>
      <w:r>
        <w:tab/>
        <w:t>$k0, $14</w:t>
      </w:r>
    </w:p>
    <w:p w14:paraId="0CBD1AFD" w14:textId="47DC0A1A" w:rsidR="001A27EC" w:rsidRDefault="001A27EC" w:rsidP="001A27EC">
      <w:pPr>
        <w:pStyle w:val="a9"/>
      </w:pPr>
      <w:r>
        <w:tab/>
        <w:t>eret</w:t>
      </w:r>
    </w:p>
    <w:p w14:paraId="4BCE127D" w14:textId="77777777" w:rsidR="001A27EC" w:rsidRDefault="001A27EC" w:rsidP="001A27EC">
      <w:pPr>
        <w:pStyle w:val="a9"/>
      </w:pPr>
      <w:r>
        <w:t>.text</w:t>
      </w:r>
    </w:p>
    <w:p w14:paraId="3BA81429" w14:textId="77777777" w:rsidR="001A27EC" w:rsidRDefault="001A27EC" w:rsidP="001A27EC">
      <w:pPr>
        <w:pStyle w:val="a9"/>
      </w:pPr>
      <w:r>
        <w:tab/>
        <w:t>ori</w:t>
      </w:r>
      <w:r>
        <w:tab/>
        <w:t>$28, $0, 0x0000</w:t>
      </w:r>
    </w:p>
    <w:p w14:paraId="3A1A3F10" w14:textId="77777777" w:rsidR="001A27EC" w:rsidRDefault="001A27EC" w:rsidP="001A27EC">
      <w:pPr>
        <w:pStyle w:val="a9"/>
      </w:pPr>
      <w:r>
        <w:tab/>
        <w:t>ori</w:t>
      </w:r>
      <w:r>
        <w:tab/>
        <w:t>$29, $0, 0x0000</w:t>
      </w:r>
    </w:p>
    <w:p w14:paraId="1BF21E4F" w14:textId="77777777" w:rsidR="001A27EC" w:rsidRDefault="001A27EC" w:rsidP="001A27EC">
      <w:pPr>
        <w:pStyle w:val="a9"/>
      </w:pPr>
      <w:r>
        <w:tab/>
        <w:t>lui</w:t>
      </w:r>
      <w:r>
        <w:tab/>
        <w:t>$8, 0x7fff</w:t>
      </w:r>
    </w:p>
    <w:p w14:paraId="328179D8" w14:textId="77777777" w:rsidR="001A27EC" w:rsidRDefault="001A27EC" w:rsidP="001A27EC">
      <w:pPr>
        <w:pStyle w:val="a9"/>
      </w:pPr>
      <w:r>
        <w:tab/>
        <w:t>lui</w:t>
      </w:r>
      <w:r>
        <w:tab/>
        <w:t>$9, 0x7fff</w:t>
      </w:r>
    </w:p>
    <w:p w14:paraId="2C2C0F57" w14:textId="77777777" w:rsidR="001A27EC" w:rsidRPr="001A27EC" w:rsidRDefault="001A27EC" w:rsidP="001A27EC">
      <w:pPr>
        <w:pStyle w:val="a9"/>
        <w:rPr>
          <w:b/>
        </w:rPr>
      </w:pPr>
      <w:r w:rsidRPr="001A27EC">
        <w:rPr>
          <w:b/>
        </w:rPr>
        <w:tab/>
        <w:t>add $10, $</w:t>
      </w:r>
      <w:proofErr w:type="gramStart"/>
      <w:r w:rsidRPr="001A27EC">
        <w:rPr>
          <w:b/>
        </w:rPr>
        <w:t>8,$</w:t>
      </w:r>
      <w:proofErr w:type="gramEnd"/>
      <w:r w:rsidRPr="001A27EC">
        <w:rPr>
          <w:b/>
        </w:rPr>
        <w:t>9</w:t>
      </w:r>
    </w:p>
    <w:p w14:paraId="3155351A" w14:textId="77777777" w:rsidR="001A27EC" w:rsidRDefault="001A27EC" w:rsidP="001A27EC">
      <w:pPr>
        <w:pStyle w:val="a9"/>
      </w:pPr>
      <w:r>
        <w:tab/>
        <w:t>or</w:t>
      </w:r>
      <w:r>
        <w:tab/>
        <w:t>$10, $8, $9</w:t>
      </w:r>
    </w:p>
    <w:p w14:paraId="0C01116F" w14:textId="77777777" w:rsidR="001A27EC" w:rsidRDefault="001A27EC" w:rsidP="001A27EC">
      <w:pPr>
        <w:pStyle w:val="a9"/>
      </w:pPr>
      <w:r>
        <w:t>.text</w:t>
      </w:r>
    </w:p>
    <w:p w14:paraId="20068533" w14:textId="77777777" w:rsidR="001A27EC" w:rsidRDefault="001A27EC" w:rsidP="001A27EC">
      <w:pPr>
        <w:pStyle w:val="a9"/>
      </w:pPr>
      <w:r>
        <w:tab/>
        <w:t>ori</w:t>
      </w:r>
      <w:r>
        <w:tab/>
        <w:t>$28, $0, 0x0000</w:t>
      </w:r>
    </w:p>
    <w:p w14:paraId="3530C002" w14:textId="77777777" w:rsidR="001A27EC" w:rsidRDefault="001A27EC" w:rsidP="001A27EC">
      <w:pPr>
        <w:pStyle w:val="a9"/>
      </w:pPr>
      <w:r>
        <w:tab/>
        <w:t>ori</w:t>
      </w:r>
      <w:r>
        <w:tab/>
        <w:t>$29, $0, 0x0000</w:t>
      </w:r>
    </w:p>
    <w:p w14:paraId="2A42D555" w14:textId="77777777" w:rsidR="001A27EC" w:rsidRDefault="001A27EC" w:rsidP="001A27EC">
      <w:pPr>
        <w:pStyle w:val="a9"/>
      </w:pPr>
      <w:r>
        <w:tab/>
        <w:t>lui</w:t>
      </w:r>
      <w:r>
        <w:tab/>
        <w:t>$8, 0x7fff</w:t>
      </w:r>
    </w:p>
    <w:p w14:paraId="60FEF817" w14:textId="77777777" w:rsidR="001A27EC" w:rsidRDefault="001A27EC" w:rsidP="001A27EC">
      <w:pPr>
        <w:pStyle w:val="a9"/>
      </w:pPr>
      <w:r>
        <w:tab/>
        <w:t>lui</w:t>
      </w:r>
      <w:r>
        <w:tab/>
        <w:t>$9, 0x7fff</w:t>
      </w:r>
    </w:p>
    <w:p w14:paraId="30807EDF" w14:textId="77777777" w:rsidR="001A27EC" w:rsidRPr="001A27EC" w:rsidRDefault="001A27EC" w:rsidP="001A27EC">
      <w:pPr>
        <w:pStyle w:val="a9"/>
        <w:rPr>
          <w:b/>
        </w:rPr>
      </w:pPr>
      <w:r w:rsidRPr="001A27EC">
        <w:rPr>
          <w:b/>
        </w:rPr>
        <w:tab/>
        <w:t>addi $10, $8,0x7fff0000</w:t>
      </w:r>
    </w:p>
    <w:p w14:paraId="49D56335" w14:textId="2249474B" w:rsidR="001A27EC" w:rsidRDefault="001A27EC" w:rsidP="001A27EC">
      <w:pPr>
        <w:pStyle w:val="a9"/>
      </w:pPr>
      <w:r>
        <w:tab/>
        <w:t>or</w:t>
      </w:r>
      <w:r>
        <w:tab/>
        <w:t>$10, $8, $9</w:t>
      </w:r>
    </w:p>
    <w:p w14:paraId="0A80AFEC" w14:textId="77777777" w:rsidR="00D74BBD" w:rsidRDefault="00D74BBD" w:rsidP="00D74BBD">
      <w:pPr>
        <w:pStyle w:val="a9"/>
      </w:pPr>
      <w:r>
        <w:lastRenderedPageBreak/>
        <w:t>.text</w:t>
      </w:r>
    </w:p>
    <w:p w14:paraId="05E9B9F1" w14:textId="77777777" w:rsidR="00D74BBD" w:rsidRDefault="00D74BBD" w:rsidP="00D74BBD">
      <w:pPr>
        <w:pStyle w:val="a9"/>
      </w:pPr>
      <w:r>
        <w:tab/>
        <w:t>ori</w:t>
      </w:r>
      <w:r>
        <w:tab/>
        <w:t>$28, $0, 0x0000</w:t>
      </w:r>
    </w:p>
    <w:p w14:paraId="728F17C8" w14:textId="77777777" w:rsidR="00D74BBD" w:rsidRDefault="00D74BBD" w:rsidP="00D74BBD">
      <w:pPr>
        <w:pStyle w:val="a9"/>
      </w:pPr>
      <w:r>
        <w:tab/>
        <w:t>ori</w:t>
      </w:r>
      <w:r>
        <w:tab/>
        <w:t>$29, $0, 0x0000</w:t>
      </w:r>
    </w:p>
    <w:p w14:paraId="720BA5E7" w14:textId="77777777" w:rsidR="007448DA" w:rsidRDefault="007448DA" w:rsidP="007448DA">
      <w:pPr>
        <w:pStyle w:val="a9"/>
      </w:pPr>
      <w:r>
        <w:tab/>
        <w:t>lui</w:t>
      </w:r>
      <w:r>
        <w:tab/>
        <w:t>$8, 0x7fff</w:t>
      </w:r>
    </w:p>
    <w:p w14:paraId="43E87B1D" w14:textId="77777777" w:rsidR="007448DA" w:rsidRDefault="007448DA" w:rsidP="007448DA">
      <w:pPr>
        <w:pStyle w:val="a9"/>
      </w:pPr>
      <w:r>
        <w:tab/>
        <w:t>ori</w:t>
      </w:r>
      <w:r>
        <w:tab/>
        <w:t>$8, $8, 0xffff</w:t>
      </w:r>
    </w:p>
    <w:p w14:paraId="282D70B0" w14:textId="7248C908" w:rsidR="007448DA" w:rsidRDefault="007448DA" w:rsidP="007448DA">
      <w:pPr>
        <w:pStyle w:val="a9"/>
        <w:ind w:left="0"/>
        <w:rPr>
          <w:b/>
        </w:rPr>
      </w:pPr>
      <w:r w:rsidRPr="007448DA">
        <w:rPr>
          <w:b/>
        </w:rPr>
        <w:tab/>
        <w:t>addi</w:t>
      </w:r>
      <w:r w:rsidRPr="007448DA">
        <w:rPr>
          <w:b/>
        </w:rPr>
        <w:tab/>
        <w:t>$10, $8, 1</w:t>
      </w:r>
      <w:r w:rsidRPr="007448DA">
        <w:rPr>
          <w:b/>
        </w:rPr>
        <w:tab/>
      </w:r>
      <w:r w:rsidRPr="007448DA">
        <w:rPr>
          <w:b/>
        </w:rPr>
        <w:tab/>
      </w:r>
    </w:p>
    <w:p w14:paraId="6D55217A" w14:textId="2BD351DB" w:rsidR="007448DA" w:rsidRPr="007448DA" w:rsidRDefault="007448DA" w:rsidP="007448DA">
      <w:pPr>
        <w:pStyle w:val="a9"/>
        <w:ind w:left="0" w:firstLine="420"/>
        <w:rPr>
          <w:rFonts w:hint="eastAsia"/>
        </w:rPr>
      </w:pPr>
      <w:r w:rsidRPr="007448DA">
        <w:rPr>
          <w:rFonts w:hint="eastAsia"/>
        </w:rPr>
        <w:t>o</w:t>
      </w:r>
      <w:r w:rsidRPr="007448DA">
        <w:t>ri $a</w:t>
      </w:r>
      <w:proofErr w:type="gramStart"/>
      <w:r w:rsidRPr="007448DA">
        <w:t>0,$</w:t>
      </w:r>
      <w:proofErr w:type="gramEnd"/>
      <w:r w:rsidRPr="007448DA">
        <w:t>0,100</w:t>
      </w:r>
    </w:p>
    <w:p w14:paraId="1A4BC8C4" w14:textId="1466007D" w:rsidR="001A27EC" w:rsidRDefault="001A27EC" w:rsidP="007448DA">
      <w:pPr>
        <w:pStyle w:val="a9"/>
      </w:pPr>
      <w:r>
        <w:t>.text</w:t>
      </w:r>
    </w:p>
    <w:p w14:paraId="6861B8E1" w14:textId="77777777" w:rsidR="001A27EC" w:rsidRDefault="001A27EC" w:rsidP="001A27EC">
      <w:pPr>
        <w:pStyle w:val="a9"/>
      </w:pPr>
      <w:r>
        <w:tab/>
        <w:t>ori</w:t>
      </w:r>
      <w:r>
        <w:tab/>
        <w:t>$28, $0, 0x0000</w:t>
      </w:r>
    </w:p>
    <w:p w14:paraId="07FE79FE" w14:textId="77777777" w:rsidR="001A27EC" w:rsidRDefault="001A27EC" w:rsidP="001A27EC">
      <w:pPr>
        <w:pStyle w:val="a9"/>
      </w:pPr>
      <w:r>
        <w:tab/>
        <w:t>ori</w:t>
      </w:r>
      <w:r>
        <w:tab/>
        <w:t>$29, $0, 0x0000</w:t>
      </w:r>
    </w:p>
    <w:p w14:paraId="489AA81D" w14:textId="77777777" w:rsidR="001A27EC" w:rsidRDefault="001A27EC" w:rsidP="001A27EC">
      <w:pPr>
        <w:pStyle w:val="a9"/>
      </w:pPr>
      <w:r>
        <w:tab/>
        <w:t>lui</w:t>
      </w:r>
      <w:r>
        <w:tab/>
        <w:t>$8, 0x7000</w:t>
      </w:r>
    </w:p>
    <w:p w14:paraId="70304C21" w14:textId="77777777" w:rsidR="001A27EC" w:rsidRDefault="001A27EC" w:rsidP="001A27EC">
      <w:pPr>
        <w:pStyle w:val="a9"/>
      </w:pPr>
      <w:r>
        <w:tab/>
        <w:t>lui</w:t>
      </w:r>
      <w:r>
        <w:tab/>
        <w:t>$9, 0xf000</w:t>
      </w:r>
    </w:p>
    <w:p w14:paraId="07E587E6" w14:textId="77777777" w:rsidR="001A27EC" w:rsidRPr="001A27EC" w:rsidRDefault="001A27EC" w:rsidP="001A27EC">
      <w:pPr>
        <w:pStyle w:val="a9"/>
        <w:rPr>
          <w:b/>
        </w:rPr>
      </w:pPr>
      <w:r w:rsidRPr="001A27EC">
        <w:rPr>
          <w:b/>
        </w:rPr>
        <w:tab/>
        <w:t>sub $10, $</w:t>
      </w:r>
      <w:proofErr w:type="gramStart"/>
      <w:r w:rsidRPr="001A27EC">
        <w:rPr>
          <w:b/>
        </w:rPr>
        <w:t>8,$</w:t>
      </w:r>
      <w:proofErr w:type="gramEnd"/>
      <w:r w:rsidRPr="001A27EC">
        <w:rPr>
          <w:b/>
        </w:rPr>
        <w:t>9</w:t>
      </w:r>
    </w:p>
    <w:p w14:paraId="0B9B4A6A" w14:textId="77777777" w:rsidR="001A27EC" w:rsidRDefault="001A27EC" w:rsidP="001A27EC">
      <w:pPr>
        <w:pStyle w:val="a9"/>
      </w:pPr>
      <w:r>
        <w:tab/>
        <w:t>or</w:t>
      </w:r>
      <w:r>
        <w:tab/>
        <w:t>$10, $8, $9</w:t>
      </w:r>
    </w:p>
    <w:p w14:paraId="6D556AB4" w14:textId="77777777" w:rsidR="00D11131" w:rsidRDefault="00D11131" w:rsidP="00D11131">
      <w:pPr>
        <w:pStyle w:val="a9"/>
      </w:pPr>
      <w:r>
        <w:t>.text</w:t>
      </w:r>
    </w:p>
    <w:p w14:paraId="00EB7A66" w14:textId="77777777" w:rsidR="00D11131" w:rsidRDefault="00D11131" w:rsidP="00D11131">
      <w:pPr>
        <w:pStyle w:val="a9"/>
      </w:pPr>
      <w:r>
        <w:tab/>
        <w:t>ori</w:t>
      </w:r>
      <w:r>
        <w:tab/>
        <w:t>$28, $0, 0x0000</w:t>
      </w:r>
    </w:p>
    <w:p w14:paraId="64C34A08" w14:textId="77777777" w:rsidR="00D11131" w:rsidRDefault="00D11131" w:rsidP="00D11131">
      <w:pPr>
        <w:pStyle w:val="a9"/>
      </w:pPr>
      <w:r>
        <w:tab/>
        <w:t>ori</w:t>
      </w:r>
      <w:r>
        <w:tab/>
        <w:t>$29, $0, 0x0000</w:t>
      </w:r>
    </w:p>
    <w:p w14:paraId="32FC10D7" w14:textId="77777777" w:rsidR="00D11131" w:rsidRDefault="00D11131" w:rsidP="00D11131">
      <w:pPr>
        <w:pStyle w:val="a9"/>
      </w:pPr>
      <w:r>
        <w:tab/>
        <w:t>ori</w:t>
      </w:r>
      <w:r>
        <w:tab/>
        <w:t>$8, 0x7f00</w:t>
      </w:r>
    </w:p>
    <w:p w14:paraId="0B1ED7AF" w14:textId="77777777" w:rsidR="00D11131" w:rsidRDefault="00D11131" w:rsidP="00D11131">
      <w:pPr>
        <w:pStyle w:val="a9"/>
      </w:pPr>
      <w:r>
        <w:tab/>
        <w:t>lui</w:t>
      </w:r>
      <w:r>
        <w:tab/>
        <w:t>$9, 0xf000</w:t>
      </w:r>
    </w:p>
    <w:p w14:paraId="3945044E" w14:textId="77777777" w:rsidR="00D11131" w:rsidRDefault="00D11131" w:rsidP="00D11131">
      <w:pPr>
        <w:pStyle w:val="a9"/>
      </w:pPr>
      <w:r>
        <w:tab/>
        <w:t>lw $9,0($8)</w:t>
      </w:r>
    </w:p>
    <w:p w14:paraId="27C2F2DD" w14:textId="77777777" w:rsidR="00D11131" w:rsidRPr="00D11131" w:rsidRDefault="00D11131" w:rsidP="00D11131">
      <w:pPr>
        <w:pStyle w:val="a9"/>
        <w:rPr>
          <w:b/>
        </w:rPr>
      </w:pPr>
      <w:r>
        <w:tab/>
      </w:r>
      <w:r w:rsidRPr="00D11131">
        <w:rPr>
          <w:b/>
        </w:rPr>
        <w:t>sub $10, $</w:t>
      </w:r>
      <w:proofErr w:type="gramStart"/>
      <w:r w:rsidRPr="00D11131">
        <w:rPr>
          <w:b/>
        </w:rPr>
        <w:t>8,$</w:t>
      </w:r>
      <w:proofErr w:type="gramEnd"/>
      <w:r w:rsidRPr="00D11131">
        <w:rPr>
          <w:b/>
        </w:rPr>
        <w:t>9</w:t>
      </w:r>
    </w:p>
    <w:p w14:paraId="7CEBC98B" w14:textId="77777777" w:rsidR="00D11131" w:rsidRDefault="00D11131" w:rsidP="00D11131">
      <w:pPr>
        <w:pStyle w:val="a9"/>
      </w:pPr>
      <w:r>
        <w:tab/>
        <w:t>or</w:t>
      </w:r>
      <w:r>
        <w:tab/>
        <w:t>$10, $8, $9</w:t>
      </w:r>
    </w:p>
    <w:p w14:paraId="293361DE" w14:textId="77777777" w:rsidR="00FC42BB" w:rsidRDefault="00FC42BB" w:rsidP="00FC42BB">
      <w:pPr>
        <w:pStyle w:val="a9"/>
      </w:pPr>
      <w:r>
        <w:t>.text</w:t>
      </w:r>
    </w:p>
    <w:p w14:paraId="333E4D7A" w14:textId="77777777" w:rsidR="00FC42BB" w:rsidRDefault="00FC42BB" w:rsidP="00FC42BB">
      <w:pPr>
        <w:pStyle w:val="a9"/>
      </w:pPr>
      <w:r>
        <w:tab/>
        <w:t>ori</w:t>
      </w:r>
      <w:r>
        <w:tab/>
        <w:t>$28, $0, 0x0000</w:t>
      </w:r>
    </w:p>
    <w:p w14:paraId="782F1443" w14:textId="77777777" w:rsidR="00FC42BB" w:rsidRDefault="00FC42BB" w:rsidP="00FC42BB">
      <w:pPr>
        <w:pStyle w:val="a9"/>
      </w:pPr>
      <w:r>
        <w:lastRenderedPageBreak/>
        <w:tab/>
        <w:t>ori</w:t>
      </w:r>
      <w:r>
        <w:tab/>
        <w:t>$29, $0, 0x0000</w:t>
      </w:r>
    </w:p>
    <w:p w14:paraId="41295177" w14:textId="77777777" w:rsidR="00FC42BB" w:rsidRDefault="00FC42BB" w:rsidP="00FC42BB">
      <w:pPr>
        <w:pStyle w:val="a9"/>
      </w:pPr>
      <w:r>
        <w:tab/>
        <w:t>ori</w:t>
      </w:r>
      <w:r>
        <w:tab/>
        <w:t>$8, 0x7f00</w:t>
      </w:r>
    </w:p>
    <w:p w14:paraId="69271746" w14:textId="77777777" w:rsidR="00FC42BB" w:rsidRDefault="00FC42BB" w:rsidP="00FC42BB">
      <w:pPr>
        <w:pStyle w:val="a9"/>
      </w:pPr>
      <w:r>
        <w:tab/>
        <w:t>lui</w:t>
      </w:r>
      <w:r>
        <w:tab/>
        <w:t>$9, 0xf000</w:t>
      </w:r>
    </w:p>
    <w:p w14:paraId="1BB4B87E" w14:textId="77777777" w:rsidR="00FC42BB" w:rsidRPr="00FC42BB" w:rsidRDefault="00FC42BB" w:rsidP="00FC42BB">
      <w:pPr>
        <w:pStyle w:val="a9"/>
      </w:pPr>
      <w:r>
        <w:tab/>
      </w:r>
      <w:r w:rsidRPr="00FC42BB">
        <w:t>sh $9,4($8)</w:t>
      </w:r>
    </w:p>
    <w:p w14:paraId="7F166800" w14:textId="77777777" w:rsidR="00FC42BB" w:rsidRPr="00FC42BB" w:rsidRDefault="00FC42BB" w:rsidP="00FC42BB">
      <w:pPr>
        <w:pStyle w:val="a9"/>
        <w:rPr>
          <w:b/>
        </w:rPr>
      </w:pPr>
      <w:r w:rsidRPr="00FC42BB">
        <w:rPr>
          <w:b/>
        </w:rPr>
        <w:tab/>
        <w:t>sub $10, $</w:t>
      </w:r>
      <w:proofErr w:type="gramStart"/>
      <w:r w:rsidRPr="00FC42BB">
        <w:rPr>
          <w:b/>
        </w:rPr>
        <w:t>8,$</w:t>
      </w:r>
      <w:proofErr w:type="gramEnd"/>
      <w:r w:rsidRPr="00FC42BB">
        <w:rPr>
          <w:b/>
        </w:rPr>
        <w:t>9</w:t>
      </w:r>
    </w:p>
    <w:p w14:paraId="19A0CAFA" w14:textId="77777777" w:rsidR="00FC42BB" w:rsidRPr="00FC42BB" w:rsidRDefault="00FC42BB" w:rsidP="00FC42BB">
      <w:pPr>
        <w:pStyle w:val="a9"/>
      </w:pPr>
      <w:r>
        <w:tab/>
        <w:t>or</w:t>
      </w:r>
      <w:r>
        <w:tab/>
        <w:t>$10, $8, $9</w:t>
      </w:r>
    </w:p>
    <w:p w14:paraId="3754D076" w14:textId="00B7AF73" w:rsidR="001A27EC" w:rsidRDefault="009C7133" w:rsidP="001A27EC">
      <w:pPr>
        <w:pStyle w:val="a9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延迟槽</w:t>
      </w:r>
    </w:p>
    <w:p w14:paraId="08327083" w14:textId="2797A7FB" w:rsidR="000D2ED6" w:rsidRDefault="000D2ED6" w:rsidP="000D2ED6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.ktext 0x4180</w:t>
      </w:r>
      <w:r>
        <w:tab/>
      </w:r>
    </w:p>
    <w:p w14:paraId="12130A8A" w14:textId="77777777" w:rsidR="000D2ED6" w:rsidRDefault="000D2ED6" w:rsidP="000D2ED6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7F880567" w14:textId="77777777" w:rsidR="000D2ED6" w:rsidRDefault="000D2ED6" w:rsidP="000D2ED6">
      <w:pPr>
        <w:pStyle w:val="a9"/>
      </w:pPr>
      <w:r>
        <w:tab/>
        <w:t>sub $</w:t>
      </w:r>
      <w:proofErr w:type="gramStart"/>
      <w:r>
        <w:t>9,$</w:t>
      </w:r>
      <w:proofErr w:type="gramEnd"/>
      <w:r>
        <w:t>9,$9</w:t>
      </w:r>
    </w:p>
    <w:p w14:paraId="76477BE2" w14:textId="1F836889" w:rsidR="000D2ED6" w:rsidRDefault="000D2ED6" w:rsidP="00BE4934">
      <w:pPr>
        <w:pStyle w:val="a9"/>
      </w:pPr>
      <w:r>
        <w:tab/>
        <w:t>eret</w:t>
      </w:r>
    </w:p>
    <w:p w14:paraId="2F687242" w14:textId="77777777" w:rsidR="000D2ED6" w:rsidRDefault="000D2ED6" w:rsidP="000D2ED6">
      <w:pPr>
        <w:pStyle w:val="a9"/>
      </w:pPr>
      <w:r>
        <w:t>.text</w:t>
      </w:r>
    </w:p>
    <w:p w14:paraId="54F409D8" w14:textId="77777777" w:rsidR="000D2ED6" w:rsidRDefault="000D2ED6" w:rsidP="000D2ED6">
      <w:pPr>
        <w:pStyle w:val="a9"/>
      </w:pPr>
      <w:r>
        <w:tab/>
        <w:t>ori</w:t>
      </w:r>
      <w:r>
        <w:tab/>
        <w:t>$28, $0, 0x0000</w:t>
      </w:r>
    </w:p>
    <w:p w14:paraId="312A8254" w14:textId="77777777" w:rsidR="000D2ED6" w:rsidRDefault="000D2ED6" w:rsidP="000D2ED6">
      <w:pPr>
        <w:pStyle w:val="a9"/>
      </w:pPr>
      <w:r>
        <w:tab/>
        <w:t>ori</w:t>
      </w:r>
      <w:r>
        <w:tab/>
        <w:t>$29, $0, 0x0000</w:t>
      </w:r>
    </w:p>
    <w:p w14:paraId="46D6A8B5" w14:textId="77777777" w:rsidR="000D2ED6" w:rsidRDefault="000D2ED6" w:rsidP="000D2ED6">
      <w:pPr>
        <w:pStyle w:val="a9"/>
      </w:pPr>
      <w:r>
        <w:tab/>
        <w:t>ori</w:t>
      </w:r>
      <w:r>
        <w:tab/>
        <w:t>$8, 0x7fffffff</w:t>
      </w:r>
    </w:p>
    <w:p w14:paraId="3412F994" w14:textId="77777777" w:rsidR="000D2ED6" w:rsidRDefault="000D2ED6" w:rsidP="000D2ED6">
      <w:pPr>
        <w:pStyle w:val="a9"/>
      </w:pPr>
      <w:r>
        <w:tab/>
        <w:t>ori $9, 0x1000</w:t>
      </w:r>
    </w:p>
    <w:p w14:paraId="56FD63BA" w14:textId="77777777" w:rsidR="000D2ED6" w:rsidRPr="008F2047" w:rsidRDefault="000D2ED6" w:rsidP="000D2ED6">
      <w:pPr>
        <w:pStyle w:val="a9"/>
        <w:rPr>
          <w:b/>
        </w:rPr>
      </w:pPr>
      <w:r w:rsidRPr="008F2047">
        <w:rPr>
          <w:b/>
        </w:rPr>
        <w:tab/>
        <w:t>j eee</w:t>
      </w:r>
    </w:p>
    <w:p w14:paraId="51E7C2EA" w14:textId="77777777" w:rsidR="000D2ED6" w:rsidRPr="008F2047" w:rsidRDefault="000D2ED6" w:rsidP="000D2ED6">
      <w:pPr>
        <w:pStyle w:val="a9"/>
        <w:rPr>
          <w:b/>
        </w:rPr>
      </w:pPr>
      <w:r w:rsidRPr="008F2047">
        <w:rPr>
          <w:b/>
        </w:rPr>
        <w:tab/>
        <w:t>add $10, $</w:t>
      </w:r>
      <w:proofErr w:type="gramStart"/>
      <w:r w:rsidRPr="008F2047">
        <w:rPr>
          <w:b/>
        </w:rPr>
        <w:t>8,$</w:t>
      </w:r>
      <w:proofErr w:type="gramEnd"/>
      <w:r w:rsidRPr="008F2047">
        <w:rPr>
          <w:b/>
        </w:rPr>
        <w:t>9</w:t>
      </w:r>
    </w:p>
    <w:p w14:paraId="432D7DDF" w14:textId="77777777" w:rsidR="000D2ED6" w:rsidRDefault="000D2ED6" w:rsidP="000D2ED6">
      <w:pPr>
        <w:pStyle w:val="a9"/>
      </w:pPr>
      <w:r>
        <w:tab/>
        <w:t>lw $a0,0x1000($8)</w:t>
      </w:r>
    </w:p>
    <w:p w14:paraId="4342BF4F" w14:textId="77777777" w:rsidR="000D2ED6" w:rsidRDefault="000D2ED6" w:rsidP="000D2ED6">
      <w:pPr>
        <w:pStyle w:val="a9"/>
      </w:pPr>
      <w:r>
        <w:tab/>
        <w:t>eee:</w:t>
      </w:r>
    </w:p>
    <w:p w14:paraId="72B217BB" w14:textId="77777777" w:rsidR="000D2ED6" w:rsidRDefault="000D2ED6" w:rsidP="000D2ED6">
      <w:pPr>
        <w:pStyle w:val="a9"/>
      </w:pPr>
      <w:r>
        <w:tab/>
        <w:t>or</w:t>
      </w:r>
      <w:r>
        <w:tab/>
        <w:t>$10, $8, $9</w:t>
      </w:r>
    </w:p>
    <w:p w14:paraId="7322CA2A" w14:textId="77777777" w:rsidR="008266C8" w:rsidRDefault="004B7CDF" w:rsidP="008266C8">
      <w:pPr>
        <w:pStyle w:val="a9"/>
      </w:pPr>
      <w:proofErr w:type="gramStart"/>
      <w:r>
        <w:rPr>
          <w:rFonts w:hint="eastAsia"/>
        </w:rPr>
        <w:t>(</w:t>
      </w:r>
      <w:r>
        <w:t xml:space="preserve">2) </w:t>
      </w:r>
      <w:r w:rsidR="008266C8">
        <w:t>.ktext</w:t>
      </w:r>
      <w:proofErr w:type="gramEnd"/>
      <w:r w:rsidR="008266C8">
        <w:t xml:space="preserve"> 0x4180</w:t>
      </w:r>
      <w:r w:rsidR="008266C8">
        <w:tab/>
      </w:r>
    </w:p>
    <w:p w14:paraId="18B2AF1C" w14:textId="77777777" w:rsidR="008266C8" w:rsidRDefault="008266C8" w:rsidP="008266C8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19F496C5" w14:textId="77777777" w:rsidR="008266C8" w:rsidRDefault="008266C8" w:rsidP="008266C8">
      <w:pPr>
        <w:pStyle w:val="a9"/>
      </w:pPr>
      <w:r>
        <w:tab/>
        <w:t>sub $</w:t>
      </w:r>
      <w:proofErr w:type="gramStart"/>
      <w:r>
        <w:t>9,$</w:t>
      </w:r>
      <w:proofErr w:type="gramEnd"/>
      <w:r>
        <w:t>9,$9</w:t>
      </w:r>
    </w:p>
    <w:p w14:paraId="20461D42" w14:textId="144C7589" w:rsidR="008266C8" w:rsidRDefault="008266C8" w:rsidP="006E2F07">
      <w:pPr>
        <w:pStyle w:val="a9"/>
      </w:pPr>
      <w:r>
        <w:lastRenderedPageBreak/>
        <w:tab/>
        <w:t>eret</w:t>
      </w:r>
    </w:p>
    <w:p w14:paraId="3CDD385B" w14:textId="77777777" w:rsidR="008266C8" w:rsidRDefault="008266C8" w:rsidP="008266C8">
      <w:pPr>
        <w:pStyle w:val="a9"/>
      </w:pPr>
      <w:r>
        <w:t>.text</w:t>
      </w:r>
    </w:p>
    <w:p w14:paraId="0DC7CA90" w14:textId="77777777" w:rsidR="008266C8" w:rsidRDefault="008266C8" w:rsidP="008266C8">
      <w:pPr>
        <w:pStyle w:val="a9"/>
      </w:pPr>
      <w:r>
        <w:tab/>
        <w:t>ori</w:t>
      </w:r>
      <w:r>
        <w:tab/>
        <w:t>$8, 0x7fffffff</w:t>
      </w:r>
    </w:p>
    <w:p w14:paraId="44B29F13" w14:textId="77777777" w:rsidR="008266C8" w:rsidRDefault="008266C8" w:rsidP="008266C8">
      <w:pPr>
        <w:pStyle w:val="a9"/>
      </w:pPr>
      <w:r>
        <w:tab/>
        <w:t>ori $9, 0x1000</w:t>
      </w:r>
    </w:p>
    <w:p w14:paraId="138D6E8D" w14:textId="77777777" w:rsidR="008266C8" w:rsidRDefault="008266C8" w:rsidP="008266C8">
      <w:pPr>
        <w:pStyle w:val="a9"/>
      </w:pPr>
      <w:r>
        <w:tab/>
        <w:t>ori $t1 0x00007f00</w:t>
      </w:r>
    </w:p>
    <w:p w14:paraId="33D6D81D" w14:textId="77777777" w:rsidR="008266C8" w:rsidRDefault="008266C8" w:rsidP="008266C8">
      <w:pPr>
        <w:pStyle w:val="a9"/>
      </w:pPr>
      <w:r>
        <w:tab/>
        <w:t>ori $a0,0x0009</w:t>
      </w:r>
    </w:p>
    <w:p w14:paraId="542D8F8D" w14:textId="77777777" w:rsidR="008266C8" w:rsidRDefault="008266C8" w:rsidP="008266C8">
      <w:pPr>
        <w:pStyle w:val="a9"/>
      </w:pPr>
      <w:r>
        <w:tab/>
        <w:t>ori $a3,0xfc01</w:t>
      </w:r>
    </w:p>
    <w:p w14:paraId="72E8E4D8" w14:textId="77777777" w:rsidR="008266C8" w:rsidRPr="008266C8" w:rsidRDefault="008266C8" w:rsidP="008266C8">
      <w:pPr>
        <w:pStyle w:val="a9"/>
        <w:rPr>
          <w:b/>
        </w:rPr>
      </w:pPr>
      <w:r w:rsidRPr="008266C8">
        <w:rPr>
          <w:b/>
        </w:rPr>
        <w:tab/>
        <w:t>beq $</w:t>
      </w:r>
      <w:proofErr w:type="gramStart"/>
      <w:r w:rsidRPr="008266C8">
        <w:rPr>
          <w:b/>
        </w:rPr>
        <w:t>9,$</w:t>
      </w:r>
      <w:proofErr w:type="gramEnd"/>
      <w:r w:rsidRPr="008266C8">
        <w:rPr>
          <w:b/>
        </w:rPr>
        <w:t>8,eee</w:t>
      </w:r>
    </w:p>
    <w:p w14:paraId="6BA01D64" w14:textId="77777777" w:rsidR="008266C8" w:rsidRPr="008266C8" w:rsidRDefault="008266C8" w:rsidP="008266C8">
      <w:pPr>
        <w:pStyle w:val="a9"/>
        <w:rPr>
          <w:b/>
        </w:rPr>
      </w:pPr>
      <w:r w:rsidRPr="008266C8">
        <w:rPr>
          <w:b/>
        </w:rPr>
        <w:tab/>
        <w:t>add $</w:t>
      </w:r>
      <w:proofErr w:type="gramStart"/>
      <w:r w:rsidRPr="008266C8">
        <w:rPr>
          <w:b/>
        </w:rPr>
        <w:t>10,$</w:t>
      </w:r>
      <w:proofErr w:type="gramEnd"/>
      <w:r w:rsidRPr="008266C8">
        <w:rPr>
          <w:b/>
        </w:rPr>
        <w:t>8,$9</w:t>
      </w:r>
    </w:p>
    <w:p w14:paraId="789466F5" w14:textId="77777777" w:rsidR="008266C8" w:rsidRDefault="008266C8" w:rsidP="008266C8">
      <w:pPr>
        <w:pStyle w:val="a9"/>
      </w:pPr>
      <w:r>
        <w:tab/>
        <w:t>ori $a1,2</w:t>
      </w:r>
    </w:p>
    <w:p w14:paraId="703EB8EA" w14:textId="77777777" w:rsidR="008266C8" w:rsidRDefault="008266C8" w:rsidP="008266C8">
      <w:pPr>
        <w:pStyle w:val="a9"/>
      </w:pPr>
      <w:r>
        <w:tab/>
        <w:t>sw $a1,4($t1)</w:t>
      </w:r>
    </w:p>
    <w:p w14:paraId="3148E936" w14:textId="77777777" w:rsidR="008266C8" w:rsidRDefault="008266C8" w:rsidP="008266C8">
      <w:pPr>
        <w:pStyle w:val="a9"/>
      </w:pPr>
      <w:r>
        <w:tab/>
        <w:t>eee:</w:t>
      </w:r>
    </w:p>
    <w:p w14:paraId="21D2875A" w14:textId="5445CC94" w:rsidR="009C7133" w:rsidRDefault="008266C8" w:rsidP="008266C8">
      <w:pPr>
        <w:pStyle w:val="a9"/>
      </w:pPr>
      <w:r>
        <w:tab/>
        <w:t>sw $a0,0($t1)</w:t>
      </w:r>
    </w:p>
    <w:p w14:paraId="5FFC3C11" w14:textId="77777777" w:rsidR="006E2F07" w:rsidRPr="006E2F07" w:rsidRDefault="006E2F07" w:rsidP="006E2F07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6E2F07">
        <w:t>.ktext 0x4180</w:t>
      </w:r>
      <w:r w:rsidRPr="006E2F07">
        <w:tab/>
      </w:r>
    </w:p>
    <w:p w14:paraId="6A9950CF" w14:textId="77777777" w:rsidR="006E2F07" w:rsidRPr="006E2F07" w:rsidRDefault="006E2F07" w:rsidP="006E2F07">
      <w:pPr>
        <w:pStyle w:val="a9"/>
      </w:pPr>
      <w:r w:rsidRPr="006E2F07">
        <w:tab/>
        <w:t>mfc0 $</w:t>
      </w:r>
      <w:proofErr w:type="gramStart"/>
      <w:r w:rsidRPr="006E2F07">
        <w:t>1,$</w:t>
      </w:r>
      <w:proofErr w:type="gramEnd"/>
      <w:r w:rsidRPr="006E2F07">
        <w:t>13</w:t>
      </w:r>
    </w:p>
    <w:p w14:paraId="16BDFFFA" w14:textId="77777777" w:rsidR="006E2F07" w:rsidRPr="006E2F07" w:rsidRDefault="006E2F07" w:rsidP="006E2F07">
      <w:pPr>
        <w:pStyle w:val="a9"/>
      </w:pPr>
      <w:r w:rsidRPr="006E2F07">
        <w:tab/>
        <w:t>sub $</w:t>
      </w:r>
      <w:proofErr w:type="gramStart"/>
      <w:r w:rsidRPr="006E2F07">
        <w:t>9,$</w:t>
      </w:r>
      <w:proofErr w:type="gramEnd"/>
      <w:r w:rsidRPr="006E2F07">
        <w:t>9,$9</w:t>
      </w:r>
    </w:p>
    <w:p w14:paraId="4F0F1904" w14:textId="3E862ABE" w:rsidR="006E2F07" w:rsidRPr="006E2F07" w:rsidRDefault="006E2F07" w:rsidP="006E2F07">
      <w:pPr>
        <w:pStyle w:val="a9"/>
      </w:pPr>
      <w:r w:rsidRPr="006E2F07">
        <w:tab/>
        <w:t>eret</w:t>
      </w:r>
    </w:p>
    <w:p w14:paraId="113F84A0" w14:textId="77777777" w:rsidR="006E2F07" w:rsidRPr="006E2F07" w:rsidRDefault="006E2F07" w:rsidP="006E2F07">
      <w:pPr>
        <w:pStyle w:val="a9"/>
      </w:pPr>
      <w:r w:rsidRPr="006E2F07">
        <w:t>.text</w:t>
      </w:r>
    </w:p>
    <w:p w14:paraId="4CCF9D41" w14:textId="77777777" w:rsidR="006E2F07" w:rsidRPr="006E2F07" w:rsidRDefault="006E2F07" w:rsidP="006E2F07">
      <w:pPr>
        <w:pStyle w:val="a9"/>
      </w:pPr>
      <w:r w:rsidRPr="006E2F07">
        <w:tab/>
        <w:t>ori</w:t>
      </w:r>
      <w:r w:rsidRPr="006E2F07">
        <w:tab/>
        <w:t>$8, 0x7fff0000</w:t>
      </w:r>
    </w:p>
    <w:p w14:paraId="53D0AA1E" w14:textId="77777777" w:rsidR="006E2F07" w:rsidRPr="006E2F07" w:rsidRDefault="006E2F07" w:rsidP="006E2F07">
      <w:pPr>
        <w:pStyle w:val="a9"/>
      </w:pPr>
      <w:r w:rsidRPr="006E2F07">
        <w:tab/>
        <w:t>ori $9, 0x7fff0000</w:t>
      </w:r>
    </w:p>
    <w:p w14:paraId="071B2322" w14:textId="77777777" w:rsidR="006E2F07" w:rsidRPr="006E2F07" w:rsidRDefault="006E2F07" w:rsidP="006E2F07">
      <w:pPr>
        <w:pStyle w:val="a9"/>
      </w:pPr>
      <w:r w:rsidRPr="006E2F07">
        <w:tab/>
        <w:t>ori $a0,0x0009</w:t>
      </w:r>
    </w:p>
    <w:p w14:paraId="371F87D9" w14:textId="77777777" w:rsidR="006E2F07" w:rsidRPr="006E2F07" w:rsidRDefault="006E2F07" w:rsidP="006E2F07">
      <w:pPr>
        <w:pStyle w:val="a9"/>
      </w:pPr>
      <w:r w:rsidRPr="006E2F07">
        <w:tab/>
        <w:t>ori $a3,0xfc01</w:t>
      </w:r>
    </w:p>
    <w:p w14:paraId="4FAB6806" w14:textId="77777777" w:rsidR="006E2F07" w:rsidRPr="00B7304B" w:rsidRDefault="006E2F07" w:rsidP="006E2F07">
      <w:pPr>
        <w:pStyle w:val="a9"/>
        <w:rPr>
          <w:b/>
        </w:rPr>
      </w:pPr>
      <w:r w:rsidRPr="00B7304B">
        <w:rPr>
          <w:b/>
        </w:rPr>
        <w:tab/>
        <w:t>beq $</w:t>
      </w:r>
      <w:proofErr w:type="gramStart"/>
      <w:r w:rsidRPr="00B7304B">
        <w:rPr>
          <w:b/>
        </w:rPr>
        <w:t>9,$</w:t>
      </w:r>
      <w:proofErr w:type="gramEnd"/>
      <w:r w:rsidRPr="00B7304B">
        <w:rPr>
          <w:b/>
        </w:rPr>
        <w:t>8,eee</w:t>
      </w:r>
    </w:p>
    <w:p w14:paraId="7DC27FFF" w14:textId="77777777" w:rsidR="006E2F07" w:rsidRPr="00B7304B" w:rsidRDefault="006E2F07" w:rsidP="006E2F07">
      <w:pPr>
        <w:pStyle w:val="a9"/>
        <w:rPr>
          <w:b/>
        </w:rPr>
      </w:pPr>
      <w:r w:rsidRPr="00B7304B">
        <w:rPr>
          <w:b/>
        </w:rPr>
        <w:tab/>
        <w:t>add $</w:t>
      </w:r>
      <w:proofErr w:type="gramStart"/>
      <w:r w:rsidRPr="00B7304B">
        <w:rPr>
          <w:b/>
        </w:rPr>
        <w:t>10,$</w:t>
      </w:r>
      <w:proofErr w:type="gramEnd"/>
      <w:r w:rsidRPr="00B7304B">
        <w:rPr>
          <w:b/>
        </w:rPr>
        <w:t>8,$9</w:t>
      </w:r>
    </w:p>
    <w:p w14:paraId="29B56754" w14:textId="77777777" w:rsidR="006E2F07" w:rsidRPr="006E2F07" w:rsidRDefault="006E2F07" w:rsidP="006E2F07">
      <w:pPr>
        <w:pStyle w:val="a9"/>
      </w:pPr>
      <w:r w:rsidRPr="006E2F07">
        <w:lastRenderedPageBreak/>
        <w:tab/>
        <w:t>ori $a1,2</w:t>
      </w:r>
    </w:p>
    <w:p w14:paraId="2F49C793" w14:textId="77777777" w:rsidR="006E2F07" w:rsidRPr="006E2F07" w:rsidRDefault="006E2F07" w:rsidP="006E2F07">
      <w:pPr>
        <w:pStyle w:val="a9"/>
      </w:pPr>
      <w:r w:rsidRPr="006E2F07">
        <w:tab/>
        <w:t>sw $a1,4($t1)</w:t>
      </w:r>
    </w:p>
    <w:p w14:paraId="3C7A25DF" w14:textId="77777777" w:rsidR="006E2F07" w:rsidRPr="006E2F07" w:rsidRDefault="006E2F07" w:rsidP="006E2F07">
      <w:pPr>
        <w:pStyle w:val="a9"/>
      </w:pPr>
      <w:r w:rsidRPr="006E2F07">
        <w:tab/>
        <w:t>eee:</w:t>
      </w:r>
    </w:p>
    <w:p w14:paraId="14C6325E" w14:textId="7043E7A0" w:rsidR="006E2F07" w:rsidRDefault="006E2F07" w:rsidP="006E2F07">
      <w:pPr>
        <w:pStyle w:val="a9"/>
      </w:pPr>
      <w:r w:rsidRPr="006E2F07">
        <w:tab/>
        <w:t>sw $a0,0($t1)</w:t>
      </w:r>
    </w:p>
    <w:p w14:paraId="108F46A0" w14:textId="77777777" w:rsidR="00B7304B" w:rsidRPr="00B7304B" w:rsidRDefault="00B7304B" w:rsidP="00B7304B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B7304B">
        <w:t>.ktext 0x4180</w:t>
      </w:r>
      <w:r w:rsidRPr="00B7304B">
        <w:tab/>
      </w:r>
    </w:p>
    <w:p w14:paraId="639518C0" w14:textId="77777777" w:rsidR="00B7304B" w:rsidRPr="00B7304B" w:rsidRDefault="00B7304B" w:rsidP="00B7304B">
      <w:pPr>
        <w:pStyle w:val="a9"/>
      </w:pPr>
      <w:r w:rsidRPr="00B7304B">
        <w:tab/>
        <w:t>mfc0 $</w:t>
      </w:r>
      <w:proofErr w:type="gramStart"/>
      <w:r w:rsidRPr="00B7304B">
        <w:t>1,$</w:t>
      </w:r>
      <w:proofErr w:type="gramEnd"/>
      <w:r w:rsidRPr="00B7304B">
        <w:t>13</w:t>
      </w:r>
    </w:p>
    <w:p w14:paraId="69E37988" w14:textId="77777777" w:rsidR="00B7304B" w:rsidRPr="00B7304B" w:rsidRDefault="00B7304B" w:rsidP="00B7304B">
      <w:pPr>
        <w:pStyle w:val="a9"/>
      </w:pPr>
      <w:r w:rsidRPr="00B7304B">
        <w:tab/>
        <w:t>sub $</w:t>
      </w:r>
      <w:proofErr w:type="gramStart"/>
      <w:r w:rsidRPr="00B7304B">
        <w:t>8,$</w:t>
      </w:r>
      <w:proofErr w:type="gramEnd"/>
      <w:r w:rsidRPr="00B7304B">
        <w:t>8,$8</w:t>
      </w:r>
    </w:p>
    <w:p w14:paraId="56BA32F1" w14:textId="77777777" w:rsidR="00B7304B" w:rsidRPr="00B7304B" w:rsidRDefault="00B7304B" w:rsidP="00B7304B">
      <w:pPr>
        <w:pStyle w:val="a9"/>
      </w:pPr>
      <w:r w:rsidRPr="00B7304B">
        <w:tab/>
        <w:t>sub $</w:t>
      </w:r>
      <w:proofErr w:type="gramStart"/>
      <w:r w:rsidRPr="00B7304B">
        <w:t>9,$</w:t>
      </w:r>
      <w:proofErr w:type="gramEnd"/>
      <w:r w:rsidRPr="00B7304B">
        <w:t>9,$9</w:t>
      </w:r>
    </w:p>
    <w:p w14:paraId="1F8AD568" w14:textId="334D20DB" w:rsidR="00B7304B" w:rsidRPr="00B7304B" w:rsidRDefault="00B7304B" w:rsidP="00B7304B">
      <w:pPr>
        <w:pStyle w:val="a9"/>
      </w:pPr>
      <w:r w:rsidRPr="00B7304B">
        <w:tab/>
        <w:t>eret</w:t>
      </w:r>
    </w:p>
    <w:p w14:paraId="2C29AC22" w14:textId="77777777" w:rsidR="00B7304B" w:rsidRPr="00B7304B" w:rsidRDefault="00B7304B" w:rsidP="00B7304B">
      <w:pPr>
        <w:pStyle w:val="a9"/>
      </w:pPr>
      <w:r w:rsidRPr="00B7304B">
        <w:t>.text</w:t>
      </w:r>
    </w:p>
    <w:p w14:paraId="55BD546A" w14:textId="77777777" w:rsidR="00B7304B" w:rsidRPr="00B7304B" w:rsidRDefault="00B7304B" w:rsidP="00B7304B">
      <w:pPr>
        <w:pStyle w:val="a9"/>
      </w:pPr>
      <w:r w:rsidRPr="00B7304B">
        <w:tab/>
        <w:t>ori</w:t>
      </w:r>
      <w:r w:rsidRPr="00B7304B">
        <w:tab/>
        <w:t>$8, 0x7fff0000</w:t>
      </w:r>
    </w:p>
    <w:p w14:paraId="5B5C4BF6" w14:textId="77777777" w:rsidR="00B7304B" w:rsidRPr="00B7304B" w:rsidRDefault="00B7304B" w:rsidP="00B7304B">
      <w:pPr>
        <w:pStyle w:val="a9"/>
      </w:pPr>
      <w:r w:rsidRPr="00B7304B">
        <w:tab/>
        <w:t>ori $9, 0x7fff0000</w:t>
      </w:r>
    </w:p>
    <w:p w14:paraId="7EDAF3F4" w14:textId="77777777" w:rsidR="00B7304B" w:rsidRPr="00B7304B" w:rsidRDefault="00B7304B" w:rsidP="00B7304B">
      <w:pPr>
        <w:pStyle w:val="a9"/>
      </w:pPr>
      <w:r w:rsidRPr="00B7304B">
        <w:tab/>
        <w:t>ori $a0,0x0009</w:t>
      </w:r>
    </w:p>
    <w:p w14:paraId="30CDE4CF" w14:textId="77777777" w:rsidR="00B7304B" w:rsidRPr="00B7304B" w:rsidRDefault="00B7304B" w:rsidP="00B7304B">
      <w:pPr>
        <w:pStyle w:val="a9"/>
      </w:pPr>
      <w:r w:rsidRPr="00B7304B">
        <w:tab/>
        <w:t>ori $a3,0xfc01</w:t>
      </w:r>
    </w:p>
    <w:p w14:paraId="65CF94C4" w14:textId="77777777" w:rsidR="00B7304B" w:rsidRPr="00B7304B" w:rsidRDefault="00B7304B" w:rsidP="00B7304B">
      <w:pPr>
        <w:pStyle w:val="a9"/>
        <w:rPr>
          <w:b/>
        </w:rPr>
      </w:pPr>
      <w:r w:rsidRPr="00B7304B">
        <w:rPr>
          <w:b/>
        </w:rPr>
        <w:tab/>
        <w:t>beq $</w:t>
      </w:r>
      <w:proofErr w:type="gramStart"/>
      <w:r w:rsidRPr="00B7304B">
        <w:rPr>
          <w:b/>
        </w:rPr>
        <w:t>9,$</w:t>
      </w:r>
      <w:proofErr w:type="gramEnd"/>
      <w:r w:rsidRPr="00B7304B">
        <w:rPr>
          <w:b/>
        </w:rPr>
        <w:t>8,eee</w:t>
      </w:r>
    </w:p>
    <w:p w14:paraId="678B0C8D" w14:textId="77777777" w:rsidR="00B7304B" w:rsidRPr="00B7304B" w:rsidRDefault="00B7304B" w:rsidP="00B7304B">
      <w:pPr>
        <w:pStyle w:val="a9"/>
        <w:rPr>
          <w:b/>
        </w:rPr>
      </w:pPr>
      <w:r w:rsidRPr="00B7304B">
        <w:rPr>
          <w:b/>
        </w:rPr>
        <w:tab/>
        <w:t>add $</w:t>
      </w:r>
      <w:proofErr w:type="gramStart"/>
      <w:r w:rsidRPr="00B7304B">
        <w:rPr>
          <w:b/>
        </w:rPr>
        <w:t>10,$</w:t>
      </w:r>
      <w:proofErr w:type="gramEnd"/>
      <w:r w:rsidRPr="00B7304B">
        <w:rPr>
          <w:b/>
        </w:rPr>
        <w:t>8,$9</w:t>
      </w:r>
    </w:p>
    <w:p w14:paraId="5C6D65E5" w14:textId="77777777" w:rsidR="00B7304B" w:rsidRPr="00B7304B" w:rsidRDefault="00B7304B" w:rsidP="00B7304B">
      <w:pPr>
        <w:pStyle w:val="a9"/>
      </w:pPr>
      <w:r w:rsidRPr="00B7304B">
        <w:tab/>
        <w:t>ori $a1,2</w:t>
      </w:r>
    </w:p>
    <w:p w14:paraId="6BEAF8E0" w14:textId="77777777" w:rsidR="00B7304B" w:rsidRPr="00B7304B" w:rsidRDefault="00B7304B" w:rsidP="00B7304B">
      <w:pPr>
        <w:pStyle w:val="a9"/>
      </w:pPr>
      <w:r w:rsidRPr="00B7304B">
        <w:tab/>
        <w:t>sw $a1,4($t1)</w:t>
      </w:r>
    </w:p>
    <w:p w14:paraId="305A9ECA" w14:textId="77777777" w:rsidR="00B7304B" w:rsidRPr="00B7304B" w:rsidRDefault="00B7304B" w:rsidP="00B7304B">
      <w:pPr>
        <w:pStyle w:val="a9"/>
      </w:pPr>
      <w:r w:rsidRPr="00B7304B">
        <w:tab/>
        <w:t>eee:</w:t>
      </w:r>
    </w:p>
    <w:p w14:paraId="7819E566" w14:textId="30F23F56" w:rsidR="00B7304B" w:rsidRDefault="00B7304B" w:rsidP="00B7304B">
      <w:pPr>
        <w:pStyle w:val="a9"/>
      </w:pPr>
      <w:r w:rsidRPr="00B7304B">
        <w:tab/>
        <w:t>sw $a0,0($t1)</w:t>
      </w:r>
    </w:p>
    <w:p w14:paraId="5CB62C14" w14:textId="77777777" w:rsidR="00B7304B" w:rsidRDefault="00B7304B" w:rsidP="00B7304B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t>.ktext 0x4180</w:t>
      </w:r>
      <w:r>
        <w:tab/>
      </w:r>
    </w:p>
    <w:p w14:paraId="53C5E9EF" w14:textId="77777777" w:rsidR="00B7304B" w:rsidRDefault="00B7304B" w:rsidP="00B7304B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6AAC5A87" w14:textId="77777777" w:rsidR="00B7304B" w:rsidRDefault="00B7304B" w:rsidP="00B7304B">
      <w:pPr>
        <w:pStyle w:val="a9"/>
      </w:pPr>
      <w:r>
        <w:tab/>
        <w:t>sub $</w:t>
      </w:r>
      <w:proofErr w:type="gramStart"/>
      <w:r>
        <w:t>9,$</w:t>
      </w:r>
      <w:proofErr w:type="gramEnd"/>
      <w:r>
        <w:t>9,$9</w:t>
      </w:r>
    </w:p>
    <w:p w14:paraId="05A79580" w14:textId="407B3336" w:rsidR="00B7304B" w:rsidRDefault="00B7304B" w:rsidP="00B7304B">
      <w:pPr>
        <w:pStyle w:val="a9"/>
      </w:pPr>
      <w:r>
        <w:tab/>
        <w:t>eret</w:t>
      </w:r>
    </w:p>
    <w:p w14:paraId="091F077A" w14:textId="77777777" w:rsidR="00B7304B" w:rsidRDefault="00B7304B" w:rsidP="00B7304B">
      <w:pPr>
        <w:pStyle w:val="a9"/>
      </w:pPr>
      <w:r>
        <w:lastRenderedPageBreak/>
        <w:t>.text</w:t>
      </w:r>
    </w:p>
    <w:p w14:paraId="066E7ABD" w14:textId="77777777" w:rsidR="00B7304B" w:rsidRDefault="00B7304B" w:rsidP="00B7304B">
      <w:pPr>
        <w:pStyle w:val="a9"/>
      </w:pPr>
      <w:r>
        <w:tab/>
        <w:t>ori</w:t>
      </w:r>
      <w:r>
        <w:tab/>
        <w:t>$28, $0, 0x0000</w:t>
      </w:r>
    </w:p>
    <w:p w14:paraId="5767469A" w14:textId="77777777" w:rsidR="00B7304B" w:rsidRDefault="00B7304B" w:rsidP="00B7304B">
      <w:pPr>
        <w:pStyle w:val="a9"/>
      </w:pPr>
      <w:r>
        <w:tab/>
        <w:t>ori</w:t>
      </w:r>
      <w:r>
        <w:tab/>
        <w:t>$29, $0, 0x0000</w:t>
      </w:r>
    </w:p>
    <w:p w14:paraId="300C66A6" w14:textId="77777777" w:rsidR="00B7304B" w:rsidRDefault="00B7304B" w:rsidP="00B7304B">
      <w:pPr>
        <w:pStyle w:val="a9"/>
      </w:pPr>
      <w:r>
        <w:tab/>
        <w:t>ori</w:t>
      </w:r>
      <w:r>
        <w:tab/>
        <w:t>$8, 0x7fffffff</w:t>
      </w:r>
    </w:p>
    <w:p w14:paraId="66CACCF0" w14:textId="77777777" w:rsidR="00B7304B" w:rsidRDefault="00B7304B" w:rsidP="00B7304B">
      <w:pPr>
        <w:pStyle w:val="a9"/>
      </w:pPr>
      <w:r>
        <w:tab/>
        <w:t>ori $9, 0x1000</w:t>
      </w:r>
    </w:p>
    <w:p w14:paraId="0D24FCD7" w14:textId="77777777" w:rsidR="00B7304B" w:rsidRDefault="00B7304B" w:rsidP="00B7304B">
      <w:pPr>
        <w:pStyle w:val="a9"/>
      </w:pPr>
      <w:r>
        <w:tab/>
        <w:t>j eee</w:t>
      </w:r>
    </w:p>
    <w:p w14:paraId="5F047BED" w14:textId="77777777" w:rsidR="00B7304B" w:rsidRDefault="00B7304B" w:rsidP="00B7304B">
      <w:pPr>
        <w:pStyle w:val="a9"/>
      </w:pPr>
      <w:r>
        <w:tab/>
        <w:t>add $10, $</w:t>
      </w:r>
      <w:proofErr w:type="gramStart"/>
      <w:r>
        <w:t>8,$</w:t>
      </w:r>
      <w:proofErr w:type="gramEnd"/>
      <w:r>
        <w:t>0</w:t>
      </w:r>
    </w:p>
    <w:p w14:paraId="4A13194D" w14:textId="77777777" w:rsidR="00B7304B" w:rsidRDefault="00B7304B" w:rsidP="00B7304B">
      <w:pPr>
        <w:pStyle w:val="a9"/>
      </w:pPr>
      <w:r>
        <w:tab/>
        <w:t>lw $a0,0x1000($8)</w:t>
      </w:r>
    </w:p>
    <w:p w14:paraId="59BE6F85" w14:textId="77777777" w:rsidR="00B7304B" w:rsidRDefault="00B7304B" w:rsidP="00B7304B">
      <w:pPr>
        <w:pStyle w:val="a9"/>
      </w:pPr>
      <w:r>
        <w:tab/>
        <w:t>eee:</w:t>
      </w:r>
    </w:p>
    <w:p w14:paraId="79C92544" w14:textId="77777777" w:rsidR="00B7304B" w:rsidRDefault="00B7304B" w:rsidP="00B7304B">
      <w:pPr>
        <w:pStyle w:val="a9"/>
      </w:pPr>
      <w:r>
        <w:tab/>
        <w:t>or</w:t>
      </w:r>
      <w:r>
        <w:tab/>
        <w:t>$10, $8, $9</w:t>
      </w:r>
    </w:p>
    <w:p w14:paraId="34A7ADBF" w14:textId="77777777" w:rsidR="00B7304B" w:rsidRPr="00B7304B" w:rsidRDefault="00B7304B" w:rsidP="00B7304B">
      <w:pPr>
        <w:pStyle w:val="a9"/>
        <w:rPr>
          <w:b/>
        </w:rPr>
      </w:pPr>
      <w:r w:rsidRPr="00B7304B">
        <w:rPr>
          <w:b/>
        </w:rPr>
        <w:tab/>
        <w:t>j end</w:t>
      </w:r>
    </w:p>
    <w:p w14:paraId="1FC13E99" w14:textId="77777777" w:rsidR="00B7304B" w:rsidRPr="00B7304B" w:rsidRDefault="00B7304B" w:rsidP="00B7304B">
      <w:pPr>
        <w:pStyle w:val="a9"/>
        <w:rPr>
          <w:b/>
        </w:rPr>
      </w:pPr>
      <w:r w:rsidRPr="00B7304B">
        <w:rPr>
          <w:b/>
        </w:rPr>
        <w:tab/>
        <w:t>add $</w:t>
      </w:r>
      <w:proofErr w:type="gramStart"/>
      <w:r w:rsidRPr="00B7304B">
        <w:rPr>
          <w:b/>
        </w:rPr>
        <w:t>10,$</w:t>
      </w:r>
      <w:proofErr w:type="gramEnd"/>
      <w:r w:rsidRPr="00B7304B">
        <w:rPr>
          <w:b/>
        </w:rPr>
        <w:t>8,$9</w:t>
      </w:r>
    </w:p>
    <w:p w14:paraId="538B2EA0" w14:textId="77777777" w:rsidR="00B7304B" w:rsidRDefault="00B7304B" w:rsidP="00B7304B">
      <w:pPr>
        <w:pStyle w:val="a9"/>
      </w:pPr>
      <w:r>
        <w:tab/>
        <w:t>end:</w:t>
      </w:r>
    </w:p>
    <w:p w14:paraId="58748E8C" w14:textId="1BE77454" w:rsidR="00B7304B" w:rsidRDefault="00B7304B" w:rsidP="00B7304B">
      <w:pPr>
        <w:pStyle w:val="a9"/>
        <w:ind w:left="0"/>
      </w:pPr>
      <w:r>
        <w:tab/>
        <w:t>ori $a</w:t>
      </w:r>
      <w:proofErr w:type="gramStart"/>
      <w:r>
        <w:t>0,$</w:t>
      </w:r>
      <w:proofErr w:type="gramEnd"/>
      <w:r>
        <w:t>0,0</w:t>
      </w:r>
    </w:p>
    <w:p w14:paraId="77AF7175" w14:textId="09DBE78E" w:rsidR="008E0F5C" w:rsidRDefault="008E0F5C" w:rsidP="008E0F5C">
      <w:pPr>
        <w:pStyle w:val="a9"/>
      </w:pPr>
      <w:proofErr w:type="gramStart"/>
      <w:r>
        <w:rPr>
          <w:rFonts w:hint="eastAsia"/>
        </w:rPr>
        <w:t>(</w:t>
      </w:r>
      <w:r>
        <w:t>6)</w:t>
      </w:r>
      <w:r w:rsidRPr="008E0F5C">
        <w:t xml:space="preserve"> </w:t>
      </w:r>
      <w:r>
        <w:t>.ktext</w:t>
      </w:r>
      <w:proofErr w:type="gramEnd"/>
      <w:r>
        <w:t xml:space="preserve"> 0x4180</w:t>
      </w:r>
      <w:r>
        <w:tab/>
      </w:r>
    </w:p>
    <w:p w14:paraId="20A08E5E" w14:textId="77777777" w:rsidR="008E0F5C" w:rsidRDefault="008E0F5C" w:rsidP="008E0F5C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4A825F2D" w14:textId="77777777" w:rsidR="008E0F5C" w:rsidRDefault="008E0F5C" w:rsidP="008E0F5C">
      <w:pPr>
        <w:pStyle w:val="a9"/>
      </w:pPr>
      <w:r>
        <w:tab/>
        <w:t>sub $</w:t>
      </w:r>
      <w:proofErr w:type="gramStart"/>
      <w:r>
        <w:t>9,$</w:t>
      </w:r>
      <w:proofErr w:type="gramEnd"/>
      <w:r>
        <w:t>9,$9</w:t>
      </w:r>
    </w:p>
    <w:p w14:paraId="068A0F94" w14:textId="77777777" w:rsidR="008E0F5C" w:rsidRDefault="008E0F5C" w:rsidP="008E0F5C">
      <w:pPr>
        <w:pStyle w:val="a9"/>
      </w:pPr>
      <w:r>
        <w:tab/>
        <w:t>eret</w:t>
      </w:r>
    </w:p>
    <w:p w14:paraId="79844627" w14:textId="77777777" w:rsidR="008E0F5C" w:rsidRDefault="008E0F5C" w:rsidP="008E0F5C">
      <w:pPr>
        <w:pStyle w:val="a9"/>
      </w:pPr>
      <w:r>
        <w:t>.text</w:t>
      </w:r>
    </w:p>
    <w:p w14:paraId="62843882" w14:textId="77777777" w:rsidR="008E0F5C" w:rsidRDefault="008E0F5C" w:rsidP="008E0F5C">
      <w:pPr>
        <w:pStyle w:val="a9"/>
      </w:pPr>
      <w:r>
        <w:tab/>
        <w:t>ori</w:t>
      </w:r>
      <w:r>
        <w:tab/>
        <w:t>$28, $0, 0x0000</w:t>
      </w:r>
    </w:p>
    <w:p w14:paraId="0578B443" w14:textId="77777777" w:rsidR="008E0F5C" w:rsidRDefault="008E0F5C" w:rsidP="008E0F5C">
      <w:pPr>
        <w:pStyle w:val="a9"/>
      </w:pPr>
      <w:r>
        <w:tab/>
        <w:t>ori</w:t>
      </w:r>
      <w:r>
        <w:tab/>
        <w:t>$29, $0, 0x0000</w:t>
      </w:r>
    </w:p>
    <w:p w14:paraId="02A82A70" w14:textId="77777777" w:rsidR="008E0F5C" w:rsidRDefault="008E0F5C" w:rsidP="008E0F5C">
      <w:pPr>
        <w:pStyle w:val="a9"/>
      </w:pPr>
      <w:r>
        <w:tab/>
        <w:t>ori</w:t>
      </w:r>
      <w:r>
        <w:tab/>
        <w:t>$8, 0x7fffffff</w:t>
      </w:r>
    </w:p>
    <w:p w14:paraId="0870B1BB" w14:textId="77777777" w:rsidR="008E0F5C" w:rsidRDefault="008E0F5C" w:rsidP="008E0F5C">
      <w:pPr>
        <w:pStyle w:val="a9"/>
      </w:pPr>
      <w:r>
        <w:tab/>
        <w:t>ori $9, 0x1000</w:t>
      </w:r>
    </w:p>
    <w:p w14:paraId="665EF866" w14:textId="77777777" w:rsidR="008E0F5C" w:rsidRDefault="008E0F5C" w:rsidP="008E0F5C">
      <w:pPr>
        <w:pStyle w:val="a9"/>
      </w:pPr>
      <w:r>
        <w:tab/>
        <w:t>j eee</w:t>
      </w:r>
    </w:p>
    <w:p w14:paraId="646C4AFE" w14:textId="77777777" w:rsidR="008E0F5C" w:rsidRDefault="008E0F5C" w:rsidP="008E0F5C">
      <w:pPr>
        <w:pStyle w:val="a9"/>
      </w:pPr>
      <w:r>
        <w:lastRenderedPageBreak/>
        <w:tab/>
        <w:t>add $10, $</w:t>
      </w:r>
      <w:proofErr w:type="gramStart"/>
      <w:r>
        <w:t>8,$</w:t>
      </w:r>
      <w:proofErr w:type="gramEnd"/>
      <w:r>
        <w:t>0</w:t>
      </w:r>
    </w:p>
    <w:p w14:paraId="2985DD0C" w14:textId="77777777" w:rsidR="008E0F5C" w:rsidRDefault="008E0F5C" w:rsidP="008E0F5C">
      <w:pPr>
        <w:pStyle w:val="a9"/>
      </w:pPr>
      <w:r>
        <w:tab/>
        <w:t>lw $a0,0x1000($8)</w:t>
      </w:r>
    </w:p>
    <w:p w14:paraId="0F7DE8FC" w14:textId="77777777" w:rsidR="008E0F5C" w:rsidRDefault="008E0F5C" w:rsidP="008E0F5C">
      <w:pPr>
        <w:pStyle w:val="a9"/>
      </w:pPr>
      <w:r>
        <w:tab/>
        <w:t>eee:</w:t>
      </w:r>
    </w:p>
    <w:p w14:paraId="6C5FB3EE" w14:textId="77777777" w:rsidR="008E0F5C" w:rsidRDefault="008E0F5C" w:rsidP="008E0F5C">
      <w:pPr>
        <w:pStyle w:val="a9"/>
      </w:pPr>
      <w:r>
        <w:tab/>
        <w:t>or</w:t>
      </w:r>
      <w:r>
        <w:tab/>
        <w:t>$10, $8, $9</w:t>
      </w:r>
    </w:p>
    <w:p w14:paraId="2E86ADFE" w14:textId="77777777" w:rsidR="008E0F5C" w:rsidRPr="00B7304B" w:rsidRDefault="008E0F5C" w:rsidP="008E0F5C">
      <w:pPr>
        <w:pStyle w:val="a9"/>
        <w:rPr>
          <w:b/>
        </w:rPr>
      </w:pPr>
      <w:r w:rsidRPr="00B7304B">
        <w:rPr>
          <w:b/>
        </w:rPr>
        <w:tab/>
        <w:t>j end</w:t>
      </w:r>
    </w:p>
    <w:p w14:paraId="7FCDBEEA" w14:textId="730E8E57" w:rsidR="008E0F5C" w:rsidRPr="00B7304B" w:rsidRDefault="008E0F5C" w:rsidP="008E0F5C">
      <w:pPr>
        <w:pStyle w:val="a9"/>
        <w:rPr>
          <w:b/>
        </w:rPr>
      </w:pPr>
      <w:r w:rsidRPr="00B7304B">
        <w:rPr>
          <w:b/>
        </w:rPr>
        <w:tab/>
      </w:r>
      <w:r>
        <w:rPr>
          <w:b/>
        </w:rPr>
        <w:t>sh $1,1($0)</w:t>
      </w:r>
    </w:p>
    <w:p w14:paraId="13220874" w14:textId="77777777" w:rsidR="008E0F5C" w:rsidRDefault="008E0F5C" w:rsidP="008E0F5C">
      <w:pPr>
        <w:pStyle w:val="a9"/>
      </w:pPr>
      <w:r>
        <w:tab/>
        <w:t>end:</w:t>
      </w:r>
    </w:p>
    <w:p w14:paraId="19666A9F" w14:textId="5807746A" w:rsidR="008E0F5C" w:rsidRDefault="008E0F5C" w:rsidP="00B7304B">
      <w:pPr>
        <w:pStyle w:val="a9"/>
        <w:ind w:left="0"/>
      </w:pPr>
      <w:r>
        <w:tab/>
        <w:t>ori $a</w:t>
      </w:r>
      <w:proofErr w:type="gramStart"/>
      <w:r>
        <w:t>0,$</w:t>
      </w:r>
      <w:proofErr w:type="gramEnd"/>
      <w:r>
        <w:t>0,0</w:t>
      </w:r>
    </w:p>
    <w:p w14:paraId="5CFEED5D" w14:textId="1DB9B308" w:rsidR="0003600E" w:rsidRDefault="0003600E" w:rsidP="0003600E">
      <w:pPr>
        <w:pStyle w:val="a9"/>
      </w:pPr>
      <w:r>
        <w:rPr>
          <w:rFonts w:hint="eastAsia"/>
        </w:rPr>
        <w:t>(</w:t>
      </w:r>
      <w:r>
        <w:t>7)</w:t>
      </w:r>
      <w:r w:rsidRPr="0003600E">
        <w:t xml:space="preserve"> </w:t>
      </w:r>
      <w:r>
        <w:t>.text</w:t>
      </w:r>
    </w:p>
    <w:p w14:paraId="3AE4EEEA" w14:textId="77777777" w:rsidR="0003600E" w:rsidRDefault="0003600E" w:rsidP="0003600E">
      <w:pPr>
        <w:pStyle w:val="a9"/>
      </w:pPr>
      <w:r>
        <w:tab/>
        <w:t>ori</w:t>
      </w:r>
      <w:r>
        <w:tab/>
        <w:t>$28, $0, 0x0000</w:t>
      </w:r>
    </w:p>
    <w:p w14:paraId="7BAE5096" w14:textId="77777777" w:rsidR="0003600E" w:rsidRDefault="0003600E" w:rsidP="0003600E">
      <w:pPr>
        <w:pStyle w:val="a9"/>
      </w:pPr>
      <w:r>
        <w:tab/>
        <w:t>ori</w:t>
      </w:r>
      <w:r>
        <w:tab/>
        <w:t>$29, $0, 0x0000</w:t>
      </w:r>
    </w:p>
    <w:p w14:paraId="69567291" w14:textId="77777777" w:rsidR="0003600E" w:rsidRDefault="0003600E" w:rsidP="0003600E">
      <w:pPr>
        <w:pStyle w:val="a9"/>
      </w:pPr>
      <w:r>
        <w:tab/>
        <w:t>ori</w:t>
      </w:r>
      <w:r>
        <w:tab/>
        <w:t>$8, 0x7fffffff</w:t>
      </w:r>
    </w:p>
    <w:p w14:paraId="34760A0E" w14:textId="77777777" w:rsidR="0003600E" w:rsidRDefault="0003600E" w:rsidP="0003600E">
      <w:pPr>
        <w:pStyle w:val="a9"/>
      </w:pPr>
      <w:r>
        <w:tab/>
        <w:t>ori $9, 0x1000</w:t>
      </w:r>
    </w:p>
    <w:p w14:paraId="2F6C8BB6" w14:textId="77777777" w:rsidR="0003600E" w:rsidRDefault="0003600E" w:rsidP="0003600E">
      <w:pPr>
        <w:pStyle w:val="a9"/>
      </w:pPr>
      <w:r>
        <w:tab/>
        <w:t>j eee</w:t>
      </w:r>
    </w:p>
    <w:p w14:paraId="723889AD" w14:textId="77777777" w:rsidR="0003600E" w:rsidRDefault="0003600E" w:rsidP="0003600E">
      <w:pPr>
        <w:pStyle w:val="a9"/>
      </w:pPr>
      <w:r>
        <w:tab/>
        <w:t>add $10, $</w:t>
      </w:r>
      <w:proofErr w:type="gramStart"/>
      <w:r>
        <w:t>8,$</w:t>
      </w:r>
      <w:proofErr w:type="gramEnd"/>
      <w:r>
        <w:t>0</w:t>
      </w:r>
    </w:p>
    <w:p w14:paraId="7E069367" w14:textId="77777777" w:rsidR="0003600E" w:rsidRDefault="0003600E" w:rsidP="0003600E">
      <w:pPr>
        <w:pStyle w:val="a9"/>
      </w:pPr>
      <w:r>
        <w:tab/>
        <w:t>lw $a0,0x1000($8)</w:t>
      </w:r>
    </w:p>
    <w:p w14:paraId="5D51C370" w14:textId="77777777" w:rsidR="0003600E" w:rsidRDefault="0003600E" w:rsidP="0003600E">
      <w:pPr>
        <w:pStyle w:val="a9"/>
      </w:pPr>
      <w:r>
        <w:tab/>
        <w:t>eee:</w:t>
      </w:r>
    </w:p>
    <w:p w14:paraId="24C3849E" w14:textId="77777777" w:rsidR="0003600E" w:rsidRDefault="0003600E" w:rsidP="0003600E">
      <w:pPr>
        <w:pStyle w:val="a9"/>
      </w:pPr>
      <w:r>
        <w:tab/>
        <w:t>or</w:t>
      </w:r>
      <w:r>
        <w:tab/>
        <w:t>$10, $8, $9</w:t>
      </w:r>
    </w:p>
    <w:p w14:paraId="7BC36E92" w14:textId="77777777" w:rsidR="0003600E" w:rsidRPr="00B7304B" w:rsidRDefault="0003600E" w:rsidP="0003600E">
      <w:pPr>
        <w:pStyle w:val="a9"/>
        <w:rPr>
          <w:b/>
        </w:rPr>
      </w:pPr>
      <w:r w:rsidRPr="00B7304B">
        <w:rPr>
          <w:b/>
        </w:rPr>
        <w:tab/>
        <w:t>j end</w:t>
      </w:r>
    </w:p>
    <w:p w14:paraId="1375DAB1" w14:textId="728E3762" w:rsidR="0003600E" w:rsidRPr="00B7304B" w:rsidRDefault="0003600E" w:rsidP="0003600E">
      <w:pPr>
        <w:pStyle w:val="a9"/>
        <w:rPr>
          <w:b/>
        </w:rPr>
      </w:pPr>
      <w:r w:rsidRPr="00B7304B">
        <w:rPr>
          <w:b/>
        </w:rPr>
        <w:tab/>
      </w:r>
      <w:r>
        <w:rPr>
          <w:b/>
        </w:rPr>
        <w:t>sw $1,1($0)</w:t>
      </w:r>
    </w:p>
    <w:p w14:paraId="2B537153" w14:textId="77777777" w:rsidR="0003600E" w:rsidRDefault="0003600E" w:rsidP="0003600E">
      <w:pPr>
        <w:pStyle w:val="a9"/>
      </w:pPr>
      <w:r>
        <w:tab/>
        <w:t>end:</w:t>
      </w:r>
    </w:p>
    <w:p w14:paraId="3109E811" w14:textId="621114BE" w:rsidR="0003600E" w:rsidRDefault="0003600E" w:rsidP="00B7304B">
      <w:pPr>
        <w:pStyle w:val="a9"/>
        <w:ind w:left="0"/>
      </w:pPr>
      <w:r>
        <w:tab/>
        <w:t>ori $a</w:t>
      </w:r>
      <w:proofErr w:type="gramStart"/>
      <w:r>
        <w:t>0,$</w:t>
      </w:r>
      <w:proofErr w:type="gramEnd"/>
      <w:r>
        <w:t>0,0</w:t>
      </w:r>
    </w:p>
    <w:p w14:paraId="7FAC685B" w14:textId="7AA45606" w:rsidR="00CB4BFD" w:rsidRDefault="00CB4BFD" w:rsidP="00CB4BFD">
      <w:pPr>
        <w:pStyle w:val="a9"/>
      </w:pPr>
      <w:r>
        <w:rPr>
          <w:rFonts w:hint="eastAsia"/>
        </w:rPr>
        <w:t>(</w:t>
      </w:r>
      <w:r>
        <w:t>8)</w:t>
      </w:r>
      <w:r w:rsidRPr="00CB4BFD">
        <w:t xml:space="preserve"> </w:t>
      </w:r>
      <w:r>
        <w:t>.text</w:t>
      </w:r>
    </w:p>
    <w:p w14:paraId="142C76F4" w14:textId="77777777" w:rsidR="00CB4BFD" w:rsidRDefault="00CB4BFD" w:rsidP="00CB4BFD">
      <w:pPr>
        <w:pStyle w:val="a9"/>
      </w:pPr>
      <w:r>
        <w:tab/>
        <w:t>ori</w:t>
      </w:r>
      <w:r>
        <w:tab/>
        <w:t>$28, $0, 0x0000</w:t>
      </w:r>
    </w:p>
    <w:p w14:paraId="08DC26EA" w14:textId="77777777" w:rsidR="00CB4BFD" w:rsidRDefault="00CB4BFD" w:rsidP="00CB4BFD">
      <w:pPr>
        <w:pStyle w:val="a9"/>
      </w:pPr>
      <w:r>
        <w:lastRenderedPageBreak/>
        <w:tab/>
        <w:t>ori</w:t>
      </w:r>
      <w:r>
        <w:tab/>
        <w:t>$29, $0, 0x0000</w:t>
      </w:r>
    </w:p>
    <w:p w14:paraId="00CDA24C" w14:textId="77777777" w:rsidR="00CB4BFD" w:rsidRDefault="00CB4BFD" w:rsidP="00CB4BFD">
      <w:pPr>
        <w:pStyle w:val="a9"/>
      </w:pPr>
      <w:r>
        <w:tab/>
        <w:t>ori</w:t>
      </w:r>
      <w:r>
        <w:tab/>
        <w:t>$8, 0x7fffffff</w:t>
      </w:r>
    </w:p>
    <w:p w14:paraId="6BD7F56E" w14:textId="77777777" w:rsidR="00CB4BFD" w:rsidRDefault="00CB4BFD" w:rsidP="00CB4BFD">
      <w:pPr>
        <w:pStyle w:val="a9"/>
      </w:pPr>
      <w:r>
        <w:tab/>
        <w:t>ori $9, 0x1000</w:t>
      </w:r>
    </w:p>
    <w:p w14:paraId="56EF632A" w14:textId="77777777" w:rsidR="00CB4BFD" w:rsidRDefault="00CB4BFD" w:rsidP="00CB4BFD">
      <w:pPr>
        <w:pStyle w:val="a9"/>
      </w:pPr>
      <w:r>
        <w:tab/>
        <w:t>j eee</w:t>
      </w:r>
    </w:p>
    <w:p w14:paraId="38BC1E58" w14:textId="77777777" w:rsidR="00CB4BFD" w:rsidRDefault="00CB4BFD" w:rsidP="00CB4BFD">
      <w:pPr>
        <w:pStyle w:val="a9"/>
      </w:pPr>
      <w:r>
        <w:tab/>
        <w:t>add $10, $</w:t>
      </w:r>
      <w:proofErr w:type="gramStart"/>
      <w:r>
        <w:t>8,$</w:t>
      </w:r>
      <w:proofErr w:type="gramEnd"/>
      <w:r>
        <w:t>0</w:t>
      </w:r>
    </w:p>
    <w:p w14:paraId="23E4F8E0" w14:textId="77777777" w:rsidR="00CB4BFD" w:rsidRDefault="00CB4BFD" w:rsidP="00CB4BFD">
      <w:pPr>
        <w:pStyle w:val="a9"/>
      </w:pPr>
      <w:r>
        <w:tab/>
        <w:t>lw $a0,0x1000($8)</w:t>
      </w:r>
    </w:p>
    <w:p w14:paraId="222C7A3A" w14:textId="77777777" w:rsidR="00CB4BFD" w:rsidRDefault="00CB4BFD" w:rsidP="00CB4BFD">
      <w:pPr>
        <w:pStyle w:val="a9"/>
      </w:pPr>
      <w:r>
        <w:tab/>
        <w:t>eee:</w:t>
      </w:r>
    </w:p>
    <w:p w14:paraId="1F59B62C" w14:textId="77777777" w:rsidR="00CB4BFD" w:rsidRDefault="00CB4BFD" w:rsidP="00CB4BFD">
      <w:pPr>
        <w:pStyle w:val="a9"/>
      </w:pPr>
      <w:r>
        <w:tab/>
        <w:t>or</w:t>
      </w:r>
      <w:r>
        <w:tab/>
        <w:t>$10, $8, $9</w:t>
      </w:r>
    </w:p>
    <w:p w14:paraId="4FAE8B2D" w14:textId="77777777" w:rsidR="00CB4BFD" w:rsidRPr="00B7304B" w:rsidRDefault="00CB4BFD" w:rsidP="00CB4BFD">
      <w:pPr>
        <w:pStyle w:val="a9"/>
        <w:rPr>
          <w:b/>
        </w:rPr>
      </w:pPr>
      <w:r w:rsidRPr="00B7304B">
        <w:rPr>
          <w:b/>
        </w:rPr>
        <w:tab/>
        <w:t>j end</w:t>
      </w:r>
    </w:p>
    <w:p w14:paraId="761E2B57" w14:textId="524B1CCB" w:rsidR="00CB4BFD" w:rsidRPr="00B7304B" w:rsidRDefault="00CB4BFD" w:rsidP="00CB4BFD">
      <w:pPr>
        <w:pStyle w:val="a9"/>
        <w:rPr>
          <w:b/>
        </w:rPr>
      </w:pPr>
      <w:r w:rsidRPr="00B7304B">
        <w:rPr>
          <w:b/>
        </w:rPr>
        <w:tab/>
      </w:r>
      <w:r>
        <w:rPr>
          <w:b/>
        </w:rPr>
        <w:t>lh $1,1($0)</w:t>
      </w:r>
    </w:p>
    <w:p w14:paraId="7E719B51" w14:textId="77777777" w:rsidR="00CB4BFD" w:rsidRDefault="00CB4BFD" w:rsidP="00CB4BFD">
      <w:pPr>
        <w:pStyle w:val="a9"/>
      </w:pPr>
      <w:r>
        <w:tab/>
        <w:t>end:</w:t>
      </w:r>
    </w:p>
    <w:p w14:paraId="44559A29" w14:textId="269C86B7" w:rsidR="00CB4BFD" w:rsidRDefault="00CB4BFD" w:rsidP="00B7304B">
      <w:pPr>
        <w:pStyle w:val="a9"/>
        <w:ind w:left="0"/>
      </w:pPr>
      <w:r>
        <w:tab/>
        <w:t>ori $a</w:t>
      </w:r>
      <w:proofErr w:type="gramStart"/>
      <w:r>
        <w:t>0,$</w:t>
      </w:r>
      <w:proofErr w:type="gramEnd"/>
      <w:r>
        <w:t>0,0</w:t>
      </w:r>
    </w:p>
    <w:p w14:paraId="0A34F87E" w14:textId="3B34763C" w:rsidR="00CB4BFD" w:rsidRDefault="00CB4BFD" w:rsidP="00CB4BFD">
      <w:pPr>
        <w:pStyle w:val="a9"/>
      </w:pPr>
      <w:r>
        <w:rPr>
          <w:rFonts w:hint="eastAsia"/>
        </w:rPr>
        <w:t>(</w:t>
      </w:r>
      <w:r>
        <w:t>9)</w:t>
      </w:r>
      <w:r w:rsidRPr="00CB4BFD">
        <w:t xml:space="preserve"> </w:t>
      </w:r>
      <w:r>
        <w:t>.text</w:t>
      </w:r>
    </w:p>
    <w:p w14:paraId="2D2DAB74" w14:textId="77777777" w:rsidR="00CB4BFD" w:rsidRDefault="00CB4BFD" w:rsidP="00CB4BFD">
      <w:pPr>
        <w:pStyle w:val="a9"/>
      </w:pPr>
      <w:r>
        <w:tab/>
        <w:t>ori</w:t>
      </w:r>
      <w:r>
        <w:tab/>
        <w:t>$28, $0, 0x0000</w:t>
      </w:r>
    </w:p>
    <w:p w14:paraId="4C174506" w14:textId="77777777" w:rsidR="00CB4BFD" w:rsidRDefault="00CB4BFD" w:rsidP="00CB4BFD">
      <w:pPr>
        <w:pStyle w:val="a9"/>
      </w:pPr>
      <w:r>
        <w:tab/>
        <w:t>ori</w:t>
      </w:r>
      <w:r>
        <w:tab/>
        <w:t>$29, $0, 0x0000</w:t>
      </w:r>
    </w:p>
    <w:p w14:paraId="33BFE6C0" w14:textId="77777777" w:rsidR="00CB4BFD" w:rsidRDefault="00CB4BFD" w:rsidP="00CB4BFD">
      <w:pPr>
        <w:pStyle w:val="a9"/>
      </w:pPr>
      <w:r>
        <w:tab/>
        <w:t>ori</w:t>
      </w:r>
      <w:r>
        <w:tab/>
        <w:t>$8, 0x7fffffff</w:t>
      </w:r>
    </w:p>
    <w:p w14:paraId="640418FB" w14:textId="77777777" w:rsidR="00CB4BFD" w:rsidRDefault="00CB4BFD" w:rsidP="00CB4BFD">
      <w:pPr>
        <w:pStyle w:val="a9"/>
      </w:pPr>
      <w:r>
        <w:tab/>
        <w:t>ori $9, 0x1000</w:t>
      </w:r>
    </w:p>
    <w:p w14:paraId="0C3F4F18" w14:textId="77777777" w:rsidR="00CB4BFD" w:rsidRDefault="00CB4BFD" w:rsidP="00CB4BFD">
      <w:pPr>
        <w:pStyle w:val="a9"/>
      </w:pPr>
      <w:r>
        <w:tab/>
        <w:t>j eee</w:t>
      </w:r>
    </w:p>
    <w:p w14:paraId="73CA137F" w14:textId="77777777" w:rsidR="00CB4BFD" w:rsidRDefault="00CB4BFD" w:rsidP="00CB4BFD">
      <w:pPr>
        <w:pStyle w:val="a9"/>
      </w:pPr>
      <w:r>
        <w:tab/>
        <w:t>add $10, $</w:t>
      </w:r>
      <w:proofErr w:type="gramStart"/>
      <w:r>
        <w:t>8,$</w:t>
      </w:r>
      <w:proofErr w:type="gramEnd"/>
      <w:r>
        <w:t>0</w:t>
      </w:r>
    </w:p>
    <w:p w14:paraId="2A5AEFCA" w14:textId="77777777" w:rsidR="00CB4BFD" w:rsidRDefault="00CB4BFD" w:rsidP="00CB4BFD">
      <w:pPr>
        <w:pStyle w:val="a9"/>
      </w:pPr>
      <w:r>
        <w:tab/>
        <w:t>lw $a0,0x1000($8)</w:t>
      </w:r>
    </w:p>
    <w:p w14:paraId="7DADED93" w14:textId="77777777" w:rsidR="00CB4BFD" w:rsidRDefault="00CB4BFD" w:rsidP="00CB4BFD">
      <w:pPr>
        <w:pStyle w:val="a9"/>
      </w:pPr>
      <w:r>
        <w:tab/>
        <w:t>eee:</w:t>
      </w:r>
    </w:p>
    <w:p w14:paraId="14800E66" w14:textId="77777777" w:rsidR="00CB4BFD" w:rsidRDefault="00CB4BFD" w:rsidP="00CB4BFD">
      <w:pPr>
        <w:pStyle w:val="a9"/>
      </w:pPr>
      <w:r>
        <w:tab/>
        <w:t>or</w:t>
      </w:r>
      <w:r>
        <w:tab/>
        <w:t>$10, $8, $9</w:t>
      </w:r>
    </w:p>
    <w:p w14:paraId="0FB52B69" w14:textId="77777777" w:rsidR="00CB4BFD" w:rsidRPr="00B7304B" w:rsidRDefault="00CB4BFD" w:rsidP="00CB4BFD">
      <w:pPr>
        <w:pStyle w:val="a9"/>
        <w:rPr>
          <w:b/>
        </w:rPr>
      </w:pPr>
      <w:r w:rsidRPr="00B7304B">
        <w:rPr>
          <w:b/>
        </w:rPr>
        <w:tab/>
        <w:t>j end</w:t>
      </w:r>
    </w:p>
    <w:p w14:paraId="344F1225" w14:textId="576E4EEB" w:rsidR="00CB4BFD" w:rsidRPr="00B7304B" w:rsidRDefault="00CB4BFD" w:rsidP="00CB4BFD">
      <w:pPr>
        <w:pStyle w:val="a9"/>
        <w:rPr>
          <w:b/>
        </w:rPr>
      </w:pPr>
      <w:r w:rsidRPr="00B7304B">
        <w:rPr>
          <w:b/>
        </w:rPr>
        <w:tab/>
      </w:r>
      <w:r>
        <w:rPr>
          <w:b/>
        </w:rPr>
        <w:t>lw $1,1($0)</w:t>
      </w:r>
    </w:p>
    <w:p w14:paraId="5877D55B" w14:textId="77777777" w:rsidR="00CB4BFD" w:rsidRDefault="00CB4BFD" w:rsidP="00CB4BFD">
      <w:pPr>
        <w:pStyle w:val="a9"/>
      </w:pPr>
      <w:r>
        <w:lastRenderedPageBreak/>
        <w:tab/>
        <w:t>end:</w:t>
      </w:r>
    </w:p>
    <w:p w14:paraId="5DE8F4B1" w14:textId="3A572988" w:rsidR="00CB4BFD" w:rsidRDefault="00CB4BFD" w:rsidP="00B7304B">
      <w:pPr>
        <w:pStyle w:val="a9"/>
        <w:ind w:left="0"/>
      </w:pPr>
      <w:r>
        <w:tab/>
        <w:t>ori $a</w:t>
      </w:r>
      <w:proofErr w:type="gramStart"/>
      <w:r>
        <w:t>0,$</w:t>
      </w:r>
      <w:proofErr w:type="gramEnd"/>
      <w:r>
        <w:t>0,0</w:t>
      </w:r>
    </w:p>
    <w:p w14:paraId="4897911D" w14:textId="582982F9" w:rsidR="008104AF" w:rsidRDefault="008104AF" w:rsidP="008104AF">
      <w:pPr>
        <w:pStyle w:val="a9"/>
      </w:pPr>
      <w:r>
        <w:rPr>
          <w:rFonts w:hint="eastAsia"/>
        </w:rPr>
        <w:t>(</w:t>
      </w:r>
      <w:r>
        <w:t>10).text</w:t>
      </w:r>
    </w:p>
    <w:p w14:paraId="79A6F1CE" w14:textId="77777777" w:rsidR="008104AF" w:rsidRDefault="008104AF" w:rsidP="008104AF">
      <w:pPr>
        <w:pStyle w:val="a9"/>
      </w:pPr>
      <w:r>
        <w:tab/>
        <w:t>ori</w:t>
      </w:r>
      <w:r>
        <w:tab/>
        <w:t>$28, $0, 0x0000</w:t>
      </w:r>
    </w:p>
    <w:p w14:paraId="149757BC" w14:textId="77777777" w:rsidR="008104AF" w:rsidRDefault="008104AF" w:rsidP="008104AF">
      <w:pPr>
        <w:pStyle w:val="a9"/>
      </w:pPr>
      <w:r>
        <w:tab/>
        <w:t>ori</w:t>
      </w:r>
      <w:r>
        <w:tab/>
        <w:t>$29, $0, 0x0000</w:t>
      </w:r>
    </w:p>
    <w:p w14:paraId="0D0D905B" w14:textId="77777777" w:rsidR="008104AF" w:rsidRDefault="008104AF" w:rsidP="008104AF">
      <w:pPr>
        <w:pStyle w:val="a9"/>
      </w:pPr>
      <w:r>
        <w:tab/>
        <w:t>ori</w:t>
      </w:r>
      <w:r>
        <w:tab/>
        <w:t>$8, 0x7fffffff</w:t>
      </w:r>
    </w:p>
    <w:p w14:paraId="5C67AA5B" w14:textId="77777777" w:rsidR="008104AF" w:rsidRDefault="008104AF" w:rsidP="008104AF">
      <w:pPr>
        <w:pStyle w:val="a9"/>
      </w:pPr>
      <w:r>
        <w:tab/>
        <w:t>ori $9, 0x1000</w:t>
      </w:r>
    </w:p>
    <w:p w14:paraId="0FFF40D9" w14:textId="77777777" w:rsidR="008104AF" w:rsidRDefault="008104AF" w:rsidP="008104AF">
      <w:pPr>
        <w:pStyle w:val="a9"/>
      </w:pPr>
      <w:r>
        <w:tab/>
        <w:t>j eee</w:t>
      </w:r>
    </w:p>
    <w:p w14:paraId="4E678BDD" w14:textId="77777777" w:rsidR="008104AF" w:rsidRDefault="008104AF" w:rsidP="008104AF">
      <w:pPr>
        <w:pStyle w:val="a9"/>
      </w:pPr>
      <w:r>
        <w:tab/>
        <w:t>add $10, $</w:t>
      </w:r>
      <w:proofErr w:type="gramStart"/>
      <w:r>
        <w:t>8,$</w:t>
      </w:r>
      <w:proofErr w:type="gramEnd"/>
      <w:r>
        <w:t>0</w:t>
      </w:r>
    </w:p>
    <w:p w14:paraId="756D7E9D" w14:textId="77777777" w:rsidR="008104AF" w:rsidRDefault="008104AF" w:rsidP="008104AF">
      <w:pPr>
        <w:pStyle w:val="a9"/>
      </w:pPr>
      <w:r>
        <w:tab/>
        <w:t>lw $a0,0x1000($8)</w:t>
      </w:r>
    </w:p>
    <w:p w14:paraId="049F4B5E" w14:textId="77777777" w:rsidR="008104AF" w:rsidRDefault="008104AF" w:rsidP="008104AF">
      <w:pPr>
        <w:pStyle w:val="a9"/>
      </w:pPr>
      <w:r>
        <w:tab/>
        <w:t>eee:</w:t>
      </w:r>
    </w:p>
    <w:p w14:paraId="6E1B1236" w14:textId="77777777" w:rsidR="008104AF" w:rsidRDefault="008104AF" w:rsidP="008104AF">
      <w:pPr>
        <w:pStyle w:val="a9"/>
      </w:pPr>
      <w:r>
        <w:tab/>
        <w:t>or</w:t>
      </w:r>
      <w:r>
        <w:tab/>
        <w:t>$10, $8, $9</w:t>
      </w:r>
    </w:p>
    <w:p w14:paraId="1F96A33F" w14:textId="77777777" w:rsidR="008104AF" w:rsidRPr="00B7304B" w:rsidRDefault="008104AF" w:rsidP="008104AF">
      <w:pPr>
        <w:pStyle w:val="a9"/>
        <w:rPr>
          <w:b/>
        </w:rPr>
      </w:pPr>
      <w:r w:rsidRPr="00B7304B">
        <w:rPr>
          <w:b/>
        </w:rPr>
        <w:tab/>
        <w:t>j end</w:t>
      </w:r>
    </w:p>
    <w:p w14:paraId="710164A7" w14:textId="10BB47B9" w:rsidR="008104AF" w:rsidRPr="00B7304B" w:rsidRDefault="008104AF" w:rsidP="008104AF">
      <w:pPr>
        <w:pStyle w:val="a9"/>
        <w:rPr>
          <w:b/>
        </w:rPr>
      </w:pPr>
      <w:r w:rsidRPr="00B7304B">
        <w:rPr>
          <w:b/>
        </w:rPr>
        <w:tab/>
      </w:r>
      <w:r>
        <w:rPr>
          <w:b/>
        </w:rPr>
        <w:t>lhu $1,1($0)</w:t>
      </w:r>
    </w:p>
    <w:p w14:paraId="5D7F406B" w14:textId="77777777" w:rsidR="008104AF" w:rsidRDefault="008104AF" w:rsidP="008104AF">
      <w:pPr>
        <w:pStyle w:val="a9"/>
      </w:pPr>
      <w:r>
        <w:tab/>
        <w:t>end:</w:t>
      </w:r>
    </w:p>
    <w:p w14:paraId="3CE1287D" w14:textId="75048E30" w:rsidR="008104AF" w:rsidRDefault="008104AF" w:rsidP="00B7304B">
      <w:pPr>
        <w:pStyle w:val="a9"/>
        <w:ind w:left="0"/>
      </w:pPr>
      <w:r>
        <w:tab/>
        <w:t>ori $a</w:t>
      </w:r>
      <w:proofErr w:type="gramStart"/>
      <w:r>
        <w:t>0,$</w:t>
      </w:r>
      <w:proofErr w:type="gramEnd"/>
      <w:r>
        <w:t>0,0</w:t>
      </w:r>
    </w:p>
    <w:p w14:paraId="2D725AEC" w14:textId="22EE564B" w:rsidR="00FA7DA6" w:rsidRDefault="004B7CDF" w:rsidP="00FA7DA6">
      <w:r>
        <w:rPr>
          <w:rFonts w:hint="eastAsia"/>
        </w:rPr>
        <w:t>6</w:t>
      </w:r>
      <w:r>
        <w:t>.</w:t>
      </w:r>
      <w:r>
        <w:rPr>
          <w:rFonts w:hint="eastAsia"/>
        </w:rPr>
        <w:t>中断</w:t>
      </w:r>
    </w:p>
    <w:p w14:paraId="131391B2" w14:textId="77777777" w:rsidR="004B7CDF" w:rsidRDefault="004B7CDF" w:rsidP="004B7CDF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.ktext 0x4180</w:t>
      </w:r>
      <w:r>
        <w:tab/>
      </w:r>
    </w:p>
    <w:p w14:paraId="70C90A4A" w14:textId="77777777" w:rsidR="004B7CDF" w:rsidRDefault="004B7CDF" w:rsidP="004B7CDF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6B9CB4A9" w14:textId="77777777" w:rsidR="004B7CDF" w:rsidRDefault="004B7CDF" w:rsidP="004B7CDF">
      <w:pPr>
        <w:pStyle w:val="a9"/>
      </w:pPr>
      <w:r>
        <w:tab/>
        <w:t>sub $</w:t>
      </w:r>
      <w:proofErr w:type="gramStart"/>
      <w:r>
        <w:t>9,$</w:t>
      </w:r>
      <w:proofErr w:type="gramEnd"/>
      <w:r>
        <w:t>9,$9</w:t>
      </w:r>
    </w:p>
    <w:p w14:paraId="75CBBA4B" w14:textId="77777777" w:rsidR="004B7CDF" w:rsidRDefault="004B7CDF" w:rsidP="004B7CDF">
      <w:pPr>
        <w:pStyle w:val="a9"/>
      </w:pPr>
      <w:r>
        <w:tab/>
        <w:t>mtc0 $</w:t>
      </w:r>
      <w:proofErr w:type="gramStart"/>
      <w:r>
        <w:t>0,$</w:t>
      </w:r>
      <w:proofErr w:type="gramEnd"/>
      <w:r>
        <w:t>12</w:t>
      </w:r>
    </w:p>
    <w:p w14:paraId="33646D03" w14:textId="31173BDF" w:rsidR="004B7CDF" w:rsidRDefault="004B7CDF" w:rsidP="00B7304B">
      <w:pPr>
        <w:pStyle w:val="a9"/>
      </w:pPr>
      <w:r>
        <w:tab/>
        <w:t>eret</w:t>
      </w:r>
    </w:p>
    <w:p w14:paraId="2EB6EAA7" w14:textId="77777777" w:rsidR="004B7CDF" w:rsidRDefault="004B7CDF" w:rsidP="004B7CDF">
      <w:pPr>
        <w:pStyle w:val="a9"/>
      </w:pPr>
      <w:r>
        <w:t>.text</w:t>
      </w:r>
    </w:p>
    <w:p w14:paraId="3A54C4FC" w14:textId="77777777" w:rsidR="004B7CDF" w:rsidRDefault="004B7CDF" w:rsidP="004B7CDF">
      <w:pPr>
        <w:pStyle w:val="a9"/>
      </w:pPr>
      <w:r>
        <w:lastRenderedPageBreak/>
        <w:tab/>
        <w:t>ori</w:t>
      </w:r>
      <w:r>
        <w:tab/>
        <w:t>$8, 0x7fffffff</w:t>
      </w:r>
    </w:p>
    <w:p w14:paraId="6115D9DA" w14:textId="77777777" w:rsidR="004B7CDF" w:rsidRDefault="004B7CDF" w:rsidP="004B7CDF">
      <w:pPr>
        <w:pStyle w:val="a9"/>
      </w:pPr>
      <w:r>
        <w:tab/>
        <w:t>ori $9, 0x1000</w:t>
      </w:r>
    </w:p>
    <w:p w14:paraId="1E536606" w14:textId="77777777" w:rsidR="004B7CDF" w:rsidRDefault="004B7CDF" w:rsidP="004B7CDF">
      <w:pPr>
        <w:pStyle w:val="a9"/>
      </w:pPr>
      <w:r>
        <w:tab/>
        <w:t>ori $t1 0x00007f00</w:t>
      </w:r>
    </w:p>
    <w:p w14:paraId="007DC841" w14:textId="77777777" w:rsidR="004B7CDF" w:rsidRDefault="004B7CDF" w:rsidP="004B7CDF">
      <w:pPr>
        <w:pStyle w:val="a9"/>
      </w:pPr>
      <w:r>
        <w:tab/>
        <w:t>ori $a0,0x0009</w:t>
      </w:r>
    </w:p>
    <w:p w14:paraId="74781172" w14:textId="77777777" w:rsidR="004B7CDF" w:rsidRDefault="004B7CDF" w:rsidP="004B7CDF">
      <w:pPr>
        <w:pStyle w:val="a9"/>
      </w:pPr>
      <w:r>
        <w:tab/>
        <w:t>ori $a3,0xfc01</w:t>
      </w:r>
    </w:p>
    <w:p w14:paraId="3D422638" w14:textId="77777777" w:rsidR="004B7CDF" w:rsidRDefault="004B7CDF" w:rsidP="004B7CDF">
      <w:pPr>
        <w:pStyle w:val="a9"/>
      </w:pPr>
      <w:r>
        <w:tab/>
        <w:t>ori $a1,2</w:t>
      </w:r>
    </w:p>
    <w:p w14:paraId="2DC115A0" w14:textId="77777777" w:rsidR="004B7CDF" w:rsidRDefault="004B7CDF" w:rsidP="004B7CDF">
      <w:pPr>
        <w:pStyle w:val="a9"/>
      </w:pPr>
      <w:r>
        <w:tab/>
        <w:t>sw $a1,4($t1)</w:t>
      </w:r>
    </w:p>
    <w:p w14:paraId="63676873" w14:textId="77777777" w:rsidR="004B7CDF" w:rsidRDefault="004B7CDF" w:rsidP="004B7CDF">
      <w:pPr>
        <w:pStyle w:val="a9"/>
      </w:pPr>
      <w:r>
        <w:tab/>
        <w:t>sw $a0,0($t1)</w:t>
      </w:r>
    </w:p>
    <w:p w14:paraId="111EEF01" w14:textId="77777777" w:rsidR="004B7CDF" w:rsidRDefault="004B7CDF" w:rsidP="004B7CDF">
      <w:pPr>
        <w:pStyle w:val="a9"/>
      </w:pPr>
      <w:r>
        <w:tab/>
        <w:t>mtc0 $a</w:t>
      </w:r>
      <w:proofErr w:type="gramStart"/>
      <w:r>
        <w:t>3,$</w:t>
      </w:r>
      <w:proofErr w:type="gramEnd"/>
      <w:r>
        <w:t>12</w:t>
      </w:r>
    </w:p>
    <w:p w14:paraId="6AC3AA10" w14:textId="77777777" w:rsidR="004B7CDF" w:rsidRDefault="004B7CDF" w:rsidP="004B7CDF">
      <w:pPr>
        <w:pStyle w:val="a9"/>
      </w:pPr>
      <w:r>
        <w:tab/>
        <w:t>or</w:t>
      </w:r>
      <w:r>
        <w:tab/>
        <w:t>$10, $8, $9</w:t>
      </w:r>
    </w:p>
    <w:p w14:paraId="6F602A8F" w14:textId="77777777" w:rsidR="004B7CDF" w:rsidRDefault="004B7CDF" w:rsidP="004B7CDF">
      <w:pPr>
        <w:pStyle w:val="a9"/>
      </w:pPr>
      <w:r>
        <w:tab/>
        <w:t>ori</w:t>
      </w:r>
      <w:r>
        <w:tab/>
        <w:t>$28, $0, 0x0000</w:t>
      </w:r>
    </w:p>
    <w:p w14:paraId="574DAEBA" w14:textId="77777777" w:rsidR="004B7CDF" w:rsidRDefault="004B7CDF" w:rsidP="004B7CDF">
      <w:pPr>
        <w:pStyle w:val="a9"/>
      </w:pPr>
      <w:r>
        <w:tab/>
        <w:t>ori</w:t>
      </w:r>
      <w:r>
        <w:tab/>
        <w:t>$29, $0, 0x0000</w:t>
      </w:r>
    </w:p>
    <w:p w14:paraId="5A34FC4C" w14:textId="77777777" w:rsidR="004B7CDF" w:rsidRDefault="004B7CDF" w:rsidP="004B7CDF">
      <w:pPr>
        <w:pStyle w:val="a9"/>
      </w:pPr>
      <w:r>
        <w:tab/>
        <w:t>ori</w:t>
      </w:r>
      <w:r>
        <w:tab/>
        <w:t>$28, $0, 0x0010</w:t>
      </w:r>
    </w:p>
    <w:p w14:paraId="3DBFCA93" w14:textId="77777777" w:rsidR="004B7CDF" w:rsidRDefault="004B7CDF" w:rsidP="004B7CDF">
      <w:pPr>
        <w:pStyle w:val="a9"/>
      </w:pPr>
      <w:r>
        <w:tab/>
        <w:t>ori</w:t>
      </w:r>
      <w:r>
        <w:tab/>
        <w:t>$29, $0, 0x0111</w:t>
      </w:r>
    </w:p>
    <w:p w14:paraId="01CB3083" w14:textId="77777777" w:rsidR="004B7CDF" w:rsidRDefault="004B7CDF" w:rsidP="004B7CDF">
      <w:pPr>
        <w:pStyle w:val="a9"/>
      </w:pPr>
      <w:r>
        <w:tab/>
        <w:t>nop</w:t>
      </w:r>
    </w:p>
    <w:p w14:paraId="6B10D386" w14:textId="77777777" w:rsidR="004B7CDF" w:rsidRDefault="004B7CDF" w:rsidP="004B7CDF">
      <w:pPr>
        <w:pStyle w:val="a9"/>
      </w:pPr>
      <w:r>
        <w:tab/>
        <w:t>nop</w:t>
      </w:r>
    </w:p>
    <w:p w14:paraId="7F8FB5E3" w14:textId="77777777" w:rsidR="004B7CDF" w:rsidRDefault="004B7CDF" w:rsidP="004B7CDF">
      <w:pPr>
        <w:pStyle w:val="a9"/>
      </w:pPr>
      <w:r>
        <w:tab/>
        <w:t>nop</w:t>
      </w:r>
    </w:p>
    <w:p w14:paraId="3C9B667E" w14:textId="77777777" w:rsidR="00A257BA" w:rsidRDefault="00A257BA" w:rsidP="00A257BA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.ktext 0x4180</w:t>
      </w:r>
      <w:r>
        <w:tab/>
      </w:r>
    </w:p>
    <w:p w14:paraId="30B7C0B2" w14:textId="77777777" w:rsidR="00A257BA" w:rsidRDefault="00A257BA" w:rsidP="00A257BA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14684D1A" w14:textId="77777777" w:rsidR="00A257BA" w:rsidRDefault="00A257BA" w:rsidP="00A257BA">
      <w:pPr>
        <w:pStyle w:val="a9"/>
      </w:pPr>
      <w:r>
        <w:tab/>
        <w:t>sub $</w:t>
      </w:r>
      <w:proofErr w:type="gramStart"/>
      <w:r>
        <w:t>9,$</w:t>
      </w:r>
      <w:proofErr w:type="gramEnd"/>
      <w:r>
        <w:t>9,$9</w:t>
      </w:r>
    </w:p>
    <w:p w14:paraId="00628929" w14:textId="77777777" w:rsidR="00A257BA" w:rsidRDefault="00A257BA" w:rsidP="00A257BA">
      <w:pPr>
        <w:pStyle w:val="a9"/>
      </w:pPr>
      <w:r>
        <w:tab/>
        <w:t>mtc0 $</w:t>
      </w:r>
      <w:proofErr w:type="gramStart"/>
      <w:r>
        <w:t>0,$</w:t>
      </w:r>
      <w:proofErr w:type="gramEnd"/>
      <w:r>
        <w:t>12</w:t>
      </w:r>
    </w:p>
    <w:p w14:paraId="7DD9F5F6" w14:textId="0DDDFB05" w:rsidR="00A257BA" w:rsidRDefault="00A257BA" w:rsidP="00B7304B">
      <w:pPr>
        <w:pStyle w:val="a9"/>
      </w:pPr>
      <w:r>
        <w:tab/>
        <w:t>eret</w:t>
      </w:r>
    </w:p>
    <w:p w14:paraId="2DBDDBE0" w14:textId="77777777" w:rsidR="00A257BA" w:rsidRDefault="00A257BA" w:rsidP="00A257BA">
      <w:pPr>
        <w:pStyle w:val="a9"/>
      </w:pPr>
      <w:r>
        <w:t>.text</w:t>
      </w:r>
    </w:p>
    <w:p w14:paraId="67A8DD71" w14:textId="77777777" w:rsidR="00A257BA" w:rsidRDefault="00A257BA" w:rsidP="00A257BA">
      <w:pPr>
        <w:pStyle w:val="a9"/>
      </w:pPr>
      <w:r>
        <w:tab/>
        <w:t>ori</w:t>
      </w:r>
      <w:r>
        <w:tab/>
        <w:t>$8, 0x7fffffff</w:t>
      </w:r>
    </w:p>
    <w:p w14:paraId="54441350" w14:textId="77777777" w:rsidR="00A257BA" w:rsidRDefault="00A257BA" w:rsidP="00A257BA">
      <w:pPr>
        <w:pStyle w:val="a9"/>
      </w:pPr>
      <w:r>
        <w:lastRenderedPageBreak/>
        <w:tab/>
        <w:t>ori $9, 0x1000</w:t>
      </w:r>
    </w:p>
    <w:p w14:paraId="52A5C70B" w14:textId="77777777" w:rsidR="00A257BA" w:rsidRDefault="00A257BA" w:rsidP="00A257BA">
      <w:pPr>
        <w:pStyle w:val="a9"/>
      </w:pPr>
      <w:r>
        <w:tab/>
        <w:t>ori $t1 0x00007f00</w:t>
      </w:r>
    </w:p>
    <w:p w14:paraId="3CD1C8D0" w14:textId="77777777" w:rsidR="00A257BA" w:rsidRDefault="00A257BA" w:rsidP="00A257BA">
      <w:pPr>
        <w:pStyle w:val="a9"/>
      </w:pPr>
      <w:r>
        <w:tab/>
        <w:t>ori $a0,0x0009</w:t>
      </w:r>
    </w:p>
    <w:p w14:paraId="5711A8E8" w14:textId="77777777" w:rsidR="00A257BA" w:rsidRDefault="00A257BA" w:rsidP="00A257BA">
      <w:pPr>
        <w:pStyle w:val="a9"/>
      </w:pPr>
      <w:r>
        <w:tab/>
        <w:t>ori $a3,0xfc01</w:t>
      </w:r>
    </w:p>
    <w:p w14:paraId="5B89A1D9" w14:textId="77777777" w:rsidR="00A257BA" w:rsidRDefault="00A257BA" w:rsidP="00A257BA">
      <w:pPr>
        <w:pStyle w:val="a9"/>
      </w:pPr>
      <w:r>
        <w:tab/>
        <w:t>ori $a1,2</w:t>
      </w:r>
    </w:p>
    <w:p w14:paraId="4A12EC4E" w14:textId="77777777" w:rsidR="00A257BA" w:rsidRDefault="00A257BA" w:rsidP="00A257BA">
      <w:pPr>
        <w:pStyle w:val="a9"/>
      </w:pPr>
      <w:r>
        <w:tab/>
        <w:t>sw $a1,4($t1)</w:t>
      </w:r>
    </w:p>
    <w:p w14:paraId="53004A72" w14:textId="77777777" w:rsidR="00A257BA" w:rsidRDefault="00A257BA" w:rsidP="00A257BA">
      <w:pPr>
        <w:pStyle w:val="a9"/>
      </w:pPr>
      <w:r>
        <w:tab/>
        <w:t>sw $a0,0($t1)</w:t>
      </w:r>
    </w:p>
    <w:p w14:paraId="4D34D6A6" w14:textId="77777777" w:rsidR="00A257BA" w:rsidRPr="001F22E1" w:rsidRDefault="00A257BA" w:rsidP="00A257BA">
      <w:pPr>
        <w:pStyle w:val="a9"/>
        <w:rPr>
          <w:b/>
        </w:rPr>
      </w:pPr>
      <w:r w:rsidRPr="001F22E1">
        <w:rPr>
          <w:b/>
        </w:rPr>
        <w:tab/>
        <w:t>add $</w:t>
      </w:r>
      <w:proofErr w:type="gramStart"/>
      <w:r w:rsidRPr="001F22E1">
        <w:rPr>
          <w:b/>
        </w:rPr>
        <w:t>11,$</w:t>
      </w:r>
      <w:proofErr w:type="gramEnd"/>
      <w:r w:rsidRPr="001F22E1">
        <w:rPr>
          <w:b/>
        </w:rPr>
        <w:t>8,$9</w:t>
      </w:r>
    </w:p>
    <w:p w14:paraId="7F1B72F8" w14:textId="77777777" w:rsidR="00A257BA" w:rsidRPr="001F22E1" w:rsidRDefault="00A257BA" w:rsidP="00A257BA">
      <w:pPr>
        <w:pStyle w:val="a9"/>
        <w:rPr>
          <w:b/>
        </w:rPr>
      </w:pPr>
      <w:r w:rsidRPr="001F22E1">
        <w:rPr>
          <w:b/>
        </w:rPr>
        <w:tab/>
        <w:t>mtc0 $a</w:t>
      </w:r>
      <w:proofErr w:type="gramStart"/>
      <w:r w:rsidRPr="001F22E1">
        <w:rPr>
          <w:b/>
        </w:rPr>
        <w:t>3,$</w:t>
      </w:r>
      <w:proofErr w:type="gramEnd"/>
      <w:r w:rsidRPr="001F22E1">
        <w:rPr>
          <w:b/>
        </w:rPr>
        <w:t>12</w:t>
      </w:r>
    </w:p>
    <w:p w14:paraId="5B169E09" w14:textId="77777777" w:rsidR="00A257BA" w:rsidRDefault="00A257BA" w:rsidP="00A257BA">
      <w:pPr>
        <w:pStyle w:val="a9"/>
      </w:pPr>
      <w:r>
        <w:tab/>
        <w:t>or</w:t>
      </w:r>
      <w:r>
        <w:tab/>
        <w:t>$10, $8, $9</w:t>
      </w:r>
    </w:p>
    <w:p w14:paraId="0DB9A88C" w14:textId="77777777" w:rsidR="00A257BA" w:rsidRDefault="00A257BA" w:rsidP="00A257BA">
      <w:pPr>
        <w:pStyle w:val="a9"/>
      </w:pPr>
      <w:r>
        <w:tab/>
        <w:t>ori</w:t>
      </w:r>
      <w:r>
        <w:tab/>
        <w:t>$28, $0, 0x0000</w:t>
      </w:r>
    </w:p>
    <w:p w14:paraId="2683BE34" w14:textId="77777777" w:rsidR="00A257BA" w:rsidRDefault="00A257BA" w:rsidP="00A257BA">
      <w:pPr>
        <w:pStyle w:val="a9"/>
      </w:pPr>
      <w:r>
        <w:tab/>
        <w:t>ori</w:t>
      </w:r>
      <w:r>
        <w:tab/>
        <w:t>$29, $0, 0x0000</w:t>
      </w:r>
    </w:p>
    <w:p w14:paraId="2724A556" w14:textId="77777777" w:rsidR="00A257BA" w:rsidRDefault="00A257BA" w:rsidP="00A257BA">
      <w:pPr>
        <w:pStyle w:val="a9"/>
      </w:pPr>
      <w:r>
        <w:tab/>
        <w:t>ori</w:t>
      </w:r>
      <w:r>
        <w:tab/>
        <w:t>$28, $0, 0x0010</w:t>
      </w:r>
    </w:p>
    <w:p w14:paraId="43E7A2EB" w14:textId="77777777" w:rsidR="00A257BA" w:rsidRDefault="00A257BA" w:rsidP="00A257BA">
      <w:pPr>
        <w:pStyle w:val="a9"/>
      </w:pPr>
      <w:r>
        <w:tab/>
        <w:t>ori</w:t>
      </w:r>
      <w:r>
        <w:tab/>
        <w:t>$29, $0, 0x0111</w:t>
      </w:r>
    </w:p>
    <w:p w14:paraId="2861E092" w14:textId="77777777" w:rsidR="00A257BA" w:rsidRDefault="00A257BA" w:rsidP="00A257BA">
      <w:pPr>
        <w:pStyle w:val="a9"/>
      </w:pPr>
      <w:r>
        <w:tab/>
        <w:t>nop</w:t>
      </w:r>
    </w:p>
    <w:p w14:paraId="4DF11AA7" w14:textId="77777777" w:rsidR="00A257BA" w:rsidRDefault="00A257BA" w:rsidP="00A257BA">
      <w:pPr>
        <w:pStyle w:val="a9"/>
      </w:pPr>
      <w:r>
        <w:tab/>
        <w:t>nop</w:t>
      </w:r>
    </w:p>
    <w:p w14:paraId="35985BCD" w14:textId="56125716" w:rsidR="00A257BA" w:rsidRDefault="00A257BA" w:rsidP="00A257BA">
      <w:pPr>
        <w:pStyle w:val="a9"/>
      </w:pPr>
      <w:r>
        <w:tab/>
        <w:t>nop</w:t>
      </w:r>
    </w:p>
    <w:p w14:paraId="77C6A848" w14:textId="77777777" w:rsidR="00B56B5B" w:rsidRDefault="00B56B5B" w:rsidP="00B56B5B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.ktext 0x4180</w:t>
      </w:r>
      <w:r>
        <w:tab/>
      </w:r>
    </w:p>
    <w:p w14:paraId="1B32DCC7" w14:textId="77777777" w:rsidR="00B56B5B" w:rsidRDefault="00B56B5B" w:rsidP="00B56B5B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094C7345" w14:textId="77777777" w:rsidR="00B56B5B" w:rsidRDefault="00B56B5B" w:rsidP="00B56B5B">
      <w:pPr>
        <w:pStyle w:val="a9"/>
      </w:pPr>
      <w:r>
        <w:tab/>
        <w:t>sub $</w:t>
      </w:r>
      <w:proofErr w:type="gramStart"/>
      <w:r>
        <w:t>9,$</w:t>
      </w:r>
      <w:proofErr w:type="gramEnd"/>
      <w:r>
        <w:t>9,$9</w:t>
      </w:r>
    </w:p>
    <w:p w14:paraId="54EEE1A7" w14:textId="77777777" w:rsidR="00B56B5B" w:rsidRDefault="00B56B5B" w:rsidP="00B56B5B">
      <w:pPr>
        <w:pStyle w:val="a9"/>
      </w:pPr>
      <w:r>
        <w:tab/>
        <w:t>sub $</w:t>
      </w:r>
      <w:proofErr w:type="gramStart"/>
      <w:r>
        <w:t>29,$</w:t>
      </w:r>
      <w:proofErr w:type="gramEnd"/>
      <w:r>
        <w:t>29,$29</w:t>
      </w:r>
    </w:p>
    <w:p w14:paraId="6B53975C" w14:textId="77777777" w:rsidR="00B56B5B" w:rsidRDefault="00B56B5B" w:rsidP="00B56B5B">
      <w:pPr>
        <w:pStyle w:val="a9"/>
      </w:pPr>
      <w:r>
        <w:tab/>
        <w:t>mtc0 $</w:t>
      </w:r>
      <w:proofErr w:type="gramStart"/>
      <w:r>
        <w:t>0,$</w:t>
      </w:r>
      <w:proofErr w:type="gramEnd"/>
      <w:r>
        <w:t>12</w:t>
      </w:r>
    </w:p>
    <w:p w14:paraId="00E2A082" w14:textId="77777777" w:rsidR="00B56B5B" w:rsidRDefault="00B56B5B" w:rsidP="00B56B5B">
      <w:pPr>
        <w:pStyle w:val="a9"/>
      </w:pPr>
      <w:r>
        <w:tab/>
        <w:t>ori $v</w:t>
      </w:r>
      <w:proofErr w:type="gramStart"/>
      <w:r>
        <w:t>1,$</w:t>
      </w:r>
      <w:proofErr w:type="gramEnd"/>
      <w:r>
        <w:t>0,0x00007f00</w:t>
      </w:r>
    </w:p>
    <w:p w14:paraId="113446EA" w14:textId="77777777" w:rsidR="00B56B5B" w:rsidRDefault="00B56B5B" w:rsidP="00B56B5B">
      <w:pPr>
        <w:pStyle w:val="a9"/>
      </w:pPr>
      <w:r>
        <w:tab/>
        <w:t>sw $a3,0($v1)</w:t>
      </w:r>
    </w:p>
    <w:p w14:paraId="65B24313" w14:textId="1A9349D0" w:rsidR="00B56B5B" w:rsidRDefault="00B56B5B" w:rsidP="00BE4934">
      <w:pPr>
        <w:pStyle w:val="a9"/>
      </w:pPr>
      <w:r>
        <w:lastRenderedPageBreak/>
        <w:tab/>
        <w:t>eret</w:t>
      </w:r>
    </w:p>
    <w:p w14:paraId="02C40C2E" w14:textId="77777777" w:rsidR="00B56B5B" w:rsidRDefault="00B56B5B" w:rsidP="00B56B5B">
      <w:pPr>
        <w:pStyle w:val="a9"/>
      </w:pPr>
      <w:r>
        <w:t>.text</w:t>
      </w:r>
    </w:p>
    <w:p w14:paraId="3613FB75" w14:textId="77777777" w:rsidR="00B56B5B" w:rsidRDefault="00B56B5B" w:rsidP="00B56B5B">
      <w:pPr>
        <w:pStyle w:val="a9"/>
      </w:pPr>
      <w:r>
        <w:tab/>
        <w:t>ori</w:t>
      </w:r>
      <w:r>
        <w:tab/>
        <w:t>$8, 0x7fffffff</w:t>
      </w:r>
    </w:p>
    <w:p w14:paraId="37A27A91" w14:textId="77777777" w:rsidR="00B56B5B" w:rsidRDefault="00B56B5B" w:rsidP="00B56B5B">
      <w:pPr>
        <w:pStyle w:val="a9"/>
      </w:pPr>
      <w:r>
        <w:tab/>
        <w:t>ori $9, 0x1000</w:t>
      </w:r>
    </w:p>
    <w:p w14:paraId="6F44ECF5" w14:textId="77777777" w:rsidR="00B56B5B" w:rsidRDefault="00B56B5B" w:rsidP="00B56B5B">
      <w:pPr>
        <w:pStyle w:val="a9"/>
      </w:pPr>
      <w:r>
        <w:tab/>
        <w:t>add $</w:t>
      </w:r>
      <w:proofErr w:type="gramStart"/>
      <w:r>
        <w:t>11,$</w:t>
      </w:r>
      <w:proofErr w:type="gramEnd"/>
      <w:r>
        <w:t>8,$9</w:t>
      </w:r>
    </w:p>
    <w:p w14:paraId="42435C81" w14:textId="77777777" w:rsidR="00B56B5B" w:rsidRDefault="00B56B5B" w:rsidP="00B56B5B">
      <w:pPr>
        <w:pStyle w:val="a9"/>
      </w:pPr>
      <w:r>
        <w:tab/>
        <w:t>ori $t1 0x00007f00</w:t>
      </w:r>
    </w:p>
    <w:p w14:paraId="2D40911D" w14:textId="77777777" w:rsidR="00B56B5B" w:rsidRDefault="00B56B5B" w:rsidP="00B56B5B">
      <w:pPr>
        <w:pStyle w:val="a9"/>
      </w:pPr>
      <w:r>
        <w:tab/>
        <w:t>ori $a0,0x0009</w:t>
      </w:r>
    </w:p>
    <w:p w14:paraId="210BCD9E" w14:textId="77777777" w:rsidR="00B56B5B" w:rsidRDefault="00B56B5B" w:rsidP="00B56B5B">
      <w:pPr>
        <w:pStyle w:val="a9"/>
      </w:pPr>
      <w:r>
        <w:tab/>
        <w:t>ori $a3,0xfc01</w:t>
      </w:r>
    </w:p>
    <w:p w14:paraId="5CDBF632" w14:textId="77777777" w:rsidR="00B56B5B" w:rsidRDefault="00B56B5B" w:rsidP="00B56B5B">
      <w:pPr>
        <w:pStyle w:val="a9"/>
      </w:pPr>
      <w:r>
        <w:tab/>
        <w:t>ori $a1,1</w:t>
      </w:r>
    </w:p>
    <w:p w14:paraId="7D80C729" w14:textId="77777777" w:rsidR="00B56B5B" w:rsidRDefault="00B56B5B" w:rsidP="00B56B5B">
      <w:pPr>
        <w:pStyle w:val="a9"/>
      </w:pPr>
      <w:r>
        <w:tab/>
        <w:t>sw $a1,4($t1)</w:t>
      </w:r>
    </w:p>
    <w:p w14:paraId="5065586B" w14:textId="77777777" w:rsidR="00B56B5B" w:rsidRDefault="00B56B5B" w:rsidP="00B56B5B">
      <w:pPr>
        <w:pStyle w:val="a9"/>
      </w:pPr>
      <w:r>
        <w:tab/>
        <w:t>sw $a0,0($t1)</w:t>
      </w:r>
    </w:p>
    <w:p w14:paraId="5AFDE9B2" w14:textId="77777777" w:rsidR="00B56B5B" w:rsidRDefault="00B56B5B" w:rsidP="00B56B5B">
      <w:pPr>
        <w:pStyle w:val="a9"/>
      </w:pPr>
      <w:r>
        <w:tab/>
        <w:t>mtc0 $a</w:t>
      </w:r>
      <w:proofErr w:type="gramStart"/>
      <w:r>
        <w:t>3,$</w:t>
      </w:r>
      <w:proofErr w:type="gramEnd"/>
      <w:r>
        <w:t>12</w:t>
      </w:r>
    </w:p>
    <w:p w14:paraId="59FB2FEC" w14:textId="77777777" w:rsidR="00B56B5B" w:rsidRDefault="00B56B5B" w:rsidP="00B56B5B">
      <w:pPr>
        <w:pStyle w:val="a9"/>
      </w:pPr>
      <w:r>
        <w:tab/>
        <w:t>nop</w:t>
      </w:r>
    </w:p>
    <w:p w14:paraId="146A5DE8" w14:textId="77777777" w:rsidR="00B56B5B" w:rsidRDefault="00B56B5B" w:rsidP="00B56B5B">
      <w:pPr>
        <w:pStyle w:val="a9"/>
      </w:pPr>
      <w:r>
        <w:tab/>
        <w:t>ori $a0,1111</w:t>
      </w:r>
    </w:p>
    <w:p w14:paraId="4FA159B5" w14:textId="77777777" w:rsidR="00B56B5B" w:rsidRDefault="00B56B5B" w:rsidP="00B56B5B">
      <w:pPr>
        <w:pStyle w:val="a9"/>
      </w:pPr>
      <w:r>
        <w:tab/>
        <w:t>j eee</w:t>
      </w:r>
    </w:p>
    <w:p w14:paraId="7BFB5914" w14:textId="77777777" w:rsidR="00B56B5B" w:rsidRDefault="00B56B5B" w:rsidP="00B56B5B">
      <w:pPr>
        <w:pStyle w:val="a9"/>
      </w:pPr>
      <w:r>
        <w:tab/>
        <w:t>ori</w:t>
      </w:r>
      <w:r>
        <w:tab/>
        <w:t>$29, $0, 0x0111</w:t>
      </w:r>
    </w:p>
    <w:p w14:paraId="74955CC8" w14:textId="77777777" w:rsidR="00B56B5B" w:rsidRDefault="00B56B5B" w:rsidP="00B56B5B">
      <w:pPr>
        <w:pStyle w:val="a9"/>
      </w:pPr>
      <w:r>
        <w:tab/>
        <w:t>eee:</w:t>
      </w:r>
    </w:p>
    <w:p w14:paraId="21156310" w14:textId="77777777" w:rsidR="00B56B5B" w:rsidRDefault="00B56B5B" w:rsidP="00B56B5B">
      <w:pPr>
        <w:pStyle w:val="a9"/>
      </w:pPr>
      <w:r>
        <w:tab/>
        <w:t>or</w:t>
      </w:r>
      <w:r>
        <w:tab/>
        <w:t>$10, $8, $9</w:t>
      </w:r>
    </w:p>
    <w:p w14:paraId="4C8620C6" w14:textId="77777777" w:rsidR="00B56B5B" w:rsidRDefault="00B56B5B" w:rsidP="00B56B5B">
      <w:pPr>
        <w:pStyle w:val="a9"/>
      </w:pPr>
      <w:r>
        <w:tab/>
        <w:t>ori</w:t>
      </w:r>
      <w:r>
        <w:tab/>
        <w:t>$28, $0, 0x0000</w:t>
      </w:r>
    </w:p>
    <w:p w14:paraId="50A41C1A" w14:textId="77777777" w:rsidR="00B56B5B" w:rsidRDefault="00B56B5B" w:rsidP="00B56B5B">
      <w:pPr>
        <w:pStyle w:val="a9"/>
      </w:pPr>
      <w:r>
        <w:tab/>
        <w:t>ori</w:t>
      </w:r>
      <w:r>
        <w:tab/>
        <w:t>$29, $0, 0x0000</w:t>
      </w:r>
    </w:p>
    <w:p w14:paraId="42D6F8EC" w14:textId="77777777" w:rsidR="00B56B5B" w:rsidRDefault="00B56B5B" w:rsidP="00B56B5B">
      <w:pPr>
        <w:pStyle w:val="a9"/>
      </w:pPr>
      <w:r>
        <w:tab/>
        <w:t>ori $29,0x1000</w:t>
      </w:r>
    </w:p>
    <w:p w14:paraId="4C1849A7" w14:textId="77777777" w:rsidR="00B56B5B" w:rsidRDefault="00B56B5B" w:rsidP="00B56B5B">
      <w:pPr>
        <w:pStyle w:val="a9"/>
      </w:pPr>
      <w:r>
        <w:tab/>
        <w:t>lui $v1,1</w:t>
      </w:r>
    </w:p>
    <w:p w14:paraId="5ACE764A" w14:textId="77777777" w:rsidR="00B56B5B" w:rsidRDefault="00B56B5B" w:rsidP="00B56B5B">
      <w:pPr>
        <w:pStyle w:val="a9"/>
      </w:pPr>
      <w:r>
        <w:tab/>
        <w:t>j end</w:t>
      </w:r>
    </w:p>
    <w:p w14:paraId="3D9CE0EE" w14:textId="77777777" w:rsidR="00B56B5B" w:rsidRDefault="00B56B5B" w:rsidP="00B56B5B">
      <w:pPr>
        <w:pStyle w:val="a9"/>
      </w:pPr>
      <w:r>
        <w:tab/>
        <w:t>add $</w:t>
      </w:r>
      <w:proofErr w:type="gramStart"/>
      <w:r>
        <w:t>10,$</w:t>
      </w:r>
      <w:proofErr w:type="gramEnd"/>
      <w:r>
        <w:t>8,$29</w:t>
      </w:r>
    </w:p>
    <w:p w14:paraId="466DE174" w14:textId="77777777" w:rsidR="00B56B5B" w:rsidRDefault="00B56B5B" w:rsidP="00B56B5B">
      <w:pPr>
        <w:pStyle w:val="a9"/>
      </w:pPr>
      <w:r>
        <w:lastRenderedPageBreak/>
        <w:tab/>
        <w:t>end:</w:t>
      </w:r>
    </w:p>
    <w:p w14:paraId="006EF490" w14:textId="77777777" w:rsidR="00B56B5B" w:rsidRDefault="00B56B5B" w:rsidP="00B56B5B">
      <w:pPr>
        <w:pStyle w:val="a9"/>
      </w:pPr>
      <w:r>
        <w:tab/>
        <w:t>lui $a0,1</w:t>
      </w:r>
    </w:p>
    <w:p w14:paraId="18A3D7FD" w14:textId="40A0BA0F" w:rsidR="00B56B5B" w:rsidRPr="00B56B5B" w:rsidRDefault="00B56B5B" w:rsidP="00B56B5B">
      <w:pPr>
        <w:pStyle w:val="a9"/>
      </w:pPr>
      <w:r>
        <w:tab/>
        <w:t>lui $a2,2</w:t>
      </w:r>
    </w:p>
    <w:p w14:paraId="2C713F35" w14:textId="17FAE5D9" w:rsidR="004B7CDF" w:rsidRDefault="00B7304B" w:rsidP="00B7304B">
      <w:pPr>
        <w:pStyle w:val="a9"/>
      </w:pPr>
      <w:r>
        <w:rPr>
          <w:rFonts w:hint="eastAsia"/>
        </w:rPr>
        <w:t>7.</w:t>
      </w:r>
      <w:r>
        <w:rPr>
          <w:rFonts w:hint="eastAsia"/>
        </w:rPr>
        <w:t>乘除相关</w:t>
      </w:r>
    </w:p>
    <w:p w14:paraId="1FA0B106" w14:textId="77777777" w:rsidR="00842957" w:rsidRDefault="00842957" w:rsidP="00842957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.ktext 0x4180</w:t>
      </w:r>
      <w:r>
        <w:tab/>
      </w:r>
    </w:p>
    <w:p w14:paraId="72B3FB1C" w14:textId="77777777" w:rsidR="00842957" w:rsidRDefault="00842957" w:rsidP="00842957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7DB54965" w14:textId="77777777" w:rsidR="00842957" w:rsidRDefault="00842957" w:rsidP="00842957">
      <w:pPr>
        <w:pStyle w:val="a9"/>
      </w:pPr>
      <w:r>
        <w:tab/>
        <w:t>sub $a</w:t>
      </w:r>
      <w:proofErr w:type="gramStart"/>
      <w:r>
        <w:t>0,$</w:t>
      </w:r>
      <w:proofErr w:type="gramEnd"/>
      <w:r>
        <w:t>a0,$a0</w:t>
      </w:r>
    </w:p>
    <w:p w14:paraId="20C0642F" w14:textId="77CBC8FB" w:rsidR="00842957" w:rsidRDefault="00842957" w:rsidP="0064272B">
      <w:pPr>
        <w:pStyle w:val="a9"/>
        <w:rPr>
          <w:rFonts w:hint="eastAsia"/>
        </w:rPr>
      </w:pPr>
      <w:r>
        <w:tab/>
        <w:t>eret</w:t>
      </w:r>
    </w:p>
    <w:p w14:paraId="0FD02B5B" w14:textId="77777777" w:rsidR="00842957" w:rsidRDefault="00842957" w:rsidP="00842957">
      <w:pPr>
        <w:pStyle w:val="a9"/>
      </w:pPr>
      <w:r>
        <w:t>.text</w:t>
      </w:r>
    </w:p>
    <w:p w14:paraId="401BF217" w14:textId="77777777" w:rsidR="00842957" w:rsidRDefault="00842957" w:rsidP="00842957">
      <w:pPr>
        <w:pStyle w:val="a9"/>
      </w:pPr>
      <w:r>
        <w:tab/>
        <w:t>ori</w:t>
      </w:r>
      <w:r>
        <w:tab/>
        <w:t>$8, 0x7fffffff</w:t>
      </w:r>
    </w:p>
    <w:p w14:paraId="0B232065" w14:textId="77777777" w:rsidR="00842957" w:rsidRDefault="00842957" w:rsidP="00842957">
      <w:pPr>
        <w:pStyle w:val="a9"/>
      </w:pPr>
      <w:r>
        <w:tab/>
        <w:t>ori $9, 0x1000</w:t>
      </w:r>
    </w:p>
    <w:p w14:paraId="5D9E7378" w14:textId="77777777" w:rsidR="00842957" w:rsidRDefault="00842957" w:rsidP="00842957">
      <w:pPr>
        <w:pStyle w:val="a9"/>
      </w:pPr>
      <w:r>
        <w:tab/>
        <w:t>div $</w:t>
      </w:r>
      <w:proofErr w:type="gramStart"/>
      <w:r>
        <w:t>8,$</w:t>
      </w:r>
      <w:proofErr w:type="gramEnd"/>
      <w:r>
        <w:t>9</w:t>
      </w:r>
    </w:p>
    <w:p w14:paraId="22C0A5F3" w14:textId="77777777" w:rsidR="00842957" w:rsidRDefault="00842957" w:rsidP="00842957">
      <w:pPr>
        <w:pStyle w:val="a9"/>
      </w:pPr>
      <w:r>
        <w:tab/>
        <w:t>lui $a0,0x7f00</w:t>
      </w:r>
    </w:p>
    <w:p w14:paraId="53AB2F92" w14:textId="77777777" w:rsidR="00842957" w:rsidRDefault="00842957" w:rsidP="00842957">
      <w:pPr>
        <w:pStyle w:val="a9"/>
      </w:pPr>
      <w:r>
        <w:tab/>
        <w:t>add $a</w:t>
      </w:r>
      <w:proofErr w:type="gramStart"/>
      <w:r>
        <w:t>0,$</w:t>
      </w:r>
      <w:proofErr w:type="gramEnd"/>
      <w:r>
        <w:t>a0,$a0</w:t>
      </w:r>
    </w:p>
    <w:p w14:paraId="694CDB23" w14:textId="77777777" w:rsidR="00842957" w:rsidRDefault="00842957" w:rsidP="00842957">
      <w:pPr>
        <w:pStyle w:val="a9"/>
      </w:pPr>
      <w:r>
        <w:tab/>
        <w:t>mthi $a0</w:t>
      </w:r>
    </w:p>
    <w:p w14:paraId="447FCB85" w14:textId="77777777" w:rsidR="00842957" w:rsidRDefault="00842957" w:rsidP="00842957">
      <w:pPr>
        <w:pStyle w:val="a9"/>
      </w:pPr>
      <w:r>
        <w:tab/>
        <w:t>mflo $s7</w:t>
      </w:r>
    </w:p>
    <w:p w14:paraId="75AF862E" w14:textId="77777777" w:rsidR="00842957" w:rsidRDefault="00842957" w:rsidP="00842957">
      <w:pPr>
        <w:pStyle w:val="a9"/>
      </w:pPr>
      <w:r>
        <w:tab/>
        <w:t>ori $a1,1</w:t>
      </w:r>
    </w:p>
    <w:p w14:paraId="69BB7CE2" w14:textId="77777777" w:rsidR="00842957" w:rsidRDefault="00842957" w:rsidP="00842957">
      <w:pPr>
        <w:pStyle w:val="a9"/>
      </w:pPr>
      <w:r>
        <w:tab/>
        <w:t>ori $v0,1</w:t>
      </w:r>
    </w:p>
    <w:p w14:paraId="58B2D2C6" w14:textId="77777777" w:rsidR="00842957" w:rsidRDefault="00842957" w:rsidP="00842957">
      <w:pPr>
        <w:pStyle w:val="a9"/>
      </w:pPr>
      <w:r>
        <w:tab/>
        <w:t>addu $a</w:t>
      </w:r>
      <w:proofErr w:type="gramStart"/>
      <w:r>
        <w:t>1,$</w:t>
      </w:r>
      <w:proofErr w:type="gramEnd"/>
      <w:r>
        <w:t>v0,$v0</w:t>
      </w:r>
    </w:p>
    <w:p w14:paraId="5F4CEC9D" w14:textId="77777777" w:rsidR="00842957" w:rsidRDefault="00842957" w:rsidP="00842957">
      <w:pPr>
        <w:pStyle w:val="a9"/>
      </w:pPr>
      <w:r>
        <w:tab/>
        <w:t>nop</w:t>
      </w:r>
    </w:p>
    <w:p w14:paraId="0F506A36" w14:textId="798F9C2E" w:rsidR="00842957" w:rsidRDefault="00842957" w:rsidP="00842957">
      <w:pPr>
        <w:pStyle w:val="a9"/>
      </w:pPr>
      <w:r>
        <w:tab/>
        <w:t>ori $s0,11</w:t>
      </w:r>
    </w:p>
    <w:p w14:paraId="6463AA5C" w14:textId="77777777" w:rsidR="00842957" w:rsidRPr="009376A3" w:rsidRDefault="00842957" w:rsidP="00842957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376A3">
        <w:t>.ktext 0x4180</w:t>
      </w:r>
      <w:r w:rsidRPr="009376A3">
        <w:tab/>
      </w:r>
    </w:p>
    <w:p w14:paraId="5E8B828E" w14:textId="77777777" w:rsidR="00842957" w:rsidRPr="009376A3" w:rsidRDefault="00842957" w:rsidP="00842957">
      <w:pPr>
        <w:pStyle w:val="a9"/>
      </w:pPr>
      <w:r w:rsidRPr="009376A3">
        <w:tab/>
        <w:t>mfc0 $</w:t>
      </w:r>
      <w:proofErr w:type="gramStart"/>
      <w:r w:rsidRPr="009376A3">
        <w:t>1,$</w:t>
      </w:r>
      <w:proofErr w:type="gramEnd"/>
      <w:r w:rsidRPr="009376A3">
        <w:t>13</w:t>
      </w:r>
    </w:p>
    <w:p w14:paraId="291C7A72" w14:textId="77777777" w:rsidR="00842957" w:rsidRPr="009376A3" w:rsidRDefault="00842957" w:rsidP="00842957">
      <w:pPr>
        <w:pStyle w:val="a9"/>
      </w:pPr>
      <w:r w:rsidRPr="009376A3">
        <w:lastRenderedPageBreak/>
        <w:tab/>
        <w:t>mtc0 $</w:t>
      </w:r>
      <w:proofErr w:type="gramStart"/>
      <w:r w:rsidRPr="009376A3">
        <w:t>0,$</w:t>
      </w:r>
      <w:proofErr w:type="gramEnd"/>
      <w:r w:rsidRPr="009376A3">
        <w:t>12</w:t>
      </w:r>
    </w:p>
    <w:p w14:paraId="449240BB" w14:textId="77777777" w:rsidR="00842957" w:rsidRPr="009376A3" w:rsidRDefault="00842957" w:rsidP="00842957">
      <w:pPr>
        <w:pStyle w:val="a9"/>
      </w:pPr>
      <w:r w:rsidRPr="009376A3">
        <w:tab/>
        <w:t>mflo $s2</w:t>
      </w:r>
    </w:p>
    <w:p w14:paraId="39CA0D31" w14:textId="77777777" w:rsidR="00842957" w:rsidRPr="009376A3" w:rsidRDefault="00842957" w:rsidP="00842957">
      <w:pPr>
        <w:pStyle w:val="a9"/>
      </w:pPr>
      <w:r w:rsidRPr="009376A3">
        <w:tab/>
        <w:t>mfhi $s1</w:t>
      </w:r>
    </w:p>
    <w:p w14:paraId="1768E0AD" w14:textId="77777777" w:rsidR="00842957" w:rsidRPr="009376A3" w:rsidRDefault="00842957" w:rsidP="00842957">
      <w:pPr>
        <w:pStyle w:val="a9"/>
      </w:pPr>
      <w:r w:rsidRPr="009376A3">
        <w:tab/>
        <w:t>ori $v</w:t>
      </w:r>
      <w:proofErr w:type="gramStart"/>
      <w:r w:rsidRPr="009376A3">
        <w:t>1,$</w:t>
      </w:r>
      <w:proofErr w:type="gramEnd"/>
      <w:r w:rsidRPr="009376A3">
        <w:t>0,0x00007f00</w:t>
      </w:r>
    </w:p>
    <w:p w14:paraId="2D801874" w14:textId="77777777" w:rsidR="00842957" w:rsidRPr="009376A3" w:rsidRDefault="00842957" w:rsidP="00842957">
      <w:pPr>
        <w:pStyle w:val="a9"/>
      </w:pPr>
      <w:r w:rsidRPr="009376A3">
        <w:tab/>
        <w:t>sw $a3,0($v1)</w:t>
      </w:r>
    </w:p>
    <w:p w14:paraId="211045D6" w14:textId="047DE810" w:rsidR="00842957" w:rsidRPr="009376A3" w:rsidRDefault="00842957" w:rsidP="00F012AD">
      <w:pPr>
        <w:pStyle w:val="a9"/>
      </w:pPr>
      <w:r w:rsidRPr="009376A3">
        <w:tab/>
        <w:t>eret</w:t>
      </w:r>
    </w:p>
    <w:p w14:paraId="0853F684" w14:textId="77777777" w:rsidR="00842957" w:rsidRPr="009376A3" w:rsidRDefault="00842957" w:rsidP="00842957">
      <w:pPr>
        <w:pStyle w:val="a9"/>
      </w:pPr>
      <w:r w:rsidRPr="009376A3">
        <w:t>.text</w:t>
      </w:r>
    </w:p>
    <w:p w14:paraId="1824DC47" w14:textId="77777777" w:rsidR="00842957" w:rsidRPr="009376A3" w:rsidRDefault="00842957" w:rsidP="00842957">
      <w:pPr>
        <w:pStyle w:val="a9"/>
      </w:pPr>
      <w:r w:rsidRPr="009376A3">
        <w:tab/>
        <w:t>ori $t1,0x00007f00</w:t>
      </w:r>
    </w:p>
    <w:p w14:paraId="59235DB8" w14:textId="77777777" w:rsidR="00842957" w:rsidRPr="009376A3" w:rsidRDefault="00842957" w:rsidP="00842957">
      <w:pPr>
        <w:pStyle w:val="a9"/>
      </w:pPr>
      <w:r w:rsidRPr="009376A3">
        <w:tab/>
        <w:t>ori $a0,0x0009</w:t>
      </w:r>
    </w:p>
    <w:p w14:paraId="3CCF3216" w14:textId="77777777" w:rsidR="00842957" w:rsidRPr="009376A3" w:rsidRDefault="00842957" w:rsidP="00842957">
      <w:pPr>
        <w:pStyle w:val="a9"/>
      </w:pPr>
      <w:r w:rsidRPr="009376A3">
        <w:tab/>
        <w:t>ori $a3,0xfc01</w:t>
      </w:r>
    </w:p>
    <w:p w14:paraId="73C15273" w14:textId="77777777" w:rsidR="00842957" w:rsidRPr="009376A3" w:rsidRDefault="00842957" w:rsidP="00842957">
      <w:pPr>
        <w:pStyle w:val="a9"/>
      </w:pPr>
      <w:r w:rsidRPr="009376A3">
        <w:tab/>
        <w:t>ori $a1,3</w:t>
      </w:r>
    </w:p>
    <w:p w14:paraId="5A850B86" w14:textId="77777777" w:rsidR="00842957" w:rsidRPr="009376A3" w:rsidRDefault="00842957" w:rsidP="00842957">
      <w:pPr>
        <w:pStyle w:val="a9"/>
      </w:pPr>
      <w:r w:rsidRPr="009376A3">
        <w:tab/>
        <w:t>sw $a1,4($t1)</w:t>
      </w:r>
    </w:p>
    <w:p w14:paraId="3D17F65C" w14:textId="77777777" w:rsidR="00842957" w:rsidRPr="009376A3" w:rsidRDefault="00842957" w:rsidP="00842957">
      <w:pPr>
        <w:pStyle w:val="a9"/>
      </w:pPr>
      <w:r w:rsidRPr="009376A3">
        <w:tab/>
        <w:t>sw $a0,0($t1)</w:t>
      </w:r>
    </w:p>
    <w:p w14:paraId="5B5309BA" w14:textId="77777777" w:rsidR="00842957" w:rsidRPr="009376A3" w:rsidRDefault="00842957" w:rsidP="00842957">
      <w:pPr>
        <w:pStyle w:val="a9"/>
      </w:pPr>
      <w:r w:rsidRPr="009376A3">
        <w:tab/>
        <w:t>mtc0 $a</w:t>
      </w:r>
      <w:proofErr w:type="gramStart"/>
      <w:r w:rsidRPr="009376A3">
        <w:t>3,$</w:t>
      </w:r>
      <w:proofErr w:type="gramEnd"/>
      <w:r w:rsidRPr="009376A3">
        <w:t>12</w:t>
      </w:r>
    </w:p>
    <w:p w14:paraId="1BA90A67" w14:textId="77777777" w:rsidR="00842957" w:rsidRPr="009376A3" w:rsidRDefault="00842957" w:rsidP="00842957">
      <w:pPr>
        <w:pStyle w:val="a9"/>
      </w:pPr>
      <w:r w:rsidRPr="009376A3">
        <w:tab/>
        <w:t>mult $t</w:t>
      </w:r>
      <w:proofErr w:type="gramStart"/>
      <w:r w:rsidRPr="009376A3">
        <w:t>1,$</w:t>
      </w:r>
      <w:proofErr w:type="gramEnd"/>
      <w:r w:rsidRPr="009376A3">
        <w:t>a3</w:t>
      </w:r>
    </w:p>
    <w:p w14:paraId="3F00BF20" w14:textId="77777777" w:rsidR="00842957" w:rsidRPr="009376A3" w:rsidRDefault="00842957" w:rsidP="00842957">
      <w:pPr>
        <w:pStyle w:val="a9"/>
      </w:pPr>
      <w:r w:rsidRPr="009376A3">
        <w:tab/>
        <w:t>mthi $a3</w:t>
      </w:r>
    </w:p>
    <w:p w14:paraId="1AB100D3" w14:textId="77777777" w:rsidR="00842957" w:rsidRPr="009376A3" w:rsidRDefault="00842957" w:rsidP="00842957">
      <w:pPr>
        <w:pStyle w:val="a9"/>
      </w:pPr>
      <w:r w:rsidRPr="009376A3">
        <w:tab/>
        <w:t>mfhi $a2</w:t>
      </w:r>
    </w:p>
    <w:p w14:paraId="13795C19" w14:textId="77777777" w:rsidR="00842957" w:rsidRPr="009376A3" w:rsidRDefault="00842957" w:rsidP="00842957">
      <w:pPr>
        <w:pStyle w:val="a9"/>
      </w:pPr>
      <w:r w:rsidRPr="009376A3">
        <w:tab/>
        <w:t>ori $29,0x1000</w:t>
      </w:r>
    </w:p>
    <w:p w14:paraId="1567896C" w14:textId="6D3C6B67" w:rsidR="00842957" w:rsidRDefault="00842957" w:rsidP="00842957">
      <w:pPr>
        <w:pStyle w:val="a9"/>
      </w:pPr>
      <w:r w:rsidRPr="009376A3">
        <w:tab/>
        <w:t>lui $v1,1</w:t>
      </w:r>
    </w:p>
    <w:p w14:paraId="57C8D4B1" w14:textId="77777777" w:rsidR="00F012AD" w:rsidRDefault="00F012AD" w:rsidP="00F012AD">
      <w:pPr>
        <w:pStyle w:val="a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mult</w:t>
      </w:r>
      <w:r>
        <w:t xml:space="preserve"> </w:t>
      </w:r>
      <w:r>
        <w:rPr>
          <w:rFonts w:hint="eastAsia"/>
        </w:rPr>
        <w:t>中断</w:t>
      </w:r>
    </w:p>
    <w:p w14:paraId="4E947213" w14:textId="77777777" w:rsidR="00F012AD" w:rsidRDefault="00F012AD" w:rsidP="00F012AD">
      <w:pPr>
        <w:pStyle w:val="a9"/>
      </w:pPr>
      <w:proofErr w:type="gramStart"/>
      <w:r>
        <w:t>.ktext</w:t>
      </w:r>
      <w:proofErr w:type="gramEnd"/>
      <w:r>
        <w:t xml:space="preserve"> 0x4180</w:t>
      </w:r>
      <w:r>
        <w:tab/>
      </w:r>
    </w:p>
    <w:p w14:paraId="2FE932B2" w14:textId="77777777" w:rsidR="00F012AD" w:rsidRDefault="00F012AD" w:rsidP="00F012AD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204AB0CE" w14:textId="77777777" w:rsidR="00F012AD" w:rsidRDefault="00F012AD" w:rsidP="00F012AD">
      <w:pPr>
        <w:pStyle w:val="a9"/>
      </w:pPr>
      <w:r>
        <w:tab/>
        <w:t>mtc0 $</w:t>
      </w:r>
      <w:proofErr w:type="gramStart"/>
      <w:r>
        <w:t>0,$</w:t>
      </w:r>
      <w:proofErr w:type="gramEnd"/>
      <w:r>
        <w:t>12</w:t>
      </w:r>
    </w:p>
    <w:p w14:paraId="6C6D9604" w14:textId="77777777" w:rsidR="00F012AD" w:rsidRDefault="00F012AD" w:rsidP="00F012AD">
      <w:pPr>
        <w:pStyle w:val="a9"/>
      </w:pPr>
      <w:r>
        <w:tab/>
        <w:t>mflo $s2</w:t>
      </w:r>
    </w:p>
    <w:p w14:paraId="432106B9" w14:textId="77777777" w:rsidR="00F012AD" w:rsidRDefault="00F012AD" w:rsidP="00F012AD">
      <w:pPr>
        <w:pStyle w:val="a9"/>
      </w:pPr>
      <w:r>
        <w:lastRenderedPageBreak/>
        <w:tab/>
        <w:t>mfhi $s1</w:t>
      </w:r>
    </w:p>
    <w:p w14:paraId="650BB701" w14:textId="77777777" w:rsidR="00F012AD" w:rsidRDefault="00F012AD" w:rsidP="00F012AD">
      <w:pPr>
        <w:pStyle w:val="a9"/>
      </w:pPr>
      <w:r>
        <w:tab/>
        <w:t>ori $v</w:t>
      </w:r>
      <w:proofErr w:type="gramStart"/>
      <w:r>
        <w:t>1,$</w:t>
      </w:r>
      <w:proofErr w:type="gramEnd"/>
      <w:r>
        <w:t>0,0x00007f00</w:t>
      </w:r>
    </w:p>
    <w:p w14:paraId="0D788C5D" w14:textId="77777777" w:rsidR="00F012AD" w:rsidRDefault="00F012AD" w:rsidP="00F012AD">
      <w:pPr>
        <w:pStyle w:val="a9"/>
      </w:pPr>
      <w:r>
        <w:tab/>
        <w:t>sw $a3,0($v1)</w:t>
      </w:r>
    </w:p>
    <w:p w14:paraId="712B65A9" w14:textId="6BCED2EA" w:rsidR="00F012AD" w:rsidRDefault="00F012AD" w:rsidP="00F012AD">
      <w:pPr>
        <w:pStyle w:val="a9"/>
      </w:pPr>
      <w:r>
        <w:tab/>
        <w:t>eret</w:t>
      </w:r>
    </w:p>
    <w:p w14:paraId="28E8020D" w14:textId="77777777" w:rsidR="00F012AD" w:rsidRDefault="00F012AD" w:rsidP="00F012AD">
      <w:pPr>
        <w:pStyle w:val="a9"/>
      </w:pPr>
      <w:r>
        <w:t>.text</w:t>
      </w:r>
    </w:p>
    <w:p w14:paraId="67A377B9" w14:textId="77777777" w:rsidR="00F012AD" w:rsidRDefault="00F012AD" w:rsidP="00F012AD">
      <w:pPr>
        <w:pStyle w:val="a9"/>
      </w:pPr>
      <w:r>
        <w:tab/>
        <w:t>ori $t1,0x00007f00</w:t>
      </w:r>
    </w:p>
    <w:p w14:paraId="0534ED98" w14:textId="77777777" w:rsidR="00F012AD" w:rsidRDefault="00F012AD" w:rsidP="00F012AD">
      <w:pPr>
        <w:pStyle w:val="a9"/>
      </w:pPr>
      <w:r>
        <w:tab/>
        <w:t>ori $a0,0x0009</w:t>
      </w:r>
    </w:p>
    <w:p w14:paraId="5A8B9D95" w14:textId="77777777" w:rsidR="00F012AD" w:rsidRDefault="00F012AD" w:rsidP="00F012AD">
      <w:pPr>
        <w:pStyle w:val="a9"/>
      </w:pPr>
      <w:r>
        <w:tab/>
        <w:t>ori $a3,0xfc01</w:t>
      </w:r>
    </w:p>
    <w:p w14:paraId="39295444" w14:textId="77777777" w:rsidR="00F012AD" w:rsidRDefault="00F012AD" w:rsidP="00F012AD">
      <w:pPr>
        <w:pStyle w:val="a9"/>
      </w:pPr>
      <w:r>
        <w:tab/>
        <w:t>ori $a1,3</w:t>
      </w:r>
    </w:p>
    <w:p w14:paraId="01928734" w14:textId="77777777" w:rsidR="00F012AD" w:rsidRDefault="00F012AD" w:rsidP="00F012AD">
      <w:pPr>
        <w:pStyle w:val="a9"/>
      </w:pPr>
      <w:r>
        <w:tab/>
        <w:t>sw $a1,4($t1)</w:t>
      </w:r>
    </w:p>
    <w:p w14:paraId="6D5988D7" w14:textId="77777777" w:rsidR="00F012AD" w:rsidRDefault="00F012AD" w:rsidP="00F012AD">
      <w:pPr>
        <w:pStyle w:val="a9"/>
      </w:pPr>
      <w:r>
        <w:tab/>
        <w:t>sw $a0,0($t1)</w:t>
      </w:r>
    </w:p>
    <w:p w14:paraId="1EE38DBB" w14:textId="77777777" w:rsidR="00F012AD" w:rsidRDefault="00F012AD" w:rsidP="00F012AD">
      <w:pPr>
        <w:pStyle w:val="a9"/>
      </w:pPr>
      <w:r>
        <w:tab/>
        <w:t>mtc0 $a</w:t>
      </w:r>
      <w:proofErr w:type="gramStart"/>
      <w:r>
        <w:t>3,$</w:t>
      </w:r>
      <w:proofErr w:type="gramEnd"/>
      <w:r>
        <w:t>12</w:t>
      </w:r>
    </w:p>
    <w:p w14:paraId="1AC0F40F" w14:textId="77777777" w:rsidR="00F012AD" w:rsidRDefault="00F012AD" w:rsidP="00F012AD">
      <w:pPr>
        <w:pStyle w:val="a9"/>
      </w:pPr>
      <w:r>
        <w:tab/>
        <w:t>mult $t</w:t>
      </w:r>
      <w:proofErr w:type="gramStart"/>
      <w:r>
        <w:t>1,$</w:t>
      </w:r>
      <w:proofErr w:type="gramEnd"/>
      <w:r>
        <w:t>a3</w:t>
      </w:r>
    </w:p>
    <w:p w14:paraId="775FB4F8" w14:textId="77777777" w:rsidR="00F012AD" w:rsidRDefault="00F012AD" w:rsidP="00F012AD">
      <w:pPr>
        <w:pStyle w:val="a9"/>
      </w:pPr>
      <w:r>
        <w:tab/>
        <w:t>mthi $a3</w:t>
      </w:r>
    </w:p>
    <w:p w14:paraId="2DAE7FE9" w14:textId="77777777" w:rsidR="00F012AD" w:rsidRDefault="00F012AD" w:rsidP="00F012AD">
      <w:pPr>
        <w:pStyle w:val="a9"/>
      </w:pPr>
      <w:r>
        <w:tab/>
        <w:t>mfhi $a2</w:t>
      </w:r>
    </w:p>
    <w:p w14:paraId="1A6DE430" w14:textId="77777777" w:rsidR="00F012AD" w:rsidRDefault="00F012AD" w:rsidP="00F012AD">
      <w:pPr>
        <w:pStyle w:val="a9"/>
      </w:pPr>
      <w:r>
        <w:tab/>
        <w:t>ori $29,0x1000</w:t>
      </w:r>
    </w:p>
    <w:p w14:paraId="41F13419" w14:textId="33F219CD" w:rsidR="00F012AD" w:rsidRDefault="00F012AD" w:rsidP="00F012AD">
      <w:pPr>
        <w:pStyle w:val="a9"/>
      </w:pPr>
      <w:r>
        <w:tab/>
        <w:t>lui $v1,1</w:t>
      </w:r>
    </w:p>
    <w:p w14:paraId="35F49127" w14:textId="0310A15E" w:rsidR="00D84EC0" w:rsidRPr="001A15F4" w:rsidRDefault="00D84EC0" w:rsidP="00D84EC0">
      <w:pPr>
        <w:pStyle w:val="a9"/>
      </w:pPr>
      <w:proofErr w:type="gramStart"/>
      <w:r>
        <w:rPr>
          <w:rFonts w:hint="eastAsia"/>
        </w:rPr>
        <w:t>(</w:t>
      </w:r>
      <w:r>
        <w:t>4)</w:t>
      </w:r>
      <w:r w:rsidRPr="00D84EC0">
        <w:t xml:space="preserve"> </w:t>
      </w:r>
      <w:r w:rsidRPr="001A15F4">
        <w:t>.ktext</w:t>
      </w:r>
      <w:proofErr w:type="gramEnd"/>
      <w:r w:rsidRPr="001A15F4">
        <w:t xml:space="preserve"> 0x4180</w:t>
      </w:r>
      <w:r w:rsidRPr="001A15F4">
        <w:tab/>
      </w:r>
    </w:p>
    <w:p w14:paraId="02714888" w14:textId="77777777" w:rsidR="00D84EC0" w:rsidRPr="001A15F4" w:rsidRDefault="00D84EC0" w:rsidP="00D84EC0">
      <w:pPr>
        <w:pStyle w:val="a9"/>
      </w:pPr>
      <w:r w:rsidRPr="001A15F4">
        <w:tab/>
        <w:t>mfc0 $</w:t>
      </w:r>
      <w:proofErr w:type="gramStart"/>
      <w:r w:rsidRPr="001A15F4">
        <w:t>1,$</w:t>
      </w:r>
      <w:proofErr w:type="gramEnd"/>
      <w:r w:rsidRPr="001A15F4">
        <w:t>13</w:t>
      </w:r>
    </w:p>
    <w:p w14:paraId="4EF84832" w14:textId="77777777" w:rsidR="00D84EC0" w:rsidRPr="001A15F4" w:rsidRDefault="00D84EC0" w:rsidP="00D84EC0">
      <w:pPr>
        <w:pStyle w:val="a9"/>
      </w:pPr>
      <w:r w:rsidRPr="001A15F4">
        <w:tab/>
        <w:t>mtc0 $</w:t>
      </w:r>
      <w:proofErr w:type="gramStart"/>
      <w:r w:rsidRPr="001A15F4">
        <w:t>0,$</w:t>
      </w:r>
      <w:proofErr w:type="gramEnd"/>
      <w:r w:rsidRPr="001A15F4">
        <w:t>12</w:t>
      </w:r>
    </w:p>
    <w:p w14:paraId="25F68840" w14:textId="77777777" w:rsidR="00D84EC0" w:rsidRPr="001A15F4" w:rsidRDefault="00D84EC0" w:rsidP="00D84EC0">
      <w:pPr>
        <w:pStyle w:val="a9"/>
      </w:pPr>
      <w:r w:rsidRPr="001A15F4">
        <w:tab/>
        <w:t>mflo $s2</w:t>
      </w:r>
    </w:p>
    <w:p w14:paraId="7DD5C0CF" w14:textId="77777777" w:rsidR="00D84EC0" w:rsidRPr="001A15F4" w:rsidRDefault="00D84EC0" w:rsidP="00D84EC0">
      <w:pPr>
        <w:pStyle w:val="a9"/>
      </w:pPr>
      <w:r w:rsidRPr="001A15F4">
        <w:tab/>
        <w:t>mfhi $s1</w:t>
      </w:r>
    </w:p>
    <w:p w14:paraId="0C52C2EF" w14:textId="77777777" w:rsidR="00D84EC0" w:rsidRPr="001A15F4" w:rsidRDefault="00D84EC0" w:rsidP="00D84EC0">
      <w:pPr>
        <w:pStyle w:val="a9"/>
      </w:pPr>
      <w:r w:rsidRPr="001A15F4">
        <w:tab/>
        <w:t>ori $v</w:t>
      </w:r>
      <w:proofErr w:type="gramStart"/>
      <w:r w:rsidRPr="001A15F4">
        <w:t>1,$</w:t>
      </w:r>
      <w:proofErr w:type="gramEnd"/>
      <w:r w:rsidRPr="001A15F4">
        <w:t>0,0x00007f00</w:t>
      </w:r>
    </w:p>
    <w:p w14:paraId="5E0CF682" w14:textId="77777777" w:rsidR="00D84EC0" w:rsidRPr="001A15F4" w:rsidRDefault="00D84EC0" w:rsidP="00D84EC0">
      <w:pPr>
        <w:pStyle w:val="a9"/>
      </w:pPr>
      <w:r w:rsidRPr="001A15F4">
        <w:tab/>
        <w:t>sw $a3,0($v1)</w:t>
      </w:r>
    </w:p>
    <w:p w14:paraId="359F0BB4" w14:textId="6C003BC0" w:rsidR="00D84EC0" w:rsidRPr="001A15F4" w:rsidRDefault="00D84EC0" w:rsidP="00726E10">
      <w:pPr>
        <w:pStyle w:val="a9"/>
      </w:pPr>
      <w:r w:rsidRPr="001A15F4">
        <w:lastRenderedPageBreak/>
        <w:tab/>
        <w:t>eret</w:t>
      </w:r>
    </w:p>
    <w:p w14:paraId="3190C604" w14:textId="77777777" w:rsidR="00D84EC0" w:rsidRPr="001A15F4" w:rsidRDefault="00D84EC0" w:rsidP="00D84EC0">
      <w:pPr>
        <w:pStyle w:val="a9"/>
      </w:pPr>
      <w:r w:rsidRPr="001A15F4">
        <w:t>.text</w:t>
      </w:r>
    </w:p>
    <w:p w14:paraId="1A096830" w14:textId="77777777" w:rsidR="00D84EC0" w:rsidRPr="001A15F4" w:rsidRDefault="00D84EC0" w:rsidP="00D84EC0">
      <w:pPr>
        <w:pStyle w:val="a9"/>
      </w:pPr>
      <w:r w:rsidRPr="001A15F4">
        <w:tab/>
        <w:t>ori $t1,0x00007f00</w:t>
      </w:r>
    </w:p>
    <w:p w14:paraId="75EEC004" w14:textId="77777777" w:rsidR="00D84EC0" w:rsidRPr="001A15F4" w:rsidRDefault="00D84EC0" w:rsidP="00D84EC0">
      <w:pPr>
        <w:pStyle w:val="a9"/>
      </w:pPr>
      <w:r w:rsidRPr="001A15F4">
        <w:tab/>
        <w:t>ori $a0,0x0009</w:t>
      </w:r>
    </w:p>
    <w:p w14:paraId="63495DB3" w14:textId="77777777" w:rsidR="00D84EC0" w:rsidRPr="001A15F4" w:rsidRDefault="00D84EC0" w:rsidP="00D84EC0">
      <w:pPr>
        <w:pStyle w:val="a9"/>
      </w:pPr>
      <w:r w:rsidRPr="001A15F4">
        <w:tab/>
        <w:t>ori $a3,0xfc01</w:t>
      </w:r>
    </w:p>
    <w:p w14:paraId="109C8CCC" w14:textId="77777777" w:rsidR="00D84EC0" w:rsidRPr="001A15F4" w:rsidRDefault="00D84EC0" w:rsidP="00D84EC0">
      <w:pPr>
        <w:pStyle w:val="a9"/>
      </w:pPr>
      <w:r w:rsidRPr="001A15F4">
        <w:tab/>
        <w:t>ori $a1,4</w:t>
      </w:r>
    </w:p>
    <w:p w14:paraId="60D22FBF" w14:textId="77777777" w:rsidR="00D84EC0" w:rsidRPr="001A15F4" w:rsidRDefault="00D84EC0" w:rsidP="00D84EC0">
      <w:pPr>
        <w:pStyle w:val="a9"/>
      </w:pPr>
      <w:r w:rsidRPr="001A15F4">
        <w:tab/>
        <w:t>sw $a1,4($t1)</w:t>
      </w:r>
    </w:p>
    <w:p w14:paraId="7A7E90B8" w14:textId="77777777" w:rsidR="00D84EC0" w:rsidRPr="001A15F4" w:rsidRDefault="00D84EC0" w:rsidP="00D84EC0">
      <w:pPr>
        <w:pStyle w:val="a9"/>
      </w:pPr>
      <w:r w:rsidRPr="001A15F4">
        <w:tab/>
        <w:t>sw $a0,0($t1)</w:t>
      </w:r>
    </w:p>
    <w:p w14:paraId="6482D6FB" w14:textId="77777777" w:rsidR="00D84EC0" w:rsidRPr="001A15F4" w:rsidRDefault="00D84EC0" w:rsidP="00D84EC0">
      <w:pPr>
        <w:pStyle w:val="a9"/>
      </w:pPr>
      <w:r w:rsidRPr="001A15F4">
        <w:tab/>
        <w:t>mtc0 $a</w:t>
      </w:r>
      <w:proofErr w:type="gramStart"/>
      <w:r w:rsidRPr="001A15F4">
        <w:t>3,$</w:t>
      </w:r>
      <w:proofErr w:type="gramEnd"/>
      <w:r w:rsidRPr="001A15F4">
        <w:t>12</w:t>
      </w:r>
    </w:p>
    <w:p w14:paraId="0A7E4A02" w14:textId="77777777" w:rsidR="00D84EC0" w:rsidRPr="001A15F4" w:rsidRDefault="00D84EC0" w:rsidP="00D84EC0">
      <w:pPr>
        <w:pStyle w:val="a9"/>
      </w:pPr>
      <w:r w:rsidRPr="001A15F4">
        <w:tab/>
        <w:t>mult $t</w:t>
      </w:r>
      <w:proofErr w:type="gramStart"/>
      <w:r w:rsidRPr="001A15F4">
        <w:t>1,$</w:t>
      </w:r>
      <w:proofErr w:type="gramEnd"/>
      <w:r w:rsidRPr="001A15F4">
        <w:t>a3</w:t>
      </w:r>
    </w:p>
    <w:p w14:paraId="29E9D4A4" w14:textId="77777777" w:rsidR="00D84EC0" w:rsidRPr="001A15F4" w:rsidRDefault="00D84EC0" w:rsidP="00D84EC0">
      <w:pPr>
        <w:pStyle w:val="a9"/>
      </w:pPr>
      <w:r w:rsidRPr="001A15F4">
        <w:tab/>
        <w:t>mthi $a3</w:t>
      </w:r>
    </w:p>
    <w:p w14:paraId="0A8F6DF9" w14:textId="77777777" w:rsidR="00D84EC0" w:rsidRPr="001A15F4" w:rsidRDefault="00D84EC0" w:rsidP="00D84EC0">
      <w:pPr>
        <w:pStyle w:val="a9"/>
      </w:pPr>
      <w:r w:rsidRPr="001A15F4">
        <w:tab/>
        <w:t>mfhi $a2</w:t>
      </w:r>
    </w:p>
    <w:p w14:paraId="3B7AAD7E" w14:textId="77777777" w:rsidR="00D84EC0" w:rsidRPr="001A15F4" w:rsidRDefault="00D84EC0" w:rsidP="00D84EC0">
      <w:pPr>
        <w:pStyle w:val="a9"/>
      </w:pPr>
      <w:r w:rsidRPr="001A15F4">
        <w:tab/>
        <w:t>ori $29,0x1000</w:t>
      </w:r>
    </w:p>
    <w:p w14:paraId="69D4ABCE" w14:textId="29FED710" w:rsidR="00D84EC0" w:rsidRDefault="00D84EC0" w:rsidP="00D84EC0">
      <w:pPr>
        <w:pStyle w:val="a9"/>
      </w:pPr>
      <w:r w:rsidRPr="001A15F4">
        <w:tab/>
        <w:t>lui $v1,1</w:t>
      </w:r>
    </w:p>
    <w:p w14:paraId="6C0093D2" w14:textId="2B955E8C" w:rsidR="00726E10" w:rsidRPr="00823896" w:rsidRDefault="00726E10" w:rsidP="00726E10">
      <w:pPr>
        <w:pStyle w:val="a9"/>
      </w:pPr>
      <w:proofErr w:type="gramStart"/>
      <w:r>
        <w:rPr>
          <w:rFonts w:hint="eastAsia"/>
        </w:rPr>
        <w:t>(</w:t>
      </w:r>
      <w:r>
        <w:t>5)</w:t>
      </w:r>
      <w:r w:rsidRPr="00726E10">
        <w:t xml:space="preserve"> </w:t>
      </w:r>
      <w:r w:rsidRPr="00823896">
        <w:t>.ktext</w:t>
      </w:r>
      <w:proofErr w:type="gramEnd"/>
      <w:r w:rsidRPr="00823896">
        <w:t xml:space="preserve"> 0x4180</w:t>
      </w:r>
      <w:r w:rsidRPr="00823896">
        <w:tab/>
      </w:r>
    </w:p>
    <w:p w14:paraId="6D33CF87" w14:textId="77777777" w:rsidR="00726E10" w:rsidRPr="00823896" w:rsidRDefault="00726E10" w:rsidP="00726E10">
      <w:pPr>
        <w:pStyle w:val="a9"/>
      </w:pPr>
      <w:r w:rsidRPr="00823896">
        <w:tab/>
        <w:t>mfc0 $</w:t>
      </w:r>
      <w:proofErr w:type="gramStart"/>
      <w:r w:rsidRPr="00823896">
        <w:t>1,$</w:t>
      </w:r>
      <w:proofErr w:type="gramEnd"/>
      <w:r w:rsidRPr="00823896">
        <w:t>13</w:t>
      </w:r>
    </w:p>
    <w:p w14:paraId="77AD7223" w14:textId="77777777" w:rsidR="00726E10" w:rsidRPr="00823896" w:rsidRDefault="00726E10" w:rsidP="00726E10">
      <w:pPr>
        <w:pStyle w:val="a9"/>
      </w:pPr>
      <w:r w:rsidRPr="00823896">
        <w:tab/>
        <w:t>mtc0 $</w:t>
      </w:r>
      <w:proofErr w:type="gramStart"/>
      <w:r w:rsidRPr="00823896">
        <w:t>0,$</w:t>
      </w:r>
      <w:proofErr w:type="gramEnd"/>
      <w:r w:rsidRPr="00823896">
        <w:t>12</w:t>
      </w:r>
    </w:p>
    <w:p w14:paraId="5400B1E8" w14:textId="77777777" w:rsidR="00726E10" w:rsidRPr="00823896" w:rsidRDefault="00726E10" w:rsidP="00726E10">
      <w:pPr>
        <w:pStyle w:val="a9"/>
      </w:pPr>
      <w:r w:rsidRPr="00823896">
        <w:tab/>
        <w:t>mflo $s2</w:t>
      </w:r>
    </w:p>
    <w:p w14:paraId="39B60199" w14:textId="77777777" w:rsidR="00726E10" w:rsidRPr="00823896" w:rsidRDefault="00726E10" w:rsidP="00726E10">
      <w:pPr>
        <w:pStyle w:val="a9"/>
      </w:pPr>
      <w:r w:rsidRPr="00823896">
        <w:tab/>
        <w:t>mfhi $s1</w:t>
      </w:r>
    </w:p>
    <w:p w14:paraId="16682F23" w14:textId="77777777" w:rsidR="00726E10" w:rsidRPr="00823896" w:rsidRDefault="00726E10" w:rsidP="00726E10">
      <w:pPr>
        <w:pStyle w:val="a9"/>
      </w:pPr>
      <w:r w:rsidRPr="00823896">
        <w:tab/>
        <w:t>ori $v</w:t>
      </w:r>
      <w:proofErr w:type="gramStart"/>
      <w:r w:rsidRPr="00823896">
        <w:t>1,$</w:t>
      </w:r>
      <w:proofErr w:type="gramEnd"/>
      <w:r w:rsidRPr="00823896">
        <w:t>0,0x00007f00</w:t>
      </w:r>
    </w:p>
    <w:p w14:paraId="35E5226A" w14:textId="77777777" w:rsidR="00726E10" w:rsidRPr="00823896" w:rsidRDefault="00726E10" w:rsidP="00726E10">
      <w:pPr>
        <w:pStyle w:val="a9"/>
      </w:pPr>
      <w:r w:rsidRPr="00823896">
        <w:tab/>
        <w:t>sw $a3,0($v1)</w:t>
      </w:r>
    </w:p>
    <w:p w14:paraId="32660809" w14:textId="77777777" w:rsidR="00726E10" w:rsidRPr="00823896" w:rsidRDefault="00726E10" w:rsidP="00726E10">
      <w:pPr>
        <w:pStyle w:val="a9"/>
      </w:pPr>
      <w:r w:rsidRPr="00823896">
        <w:tab/>
        <w:t>eret</w:t>
      </w:r>
    </w:p>
    <w:p w14:paraId="6959CCA2" w14:textId="77777777" w:rsidR="00726E10" w:rsidRPr="00823896" w:rsidRDefault="00726E10" w:rsidP="00726E10">
      <w:pPr>
        <w:pStyle w:val="a9"/>
      </w:pPr>
      <w:r w:rsidRPr="00823896">
        <w:t>.text</w:t>
      </w:r>
    </w:p>
    <w:p w14:paraId="350C5C9C" w14:textId="77777777" w:rsidR="00726E10" w:rsidRPr="00823896" w:rsidRDefault="00726E10" w:rsidP="00726E10">
      <w:pPr>
        <w:pStyle w:val="a9"/>
      </w:pPr>
      <w:r w:rsidRPr="00823896">
        <w:tab/>
        <w:t>ori $t1,0x00007f00</w:t>
      </w:r>
    </w:p>
    <w:p w14:paraId="3649ACE1" w14:textId="77777777" w:rsidR="00726E10" w:rsidRPr="00823896" w:rsidRDefault="00726E10" w:rsidP="00726E10">
      <w:pPr>
        <w:pStyle w:val="a9"/>
      </w:pPr>
      <w:r w:rsidRPr="00823896">
        <w:lastRenderedPageBreak/>
        <w:tab/>
        <w:t>mult $t</w:t>
      </w:r>
      <w:proofErr w:type="gramStart"/>
      <w:r w:rsidRPr="00823896">
        <w:t>1,$</w:t>
      </w:r>
      <w:proofErr w:type="gramEnd"/>
      <w:r w:rsidRPr="00823896">
        <w:t>t1</w:t>
      </w:r>
    </w:p>
    <w:p w14:paraId="437A1645" w14:textId="77777777" w:rsidR="00726E10" w:rsidRPr="00823896" w:rsidRDefault="00726E10" w:rsidP="00726E10">
      <w:pPr>
        <w:pStyle w:val="a9"/>
      </w:pPr>
      <w:r w:rsidRPr="00823896">
        <w:tab/>
        <w:t>ori $a0,0x0009</w:t>
      </w:r>
    </w:p>
    <w:p w14:paraId="3DB52970" w14:textId="77777777" w:rsidR="00726E10" w:rsidRPr="00823896" w:rsidRDefault="00726E10" w:rsidP="00726E10">
      <w:pPr>
        <w:pStyle w:val="a9"/>
      </w:pPr>
      <w:r w:rsidRPr="00823896">
        <w:tab/>
        <w:t>ori $a3,0xfc01</w:t>
      </w:r>
    </w:p>
    <w:p w14:paraId="6A037564" w14:textId="77777777" w:rsidR="00726E10" w:rsidRPr="00823896" w:rsidRDefault="00726E10" w:rsidP="00726E10">
      <w:pPr>
        <w:pStyle w:val="a9"/>
      </w:pPr>
      <w:r w:rsidRPr="00823896">
        <w:tab/>
        <w:t>ori $a1,3</w:t>
      </w:r>
    </w:p>
    <w:p w14:paraId="21BB7704" w14:textId="77777777" w:rsidR="00726E10" w:rsidRPr="00823896" w:rsidRDefault="00726E10" w:rsidP="00726E10">
      <w:pPr>
        <w:pStyle w:val="a9"/>
      </w:pPr>
      <w:r w:rsidRPr="00823896">
        <w:tab/>
        <w:t>sw $a1,4($t1)</w:t>
      </w:r>
    </w:p>
    <w:p w14:paraId="2FD18755" w14:textId="77777777" w:rsidR="00726E10" w:rsidRPr="00823896" w:rsidRDefault="00726E10" w:rsidP="00726E10">
      <w:pPr>
        <w:pStyle w:val="a9"/>
      </w:pPr>
      <w:r w:rsidRPr="00823896">
        <w:tab/>
        <w:t>sw $a0,0($t1)</w:t>
      </w:r>
    </w:p>
    <w:p w14:paraId="1441882C" w14:textId="77777777" w:rsidR="00726E10" w:rsidRPr="00823896" w:rsidRDefault="00726E10" w:rsidP="00726E10">
      <w:pPr>
        <w:pStyle w:val="a9"/>
      </w:pPr>
      <w:r w:rsidRPr="00823896">
        <w:tab/>
        <w:t>mtc0 $a</w:t>
      </w:r>
      <w:proofErr w:type="gramStart"/>
      <w:r w:rsidRPr="00823896">
        <w:t>3,$</w:t>
      </w:r>
      <w:proofErr w:type="gramEnd"/>
      <w:r w:rsidRPr="00823896">
        <w:t>12</w:t>
      </w:r>
    </w:p>
    <w:p w14:paraId="3111AD9E" w14:textId="77777777" w:rsidR="00726E10" w:rsidRPr="00823896" w:rsidRDefault="00726E10" w:rsidP="00726E10">
      <w:pPr>
        <w:pStyle w:val="a9"/>
      </w:pPr>
      <w:r w:rsidRPr="00823896">
        <w:tab/>
        <w:t>mult $t</w:t>
      </w:r>
      <w:proofErr w:type="gramStart"/>
      <w:r w:rsidRPr="00823896">
        <w:t>1,$</w:t>
      </w:r>
      <w:proofErr w:type="gramEnd"/>
      <w:r w:rsidRPr="00823896">
        <w:t>a3</w:t>
      </w:r>
    </w:p>
    <w:p w14:paraId="0E3E51A1" w14:textId="77777777" w:rsidR="00726E10" w:rsidRPr="00823896" w:rsidRDefault="00726E10" w:rsidP="00726E10">
      <w:pPr>
        <w:pStyle w:val="a9"/>
      </w:pPr>
      <w:r w:rsidRPr="00823896">
        <w:tab/>
        <w:t>#mthi $a3</w:t>
      </w:r>
    </w:p>
    <w:p w14:paraId="07CE4F0E" w14:textId="77777777" w:rsidR="00726E10" w:rsidRPr="00823896" w:rsidRDefault="00726E10" w:rsidP="00726E10">
      <w:pPr>
        <w:pStyle w:val="a9"/>
      </w:pPr>
      <w:r w:rsidRPr="00823896">
        <w:tab/>
        <w:t>#mfhi $a2</w:t>
      </w:r>
    </w:p>
    <w:p w14:paraId="10BB7D18" w14:textId="77777777" w:rsidR="00726E10" w:rsidRPr="00823896" w:rsidRDefault="00726E10" w:rsidP="00726E10">
      <w:pPr>
        <w:pStyle w:val="a9"/>
      </w:pPr>
      <w:r w:rsidRPr="00823896">
        <w:tab/>
        <w:t>ori $29,0x1000</w:t>
      </w:r>
    </w:p>
    <w:p w14:paraId="08A5B9F3" w14:textId="3DDE8B34" w:rsidR="00B7304B" w:rsidRDefault="00726E10" w:rsidP="00726E10">
      <w:pPr>
        <w:pStyle w:val="a9"/>
      </w:pPr>
      <w:r w:rsidRPr="00823896">
        <w:tab/>
        <w:t>lui $v1,1</w:t>
      </w:r>
    </w:p>
    <w:p w14:paraId="1160C3BE" w14:textId="77777777" w:rsidR="009640F3" w:rsidRDefault="009640F3" w:rsidP="009640F3">
      <w:pPr>
        <w:pStyle w:val="a9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</w:t>
      </w:r>
      <w:r>
        <w:t>.ktext 0x4180</w:t>
      </w:r>
      <w:r>
        <w:tab/>
      </w:r>
    </w:p>
    <w:p w14:paraId="484208E5" w14:textId="77777777" w:rsidR="009640F3" w:rsidRDefault="009640F3" w:rsidP="009640F3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285C0DDD" w14:textId="77777777" w:rsidR="009640F3" w:rsidRDefault="009640F3" w:rsidP="009640F3">
      <w:pPr>
        <w:pStyle w:val="a9"/>
      </w:pPr>
      <w:r>
        <w:tab/>
        <w:t>mtc0 $</w:t>
      </w:r>
      <w:proofErr w:type="gramStart"/>
      <w:r>
        <w:t>0,$</w:t>
      </w:r>
      <w:proofErr w:type="gramEnd"/>
      <w:r>
        <w:t>12</w:t>
      </w:r>
    </w:p>
    <w:p w14:paraId="6E8C9480" w14:textId="77777777" w:rsidR="009640F3" w:rsidRDefault="009640F3" w:rsidP="009640F3">
      <w:pPr>
        <w:pStyle w:val="a9"/>
      </w:pPr>
      <w:r>
        <w:tab/>
        <w:t>mflo $s2</w:t>
      </w:r>
    </w:p>
    <w:p w14:paraId="2229DBB4" w14:textId="77777777" w:rsidR="009640F3" w:rsidRDefault="009640F3" w:rsidP="009640F3">
      <w:pPr>
        <w:pStyle w:val="a9"/>
      </w:pPr>
      <w:r>
        <w:tab/>
        <w:t>mfhi $s1</w:t>
      </w:r>
    </w:p>
    <w:p w14:paraId="3ADE3CC4" w14:textId="77777777" w:rsidR="009640F3" w:rsidRDefault="009640F3" w:rsidP="009640F3">
      <w:pPr>
        <w:pStyle w:val="a9"/>
      </w:pPr>
      <w:r>
        <w:tab/>
        <w:t>ori $v</w:t>
      </w:r>
      <w:proofErr w:type="gramStart"/>
      <w:r>
        <w:t>1,$</w:t>
      </w:r>
      <w:proofErr w:type="gramEnd"/>
      <w:r>
        <w:t>0,0x00007f00</w:t>
      </w:r>
    </w:p>
    <w:p w14:paraId="7ACE03C4" w14:textId="77777777" w:rsidR="009640F3" w:rsidRDefault="009640F3" w:rsidP="009640F3">
      <w:pPr>
        <w:pStyle w:val="a9"/>
      </w:pPr>
      <w:r>
        <w:tab/>
        <w:t>sw $a3,0($v1)</w:t>
      </w:r>
    </w:p>
    <w:p w14:paraId="02D79973" w14:textId="5FEA380C" w:rsidR="009640F3" w:rsidRDefault="009640F3" w:rsidP="0064272B">
      <w:pPr>
        <w:pStyle w:val="a9"/>
        <w:rPr>
          <w:rFonts w:hint="eastAsia"/>
        </w:rPr>
      </w:pPr>
      <w:r>
        <w:tab/>
        <w:t>eret</w:t>
      </w:r>
      <w:bookmarkStart w:id="1" w:name="_GoBack"/>
      <w:bookmarkEnd w:id="1"/>
    </w:p>
    <w:p w14:paraId="2426793E" w14:textId="77777777" w:rsidR="009640F3" w:rsidRDefault="009640F3" w:rsidP="009640F3">
      <w:pPr>
        <w:pStyle w:val="a9"/>
      </w:pPr>
      <w:r>
        <w:t>.text</w:t>
      </w:r>
    </w:p>
    <w:p w14:paraId="7305F64C" w14:textId="77777777" w:rsidR="009640F3" w:rsidRDefault="009640F3" w:rsidP="009640F3">
      <w:pPr>
        <w:pStyle w:val="a9"/>
      </w:pPr>
      <w:r>
        <w:tab/>
        <w:t>ori $t1,0x00007f00</w:t>
      </w:r>
    </w:p>
    <w:p w14:paraId="46C6A9FC" w14:textId="77777777" w:rsidR="009640F3" w:rsidRDefault="009640F3" w:rsidP="009640F3">
      <w:pPr>
        <w:pStyle w:val="a9"/>
      </w:pPr>
      <w:r>
        <w:tab/>
        <w:t>mult $t</w:t>
      </w:r>
      <w:proofErr w:type="gramStart"/>
      <w:r>
        <w:t>1,$</w:t>
      </w:r>
      <w:proofErr w:type="gramEnd"/>
      <w:r>
        <w:t>t1</w:t>
      </w:r>
    </w:p>
    <w:p w14:paraId="4E74036F" w14:textId="77777777" w:rsidR="009640F3" w:rsidRDefault="009640F3" w:rsidP="009640F3">
      <w:pPr>
        <w:pStyle w:val="a9"/>
      </w:pPr>
      <w:r>
        <w:tab/>
        <w:t>ori $a0,0x0009</w:t>
      </w:r>
    </w:p>
    <w:p w14:paraId="53B49FD3" w14:textId="77777777" w:rsidR="009640F3" w:rsidRDefault="009640F3" w:rsidP="009640F3">
      <w:pPr>
        <w:pStyle w:val="a9"/>
      </w:pPr>
      <w:r>
        <w:lastRenderedPageBreak/>
        <w:tab/>
        <w:t>ori $a3,0xfc01</w:t>
      </w:r>
    </w:p>
    <w:p w14:paraId="53644E13" w14:textId="77777777" w:rsidR="009640F3" w:rsidRDefault="009640F3" w:rsidP="009640F3">
      <w:pPr>
        <w:pStyle w:val="a9"/>
      </w:pPr>
      <w:r>
        <w:tab/>
        <w:t>ori $a1,8</w:t>
      </w:r>
    </w:p>
    <w:p w14:paraId="4A14025F" w14:textId="77777777" w:rsidR="009640F3" w:rsidRDefault="009640F3" w:rsidP="009640F3">
      <w:pPr>
        <w:pStyle w:val="a9"/>
      </w:pPr>
      <w:r>
        <w:tab/>
        <w:t>sw $a1,4($t1)</w:t>
      </w:r>
    </w:p>
    <w:p w14:paraId="7CABDDAF" w14:textId="77777777" w:rsidR="009640F3" w:rsidRDefault="009640F3" w:rsidP="009640F3">
      <w:pPr>
        <w:pStyle w:val="a9"/>
      </w:pPr>
      <w:r>
        <w:tab/>
        <w:t>sw $a0,0($t1)</w:t>
      </w:r>
    </w:p>
    <w:p w14:paraId="68648758" w14:textId="77777777" w:rsidR="009640F3" w:rsidRDefault="009640F3" w:rsidP="009640F3">
      <w:pPr>
        <w:pStyle w:val="a9"/>
      </w:pPr>
      <w:r>
        <w:tab/>
        <w:t>mtc0 $a</w:t>
      </w:r>
      <w:proofErr w:type="gramStart"/>
      <w:r>
        <w:t>3,$</w:t>
      </w:r>
      <w:proofErr w:type="gramEnd"/>
      <w:r>
        <w:t>12</w:t>
      </w:r>
    </w:p>
    <w:p w14:paraId="73A93613" w14:textId="77777777" w:rsidR="009640F3" w:rsidRDefault="009640F3" w:rsidP="009640F3">
      <w:pPr>
        <w:pStyle w:val="a9"/>
      </w:pPr>
      <w:r>
        <w:tab/>
        <w:t>ori $29,0x1000</w:t>
      </w:r>
    </w:p>
    <w:p w14:paraId="3D8C6173" w14:textId="77777777" w:rsidR="009640F3" w:rsidRDefault="009640F3" w:rsidP="009640F3">
      <w:pPr>
        <w:pStyle w:val="a9"/>
      </w:pPr>
      <w:r>
        <w:tab/>
        <w:t>mthi $a3</w:t>
      </w:r>
    </w:p>
    <w:p w14:paraId="4D835E01" w14:textId="77777777" w:rsidR="009640F3" w:rsidRDefault="009640F3" w:rsidP="009640F3">
      <w:pPr>
        <w:pStyle w:val="a9"/>
      </w:pPr>
      <w:r>
        <w:tab/>
        <w:t>ori $a0,0x000b</w:t>
      </w:r>
    </w:p>
    <w:p w14:paraId="43BA356A" w14:textId="77777777" w:rsidR="009640F3" w:rsidRDefault="009640F3" w:rsidP="009640F3">
      <w:pPr>
        <w:pStyle w:val="a9"/>
      </w:pPr>
      <w:r>
        <w:tab/>
        <w:t>sw $a0,0($t1)</w:t>
      </w:r>
    </w:p>
    <w:p w14:paraId="599FF04F" w14:textId="77777777" w:rsidR="009640F3" w:rsidRDefault="009640F3" w:rsidP="009640F3">
      <w:pPr>
        <w:pStyle w:val="a9"/>
      </w:pPr>
      <w:r>
        <w:tab/>
        <w:t>mthi $a3</w:t>
      </w:r>
    </w:p>
    <w:p w14:paraId="67D2E781" w14:textId="77777777" w:rsidR="009640F3" w:rsidRDefault="009640F3" w:rsidP="009640F3">
      <w:pPr>
        <w:pStyle w:val="a9"/>
      </w:pPr>
      <w:r>
        <w:tab/>
        <w:t>mfhi $a2</w:t>
      </w:r>
    </w:p>
    <w:p w14:paraId="210833C8" w14:textId="77777777" w:rsidR="009640F3" w:rsidRDefault="009640F3" w:rsidP="009640F3">
      <w:pPr>
        <w:pStyle w:val="a9"/>
      </w:pPr>
      <w:r>
        <w:tab/>
        <w:t>ori $29,0x1000</w:t>
      </w:r>
    </w:p>
    <w:p w14:paraId="52B7330E" w14:textId="77777777" w:rsidR="009640F3" w:rsidRDefault="009640F3" w:rsidP="009640F3">
      <w:pPr>
        <w:pStyle w:val="a9"/>
      </w:pPr>
      <w:r>
        <w:tab/>
        <w:t>mult $t</w:t>
      </w:r>
      <w:proofErr w:type="gramStart"/>
      <w:r>
        <w:t>1,$</w:t>
      </w:r>
      <w:proofErr w:type="gramEnd"/>
      <w:r>
        <w:t>t1</w:t>
      </w:r>
    </w:p>
    <w:p w14:paraId="592E9127" w14:textId="77777777" w:rsidR="009640F3" w:rsidRDefault="009640F3" w:rsidP="009640F3">
      <w:pPr>
        <w:pStyle w:val="a9"/>
      </w:pPr>
      <w:r>
        <w:tab/>
        <w:t>div $a</w:t>
      </w:r>
      <w:proofErr w:type="gramStart"/>
      <w:r>
        <w:t>2,$</w:t>
      </w:r>
      <w:proofErr w:type="gramEnd"/>
      <w:r>
        <w:t>a2</w:t>
      </w:r>
    </w:p>
    <w:p w14:paraId="1D8F2920" w14:textId="4D6D7B10" w:rsidR="009640F3" w:rsidRDefault="009640F3" w:rsidP="009640F3">
      <w:pPr>
        <w:pStyle w:val="a9"/>
      </w:pPr>
      <w:r>
        <w:tab/>
        <w:t>lui $a0,1</w:t>
      </w:r>
    </w:p>
    <w:p w14:paraId="2788F48C" w14:textId="77777777" w:rsidR="006F60B1" w:rsidRDefault="006F60B1" w:rsidP="006F60B1">
      <w:pPr>
        <w:pStyle w:val="a9"/>
      </w:pPr>
      <w:r>
        <w:t>110@00003000: $ 9 &lt;= 00007f00</w:t>
      </w:r>
    </w:p>
    <w:p w14:paraId="4C1A6ECF" w14:textId="77777777" w:rsidR="006F60B1" w:rsidRDefault="006F60B1" w:rsidP="006F60B1">
      <w:pPr>
        <w:pStyle w:val="a9"/>
      </w:pPr>
      <w:r>
        <w:t>150@00003008: $ 4 &lt;= 00000009</w:t>
      </w:r>
    </w:p>
    <w:p w14:paraId="2D19CDC6" w14:textId="77777777" w:rsidR="006F60B1" w:rsidRDefault="006F60B1" w:rsidP="006F60B1">
      <w:pPr>
        <w:pStyle w:val="a9"/>
      </w:pPr>
      <w:r>
        <w:t>170@0000300c: $ 7 &lt;= 0000fc01</w:t>
      </w:r>
    </w:p>
    <w:p w14:paraId="51F7DED9" w14:textId="77777777" w:rsidR="006F60B1" w:rsidRDefault="006F60B1" w:rsidP="006F60B1">
      <w:pPr>
        <w:pStyle w:val="a9"/>
      </w:pPr>
      <w:r>
        <w:t>190@00003010: $ 5 &lt;= 00000008</w:t>
      </w:r>
    </w:p>
    <w:p w14:paraId="2D2D1455" w14:textId="77777777" w:rsidR="006F60B1" w:rsidRDefault="006F60B1" w:rsidP="006F60B1">
      <w:pPr>
        <w:pStyle w:val="a9"/>
      </w:pPr>
      <w:r>
        <w:t>270@00003020: $29 &lt;= 00001000</w:t>
      </w:r>
    </w:p>
    <w:p w14:paraId="3571D121" w14:textId="77777777" w:rsidR="006F60B1" w:rsidRDefault="006F60B1" w:rsidP="006F60B1">
      <w:pPr>
        <w:pStyle w:val="a9"/>
      </w:pPr>
      <w:r>
        <w:t>310@00003028: $ 4 &lt;= 0000000b</w:t>
      </w:r>
    </w:p>
    <w:p w14:paraId="6A70A711" w14:textId="77777777" w:rsidR="006F60B1" w:rsidRDefault="006F60B1" w:rsidP="006F60B1">
      <w:pPr>
        <w:pStyle w:val="a9"/>
      </w:pPr>
      <w:r>
        <w:t>370@00003034: $ 6 &lt;= 0000fc01</w:t>
      </w:r>
    </w:p>
    <w:p w14:paraId="7EC62D56" w14:textId="77777777" w:rsidR="006F60B1" w:rsidRDefault="006F60B1" w:rsidP="006F60B1">
      <w:pPr>
        <w:pStyle w:val="a9"/>
      </w:pPr>
      <w:r>
        <w:t>390@00003038: $29 &lt;= 00001000</w:t>
      </w:r>
    </w:p>
    <w:p w14:paraId="13C6273E" w14:textId="77777777" w:rsidR="006F60B1" w:rsidRDefault="006F60B1" w:rsidP="006F60B1">
      <w:pPr>
        <w:pStyle w:val="a9"/>
      </w:pPr>
      <w:r>
        <w:t>550@00004180: $ 1 &lt;= 00000000</w:t>
      </w:r>
    </w:p>
    <w:p w14:paraId="33DC37B0" w14:textId="77777777" w:rsidR="006F60B1" w:rsidRDefault="006F60B1" w:rsidP="006F60B1">
      <w:pPr>
        <w:pStyle w:val="a9"/>
      </w:pPr>
      <w:r>
        <w:lastRenderedPageBreak/>
        <w:t>590@00004188: $18 &lt;= 3f010000</w:t>
      </w:r>
    </w:p>
    <w:p w14:paraId="22511D53" w14:textId="77777777" w:rsidR="006F60B1" w:rsidRDefault="006F60B1" w:rsidP="006F60B1">
      <w:pPr>
        <w:pStyle w:val="a9"/>
      </w:pPr>
      <w:r>
        <w:t>610@0000418c: $17 &lt;= 00000000</w:t>
      </w:r>
    </w:p>
    <w:p w14:paraId="1CDED072" w14:textId="77777777" w:rsidR="006F60B1" w:rsidRDefault="006F60B1" w:rsidP="006F60B1">
      <w:pPr>
        <w:pStyle w:val="a9"/>
      </w:pPr>
      <w:r>
        <w:t>630@00004190: $ 3 &lt;= 00007f00</w:t>
      </w:r>
    </w:p>
    <w:p w14:paraId="7C16E415" w14:textId="2AEF7058" w:rsidR="009640F3" w:rsidRPr="00FA7DA6" w:rsidRDefault="006F60B1" w:rsidP="006F60B1">
      <w:pPr>
        <w:pStyle w:val="a9"/>
      </w:pPr>
      <w:r>
        <w:t>870@00003044: $ 4 &lt;= 00010000</w:t>
      </w:r>
    </w:p>
    <w:p w14:paraId="017DF326" w14:textId="3C9B788A" w:rsidR="00AB1A2F" w:rsidRPr="00783E35" w:rsidRDefault="00783E35" w:rsidP="00783E35">
      <w:pPr>
        <w:pStyle w:val="4"/>
        <w:rPr>
          <w:rFonts w:ascii="黑体" w:eastAsia="黑体" w:hAnsi="黑体"/>
          <w:b w:val="0"/>
          <w:sz w:val="32"/>
        </w:rPr>
      </w:pPr>
      <w:r w:rsidRPr="00783E35">
        <w:rPr>
          <w:rFonts w:ascii="黑体" w:eastAsia="黑体" w:hAnsi="黑体" w:hint="eastAsia"/>
          <w:b w:val="0"/>
          <w:sz w:val="32"/>
        </w:rPr>
        <w:t>八</w:t>
      </w:r>
      <w:r w:rsidR="00AB1A2F" w:rsidRPr="00783E35">
        <w:rPr>
          <w:rFonts w:ascii="黑体" w:eastAsia="黑体" w:hAnsi="黑体" w:hint="eastAsia"/>
          <w:b w:val="0"/>
          <w:sz w:val="32"/>
        </w:rPr>
        <w:t>．思考题</w:t>
      </w:r>
    </w:p>
    <w:p w14:paraId="6E343E2C" w14:textId="2672B00B" w:rsidR="009A197F" w:rsidRDefault="009A197F" w:rsidP="002B2E60">
      <w:pPr>
        <w:pStyle w:val="a7"/>
        <w:numPr>
          <w:ilvl w:val="0"/>
          <w:numId w:val="24"/>
        </w:numPr>
        <w:spacing w:before="240" w:after="240"/>
        <w:ind w:firstLineChars="0"/>
        <w:rPr>
          <w:rFonts w:ascii="Verdana" w:hAnsi="Verdana"/>
          <w:color w:val="3C3C3C"/>
          <w:shd w:val="clear" w:color="auto" w:fill="FFFFFF"/>
        </w:rPr>
      </w:pPr>
      <w:proofErr w:type="gramStart"/>
      <w:r>
        <w:rPr>
          <w:rFonts w:ascii="Verdana" w:hAnsi="Verdana"/>
          <w:color w:val="3C3C3C"/>
          <w:shd w:val="clear" w:color="auto" w:fill="FFFFFF"/>
        </w:rPr>
        <w:t>我们计组课程</w:t>
      </w:r>
      <w:proofErr w:type="gramEnd"/>
      <w:r>
        <w:rPr>
          <w:rFonts w:ascii="Verdana" w:hAnsi="Verdana"/>
          <w:color w:val="3C3C3C"/>
          <w:shd w:val="clear" w:color="auto" w:fill="FFFFFF"/>
        </w:rPr>
        <w:t>一本参考书目标题中有</w:t>
      </w:r>
      <w:r>
        <w:rPr>
          <w:rFonts w:ascii="Verdana" w:hAnsi="Verdana"/>
          <w:color w:val="3C3C3C"/>
          <w:shd w:val="clear" w:color="auto" w:fill="FFFFFF"/>
        </w:rPr>
        <w:t>“</w:t>
      </w:r>
      <w:r>
        <w:rPr>
          <w:rFonts w:ascii="Verdana" w:hAnsi="Verdana"/>
          <w:color w:val="3C3C3C"/>
          <w:shd w:val="clear" w:color="auto" w:fill="FFFFFF"/>
        </w:rPr>
        <w:t>硬件</w:t>
      </w:r>
      <w:r>
        <w:rPr>
          <w:rFonts w:ascii="Verdana" w:hAnsi="Verdana"/>
          <w:color w:val="3C3C3C"/>
          <w:shd w:val="clear" w:color="auto" w:fill="FFFFFF"/>
        </w:rPr>
        <w:t>/</w:t>
      </w:r>
      <w:r>
        <w:rPr>
          <w:rFonts w:ascii="Verdana" w:hAnsi="Verdana"/>
          <w:color w:val="3C3C3C"/>
          <w:shd w:val="clear" w:color="auto" w:fill="FFFFFF"/>
        </w:rPr>
        <w:t>软件接口</w:t>
      </w:r>
      <w:r>
        <w:rPr>
          <w:rFonts w:ascii="Verdana" w:hAnsi="Verdana"/>
          <w:color w:val="3C3C3C"/>
          <w:shd w:val="clear" w:color="auto" w:fill="FFFFFF"/>
        </w:rPr>
        <w:t>”</w:t>
      </w:r>
      <w:r>
        <w:rPr>
          <w:rFonts w:ascii="Verdana" w:hAnsi="Verdana"/>
          <w:color w:val="3C3C3C"/>
          <w:shd w:val="clear" w:color="auto" w:fill="FFFFFF"/>
        </w:rPr>
        <w:t>接口字样，那么到底什么是</w:t>
      </w:r>
      <w:r>
        <w:rPr>
          <w:rFonts w:ascii="Verdana" w:hAnsi="Verdana"/>
          <w:color w:val="3C3C3C"/>
          <w:shd w:val="clear" w:color="auto" w:fill="FFFFFF"/>
        </w:rPr>
        <w:t>“</w:t>
      </w:r>
      <w:r>
        <w:rPr>
          <w:rFonts w:ascii="Verdana" w:hAnsi="Verdana"/>
          <w:color w:val="3C3C3C"/>
          <w:shd w:val="clear" w:color="auto" w:fill="FFFFFF"/>
        </w:rPr>
        <w:t>硬件</w:t>
      </w:r>
      <w:r>
        <w:rPr>
          <w:rFonts w:ascii="Verdana" w:hAnsi="Verdana"/>
          <w:color w:val="3C3C3C"/>
          <w:shd w:val="clear" w:color="auto" w:fill="FFFFFF"/>
        </w:rPr>
        <w:t>/</w:t>
      </w:r>
      <w:r>
        <w:rPr>
          <w:rFonts w:ascii="Verdana" w:hAnsi="Verdana"/>
          <w:color w:val="3C3C3C"/>
          <w:shd w:val="clear" w:color="auto" w:fill="FFFFFF"/>
        </w:rPr>
        <w:t>软件接口</w:t>
      </w:r>
      <w:r>
        <w:rPr>
          <w:rFonts w:ascii="Verdana" w:hAnsi="Verdana"/>
          <w:color w:val="3C3C3C"/>
          <w:shd w:val="clear" w:color="auto" w:fill="FFFFFF"/>
        </w:rPr>
        <w:t>”</w:t>
      </w:r>
      <w:r>
        <w:rPr>
          <w:rFonts w:ascii="Verdana" w:hAnsi="Verdana"/>
          <w:color w:val="3C3C3C"/>
          <w:shd w:val="clear" w:color="auto" w:fill="FFFFFF"/>
        </w:rPr>
        <w:t>？</w:t>
      </w:r>
    </w:p>
    <w:p w14:paraId="6ED710C3" w14:textId="4F4BFCBB" w:rsidR="00D0266D" w:rsidRPr="00D0266D" w:rsidRDefault="00D0266D" w:rsidP="00D0266D">
      <w:pPr>
        <w:pStyle w:val="a7"/>
        <w:spacing w:before="240" w:after="240"/>
        <w:ind w:firstLine="480"/>
        <w:rPr>
          <w:shd w:val="clear" w:color="auto" w:fill="FFFFFF"/>
        </w:rPr>
      </w:pPr>
      <w:r w:rsidRPr="00D0266D">
        <w:rPr>
          <w:rFonts w:hint="eastAsia"/>
          <w:shd w:val="clear" w:color="auto" w:fill="FFFFFF"/>
        </w:rPr>
        <w:t>硬件</w:t>
      </w:r>
    </w:p>
    <w:p w14:paraId="08F2533D" w14:textId="795E1A7D" w:rsidR="00D0266D" w:rsidRPr="00D0266D" w:rsidRDefault="00D0266D" w:rsidP="00D0266D">
      <w:pPr>
        <w:pStyle w:val="a7"/>
        <w:spacing w:before="240" w:after="240"/>
        <w:ind w:firstLine="480"/>
        <w:rPr>
          <w:shd w:val="clear" w:color="auto" w:fill="FFFFFF"/>
        </w:rPr>
      </w:pPr>
      <w:r w:rsidRPr="00D0266D">
        <w:rPr>
          <w:rFonts w:hint="eastAsia"/>
          <w:shd w:val="clear" w:color="auto" w:fill="FFFFFF"/>
        </w:rPr>
        <w:t>目标：</w:t>
      </w:r>
      <w:r w:rsidRPr="00D0266D">
        <w:rPr>
          <w:shd w:val="clear" w:color="auto" w:fill="FFFFFF"/>
        </w:rPr>
        <w:t>CPU</w:t>
      </w:r>
      <w:r w:rsidRPr="00D0266D">
        <w:rPr>
          <w:shd w:val="clear" w:color="auto" w:fill="FFFFFF"/>
        </w:rPr>
        <w:t>与外设</w:t>
      </w:r>
      <w:r w:rsidRPr="00D0266D">
        <w:rPr>
          <w:shd w:val="clear" w:color="auto" w:fill="FFFFFF"/>
        </w:rPr>
        <w:t>(</w:t>
      </w:r>
      <w:r w:rsidRPr="00D0266D">
        <w:rPr>
          <w:shd w:val="clear" w:color="auto" w:fill="FFFFFF"/>
        </w:rPr>
        <w:t>被控对象</w:t>
      </w:r>
      <w:r w:rsidRPr="00D0266D">
        <w:rPr>
          <w:shd w:val="clear" w:color="auto" w:fill="FFFFFF"/>
        </w:rPr>
        <w:t>)</w:t>
      </w:r>
      <w:r w:rsidRPr="00D0266D">
        <w:rPr>
          <w:shd w:val="clear" w:color="auto" w:fill="FFFFFF"/>
        </w:rPr>
        <w:t>在硬件上连接构成</w:t>
      </w:r>
      <w:r w:rsidRPr="00D0266D">
        <w:rPr>
          <w:rFonts w:hint="eastAsia"/>
          <w:shd w:val="clear" w:color="auto" w:fill="FFFFFF"/>
        </w:rPr>
        <w:t>一个有机整体</w:t>
      </w:r>
    </w:p>
    <w:p w14:paraId="536FF5F1" w14:textId="77777777" w:rsidR="00D0266D" w:rsidRPr="00D0266D" w:rsidRDefault="00D0266D" w:rsidP="00D0266D">
      <w:pPr>
        <w:pStyle w:val="a7"/>
        <w:spacing w:before="240" w:after="240"/>
        <w:ind w:firstLine="480"/>
        <w:rPr>
          <w:shd w:val="clear" w:color="auto" w:fill="FFFFFF"/>
        </w:rPr>
      </w:pPr>
      <w:r w:rsidRPr="00D0266D">
        <w:rPr>
          <w:rFonts w:hint="eastAsia"/>
          <w:shd w:val="clear" w:color="auto" w:fill="FFFFFF"/>
        </w:rPr>
        <w:t>方法：</w:t>
      </w:r>
      <w:r w:rsidRPr="00D0266D">
        <w:rPr>
          <w:shd w:val="clear" w:color="auto" w:fill="FFFFFF"/>
        </w:rPr>
        <w:t>I/0</w:t>
      </w:r>
      <w:r w:rsidRPr="00D0266D">
        <w:rPr>
          <w:shd w:val="clear" w:color="auto" w:fill="FFFFFF"/>
        </w:rPr>
        <w:t>接口电路</w:t>
      </w:r>
      <w:r w:rsidRPr="00D0266D">
        <w:rPr>
          <w:shd w:val="clear" w:color="auto" w:fill="FFFFFF"/>
        </w:rPr>
        <w:t>(</w:t>
      </w:r>
      <w:r w:rsidRPr="00D0266D">
        <w:rPr>
          <w:shd w:val="clear" w:color="auto" w:fill="FFFFFF"/>
        </w:rPr>
        <w:t>接口、接口控制器</w:t>
      </w:r>
      <w:r w:rsidRPr="00D0266D">
        <w:rPr>
          <w:shd w:val="clear" w:color="auto" w:fill="FFFFFF"/>
        </w:rPr>
        <w:t>)</w:t>
      </w:r>
    </w:p>
    <w:p w14:paraId="3A76D68A" w14:textId="6327C660" w:rsidR="00D0266D" w:rsidRPr="00D0266D" w:rsidRDefault="00D0266D" w:rsidP="00D0266D">
      <w:pPr>
        <w:pStyle w:val="a7"/>
        <w:spacing w:before="240" w:after="240"/>
        <w:ind w:firstLine="480"/>
        <w:rPr>
          <w:shd w:val="clear" w:color="auto" w:fill="FFFFFF"/>
        </w:rPr>
      </w:pPr>
      <w:r w:rsidRPr="00D0266D">
        <w:rPr>
          <w:shd w:val="clear" w:color="auto" w:fill="FFFFFF"/>
        </w:rPr>
        <w:t>软件</w:t>
      </w:r>
    </w:p>
    <w:p w14:paraId="3B352FF8" w14:textId="07F24F0F" w:rsidR="00D0266D" w:rsidRPr="00D0266D" w:rsidRDefault="00D0266D" w:rsidP="00D0266D">
      <w:pPr>
        <w:pStyle w:val="a7"/>
        <w:spacing w:before="240" w:after="240"/>
        <w:ind w:firstLine="480"/>
        <w:rPr>
          <w:shd w:val="clear" w:color="auto" w:fill="FFFFFF"/>
        </w:rPr>
      </w:pPr>
      <w:r w:rsidRPr="00D0266D">
        <w:rPr>
          <w:rFonts w:hint="eastAsia"/>
          <w:shd w:val="clear" w:color="auto" w:fill="FFFFFF"/>
        </w:rPr>
        <w:t>目标：控制设备工作方式，完成信息传送</w:t>
      </w:r>
      <w:r w:rsidRPr="00D0266D">
        <w:rPr>
          <w:shd w:val="clear" w:color="auto" w:fill="FFFFFF"/>
        </w:rPr>
        <w:t></w:t>
      </w:r>
    </w:p>
    <w:p w14:paraId="17294D9B" w14:textId="4641E51A" w:rsidR="00D0266D" w:rsidRDefault="00D0266D" w:rsidP="00D0266D">
      <w:pPr>
        <w:pStyle w:val="a7"/>
        <w:spacing w:before="240" w:after="240"/>
        <w:ind w:firstLine="480"/>
        <w:rPr>
          <w:shd w:val="clear" w:color="auto" w:fill="FFFFFF"/>
        </w:rPr>
      </w:pPr>
      <w:r w:rsidRPr="00D0266D">
        <w:rPr>
          <w:rFonts w:hint="eastAsia"/>
          <w:shd w:val="clear" w:color="auto" w:fill="FFFFFF"/>
        </w:rPr>
        <w:t>方法：接口控制程序</w:t>
      </w:r>
      <w:r w:rsidRPr="00D0266D">
        <w:rPr>
          <w:shd w:val="clear" w:color="auto" w:fill="FFFFFF"/>
        </w:rPr>
        <w:t>(</w:t>
      </w:r>
      <w:r w:rsidRPr="00D0266D">
        <w:rPr>
          <w:shd w:val="clear" w:color="auto" w:fill="FFFFFF"/>
        </w:rPr>
        <w:t>或驱动程序</w:t>
      </w:r>
      <w:r w:rsidRPr="00D0266D">
        <w:rPr>
          <w:shd w:val="clear" w:color="auto" w:fill="FFFFFF"/>
        </w:rPr>
        <w:t>)</w:t>
      </w:r>
    </w:p>
    <w:p w14:paraId="68FEF4A1" w14:textId="4A3053C6" w:rsidR="00836694" w:rsidRDefault="002406EF" w:rsidP="00D0266D">
      <w:pPr>
        <w:pStyle w:val="a7"/>
        <w:spacing w:before="240" w:after="240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硬软件接口就是计算机硬件与软件的交互手段，</w:t>
      </w:r>
      <w:r w:rsidR="00836694" w:rsidRPr="00836694">
        <w:rPr>
          <w:rFonts w:hint="eastAsia"/>
          <w:shd w:val="clear" w:color="auto" w:fill="FFFFFF"/>
        </w:rPr>
        <w:t>人类与电脑等信息机器或人类与程序之间的接口称为用户界面。电脑等信息机器硬件组件间的接口叫硬件接口。电脑等信息机器软件组件间的接口叫软件接口。</w:t>
      </w:r>
      <w:r w:rsidR="00200BE5" w:rsidRPr="00200BE5">
        <w:rPr>
          <w:rFonts w:hint="eastAsia"/>
          <w:shd w:val="clear" w:color="auto" w:fill="FFFFFF"/>
        </w:rPr>
        <w:t>硬件接口</w:t>
      </w:r>
      <w:r w:rsidR="00200BE5" w:rsidRPr="00200BE5">
        <w:rPr>
          <w:shd w:val="clear" w:color="auto" w:fill="FFFFFF"/>
        </w:rPr>
        <w:t>指的是两个硬件设备之间的连接方式。硬件接口既包括物理上的接口，还包括逻辑上的数据传送协议。软件不同部分之间的交互接口。通常就是所谓的</w:t>
      </w:r>
      <w:r w:rsidR="00200BE5" w:rsidRPr="00200BE5">
        <w:rPr>
          <w:shd w:val="clear" w:color="auto" w:fill="FFFFFF"/>
        </w:rPr>
        <w:t>API――</w:t>
      </w:r>
      <w:r w:rsidR="00200BE5" w:rsidRPr="00200BE5">
        <w:rPr>
          <w:shd w:val="clear" w:color="auto" w:fill="FFFFFF"/>
        </w:rPr>
        <w:t>应用程序编程接口，其表现的形式是源代码。</w:t>
      </w:r>
    </w:p>
    <w:p w14:paraId="7131871E" w14:textId="75CFA16D" w:rsidR="00E36C7E" w:rsidRPr="00D0266D" w:rsidRDefault="00E36C7E" w:rsidP="00D0266D">
      <w:pPr>
        <w:pStyle w:val="ae"/>
        <w:widowControl/>
        <w:numPr>
          <w:ilvl w:val="0"/>
          <w:numId w:val="24"/>
        </w:numPr>
        <w:shd w:val="clear" w:color="auto" w:fill="FFFFFF"/>
        <w:spacing w:before="100" w:beforeAutospacing="1" w:after="170" w:line="336" w:lineRule="atLeast"/>
        <w:ind w:firstLineChars="0"/>
        <w:jc w:val="left"/>
        <w:rPr>
          <w:rFonts w:ascii="Verdana" w:eastAsia="宋体" w:hAnsi="Verdana" w:cs="宋体"/>
          <w:color w:val="3C3C3C"/>
          <w:kern w:val="0"/>
          <w:sz w:val="24"/>
          <w:szCs w:val="24"/>
        </w:rPr>
      </w:pPr>
      <w:r w:rsidRPr="00D0266D">
        <w:rPr>
          <w:rFonts w:ascii="Verdana" w:eastAsia="宋体" w:hAnsi="Verdana" w:cs="宋体"/>
          <w:color w:val="3C3C3C"/>
          <w:kern w:val="0"/>
          <w:sz w:val="24"/>
          <w:szCs w:val="24"/>
        </w:rPr>
        <w:t>在我们设计的流水线中，</w:t>
      </w:r>
      <w:r w:rsidRPr="00D0266D">
        <w:rPr>
          <w:rFonts w:ascii="Verdana" w:eastAsia="宋体" w:hAnsi="Verdana" w:cs="宋体"/>
          <w:color w:val="3C3C3C"/>
          <w:kern w:val="0"/>
          <w:sz w:val="24"/>
          <w:szCs w:val="24"/>
        </w:rPr>
        <w:t xml:space="preserve">DM </w:t>
      </w:r>
      <w:r w:rsidRPr="00D0266D">
        <w:rPr>
          <w:rFonts w:ascii="Verdana" w:eastAsia="宋体" w:hAnsi="Verdana" w:cs="宋体"/>
          <w:color w:val="3C3C3C"/>
          <w:kern w:val="0"/>
          <w:sz w:val="24"/>
          <w:szCs w:val="24"/>
        </w:rPr>
        <w:t>处于</w:t>
      </w:r>
      <w:r w:rsidRPr="00D0266D">
        <w:rPr>
          <w:rFonts w:ascii="Verdana" w:eastAsia="宋体" w:hAnsi="Verdana" w:cs="宋体"/>
          <w:color w:val="3C3C3C"/>
          <w:kern w:val="0"/>
          <w:sz w:val="24"/>
          <w:szCs w:val="24"/>
        </w:rPr>
        <w:t xml:space="preserve"> CPU </w:t>
      </w:r>
      <w:r w:rsidRPr="00D0266D">
        <w:rPr>
          <w:rFonts w:ascii="Verdana" w:eastAsia="宋体" w:hAnsi="Verdana" w:cs="宋体"/>
          <w:color w:val="3C3C3C"/>
          <w:kern w:val="0"/>
          <w:sz w:val="24"/>
          <w:szCs w:val="24"/>
        </w:rPr>
        <w:t>内部，请你考虑现代计算机中它的位置应该在何处。</w:t>
      </w:r>
    </w:p>
    <w:p w14:paraId="1B928400" w14:textId="0625F216" w:rsidR="00FA7DA6" w:rsidRPr="00E36C7E" w:rsidRDefault="005E2FAA" w:rsidP="004F19F1">
      <w:pPr>
        <w:widowControl/>
        <w:shd w:val="clear" w:color="auto" w:fill="FFFFFF"/>
        <w:spacing w:before="100" w:beforeAutospacing="1" w:after="170" w:line="336" w:lineRule="atLeast"/>
        <w:ind w:firstLineChars="200" w:firstLine="480"/>
        <w:jc w:val="left"/>
        <w:rPr>
          <w:rFonts w:ascii="Verdana" w:eastAsia="宋体" w:hAnsi="Verdana" w:cs="宋体"/>
          <w:color w:val="3C3C3C"/>
          <w:kern w:val="0"/>
          <w:sz w:val="24"/>
          <w:szCs w:val="24"/>
        </w:rPr>
      </w:pPr>
      <w:r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在主存中，</w:t>
      </w:r>
      <w:r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C</w:t>
      </w:r>
      <w:r>
        <w:rPr>
          <w:rFonts w:ascii="Verdana" w:eastAsia="宋体" w:hAnsi="Verdana" w:cs="宋体"/>
          <w:color w:val="3C3C3C"/>
          <w:kern w:val="0"/>
          <w:sz w:val="24"/>
          <w:szCs w:val="24"/>
        </w:rPr>
        <w:t>PU</w:t>
      </w:r>
      <w:r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通过高速缓存</w:t>
      </w:r>
      <w:r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c</w:t>
      </w:r>
      <w:r>
        <w:rPr>
          <w:rFonts w:ascii="Verdana" w:eastAsia="宋体" w:hAnsi="Verdana" w:cs="宋体"/>
          <w:color w:val="3C3C3C"/>
          <w:kern w:val="0"/>
          <w:sz w:val="24"/>
          <w:szCs w:val="24"/>
        </w:rPr>
        <w:t>ache</w:t>
      </w:r>
      <w:r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与主存交换数据。</w:t>
      </w:r>
    </w:p>
    <w:p w14:paraId="3878B57F" w14:textId="77777777" w:rsidR="004F19F1" w:rsidRDefault="00E36C7E" w:rsidP="004F19F1">
      <w:pPr>
        <w:widowControl/>
        <w:numPr>
          <w:ilvl w:val="0"/>
          <w:numId w:val="24"/>
        </w:numPr>
        <w:shd w:val="clear" w:color="auto" w:fill="FFFFFF"/>
        <w:spacing w:before="100" w:beforeAutospacing="1" w:after="170" w:line="336" w:lineRule="atLeast"/>
        <w:jc w:val="left"/>
        <w:rPr>
          <w:rFonts w:ascii="Verdana" w:eastAsia="宋体" w:hAnsi="Verdana" w:cs="宋体"/>
          <w:color w:val="3C3C3C"/>
          <w:kern w:val="0"/>
          <w:sz w:val="24"/>
          <w:szCs w:val="24"/>
        </w:rPr>
      </w:pPr>
      <w:r w:rsidRPr="00E36C7E">
        <w:rPr>
          <w:rFonts w:ascii="Verdana" w:eastAsia="宋体" w:hAnsi="Verdana" w:cs="宋体"/>
          <w:color w:val="3C3C3C"/>
          <w:kern w:val="0"/>
          <w:sz w:val="24"/>
          <w:szCs w:val="24"/>
        </w:rPr>
        <w:t xml:space="preserve">BE </w:t>
      </w:r>
      <w:r w:rsidRPr="00E36C7E">
        <w:rPr>
          <w:rFonts w:ascii="Verdana" w:eastAsia="宋体" w:hAnsi="Verdana" w:cs="宋体"/>
          <w:color w:val="3C3C3C"/>
          <w:kern w:val="0"/>
          <w:sz w:val="24"/>
          <w:szCs w:val="24"/>
        </w:rPr>
        <w:t>部件对所有的外设都是必要的吗？</w:t>
      </w:r>
    </w:p>
    <w:p w14:paraId="1E58CA2B" w14:textId="6EAB30B6" w:rsidR="00FA7DA6" w:rsidRPr="004F19F1" w:rsidRDefault="00733A04" w:rsidP="004F19F1">
      <w:pPr>
        <w:widowControl/>
        <w:shd w:val="clear" w:color="auto" w:fill="FFFFFF"/>
        <w:spacing w:before="100" w:beforeAutospacing="1" w:after="170" w:line="336" w:lineRule="atLeast"/>
        <w:ind w:left="643"/>
        <w:jc w:val="left"/>
        <w:rPr>
          <w:rFonts w:ascii="Verdana" w:eastAsia="宋体" w:hAnsi="Verdana" w:cs="宋体"/>
          <w:color w:val="3C3C3C"/>
          <w:kern w:val="0"/>
          <w:sz w:val="24"/>
          <w:szCs w:val="24"/>
        </w:rPr>
      </w:pPr>
      <w:r w:rsidRPr="004F19F1"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不是，</w:t>
      </w:r>
      <w:r w:rsidR="005E2FAA" w:rsidRPr="004F19F1"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本次加的</w:t>
      </w:r>
      <w:r w:rsidR="005E2FAA" w:rsidRPr="004F19F1"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t</w:t>
      </w:r>
      <w:r w:rsidR="005E2FAA" w:rsidRPr="004F19F1">
        <w:rPr>
          <w:rFonts w:ascii="Verdana" w:eastAsia="宋体" w:hAnsi="Verdana" w:cs="宋体"/>
          <w:color w:val="3C3C3C"/>
          <w:kern w:val="0"/>
          <w:sz w:val="24"/>
          <w:szCs w:val="24"/>
        </w:rPr>
        <w:t>imer</w:t>
      </w:r>
      <w:r w:rsidR="005E2FAA" w:rsidRPr="004F19F1"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只能用</w:t>
      </w:r>
      <w:r w:rsidR="005E2FAA" w:rsidRPr="004F19F1"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l</w:t>
      </w:r>
      <w:r w:rsidR="005E2FAA" w:rsidRPr="004F19F1">
        <w:rPr>
          <w:rFonts w:ascii="Verdana" w:eastAsia="宋体" w:hAnsi="Verdana" w:cs="宋体"/>
          <w:color w:val="3C3C3C"/>
          <w:kern w:val="0"/>
          <w:sz w:val="24"/>
          <w:szCs w:val="24"/>
        </w:rPr>
        <w:t>w,sw,</w:t>
      </w:r>
      <w:r w:rsidR="005E2FAA" w:rsidRPr="004F19F1"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用不到</w:t>
      </w:r>
      <w:r w:rsidR="005E2FAA" w:rsidRPr="004F19F1"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B</w:t>
      </w:r>
      <w:r w:rsidR="005E2FAA" w:rsidRPr="004F19F1">
        <w:rPr>
          <w:rFonts w:ascii="Verdana" w:eastAsia="宋体" w:hAnsi="Verdana" w:cs="宋体"/>
          <w:color w:val="3C3C3C"/>
          <w:kern w:val="0"/>
          <w:sz w:val="24"/>
          <w:szCs w:val="24"/>
        </w:rPr>
        <w:t>E</w:t>
      </w:r>
      <w:r w:rsidR="005E2FAA" w:rsidRPr="004F19F1">
        <w:rPr>
          <w:rFonts w:ascii="Verdana" w:eastAsia="宋体" w:hAnsi="Verdana" w:cs="宋体" w:hint="eastAsia"/>
          <w:color w:val="3C3C3C"/>
          <w:kern w:val="0"/>
          <w:sz w:val="24"/>
          <w:szCs w:val="24"/>
        </w:rPr>
        <w:t>了。</w:t>
      </w:r>
    </w:p>
    <w:p w14:paraId="63ABFCA2" w14:textId="77777777" w:rsidR="00780129" w:rsidRPr="00780129" w:rsidRDefault="00780129" w:rsidP="002B2E60">
      <w:pPr>
        <w:widowControl/>
        <w:numPr>
          <w:ilvl w:val="0"/>
          <w:numId w:val="24"/>
        </w:numPr>
        <w:shd w:val="clear" w:color="auto" w:fill="FFFFFF"/>
        <w:spacing w:before="100" w:beforeAutospacing="1" w:after="170" w:line="336" w:lineRule="atLeast"/>
        <w:jc w:val="left"/>
        <w:rPr>
          <w:rFonts w:ascii="Verdana" w:eastAsia="宋体" w:hAnsi="Verdana" w:cs="宋体"/>
          <w:color w:val="3C3C3C"/>
          <w:kern w:val="0"/>
          <w:sz w:val="24"/>
          <w:szCs w:val="24"/>
        </w:rPr>
      </w:pPr>
      <w:proofErr w:type="gramStart"/>
      <w:r w:rsidRPr="00780129">
        <w:rPr>
          <w:rFonts w:ascii="Verdana" w:eastAsia="宋体" w:hAnsi="Verdana" w:cs="宋体"/>
          <w:color w:val="3C3C3C"/>
          <w:kern w:val="0"/>
          <w:sz w:val="24"/>
          <w:szCs w:val="24"/>
        </w:rPr>
        <w:t>请开发</w:t>
      </w:r>
      <w:proofErr w:type="gramEnd"/>
      <w:r w:rsidRPr="00780129">
        <w:rPr>
          <w:rFonts w:ascii="Verdana" w:eastAsia="宋体" w:hAnsi="Verdana" w:cs="宋体"/>
          <w:color w:val="3C3C3C"/>
          <w:kern w:val="0"/>
          <w:sz w:val="24"/>
          <w:szCs w:val="24"/>
        </w:rPr>
        <w:t>一个主程序以及定时器的</w:t>
      </w:r>
      <w:r w:rsidRPr="00780129">
        <w:rPr>
          <w:rFonts w:ascii="Verdana" w:eastAsia="宋体" w:hAnsi="Verdana" w:cs="宋体"/>
          <w:color w:val="3C3C3C"/>
          <w:kern w:val="0"/>
          <w:sz w:val="24"/>
          <w:szCs w:val="24"/>
        </w:rPr>
        <w:t>exception handler</w:t>
      </w:r>
      <w:r w:rsidRPr="00780129">
        <w:rPr>
          <w:rFonts w:ascii="Verdana" w:eastAsia="宋体" w:hAnsi="Verdana" w:cs="宋体"/>
          <w:color w:val="3C3C3C"/>
          <w:kern w:val="0"/>
          <w:sz w:val="24"/>
          <w:szCs w:val="24"/>
        </w:rPr>
        <w:t>。整个系统完成如下功能：</w:t>
      </w:r>
    </w:p>
    <w:p w14:paraId="6EB4D565" w14:textId="384768F9" w:rsidR="00780129" w:rsidRDefault="00780129" w:rsidP="004F19F1">
      <w:pPr>
        <w:pStyle w:val="a7"/>
        <w:spacing w:before="240" w:after="240"/>
        <w:ind w:firstLine="480"/>
      </w:pPr>
      <w:r w:rsidRPr="00780129">
        <w:t>定时器在主程序中被初始化为模式</w:t>
      </w:r>
      <w:r w:rsidRPr="00780129">
        <w:t>0</w:t>
      </w:r>
      <w:r w:rsidRPr="00780129">
        <w:t>；定时器倒计数至</w:t>
      </w:r>
      <w:r w:rsidRPr="00780129">
        <w:t>0</w:t>
      </w:r>
      <w:r w:rsidRPr="00780129">
        <w:t>产生中断；</w:t>
      </w:r>
      <w:r w:rsidRPr="00780129">
        <w:t>handler</w:t>
      </w:r>
      <w:r w:rsidRPr="00780129">
        <w:t>设置使能</w:t>
      </w:r>
      <w:r w:rsidRPr="00780129">
        <w:t>Enable</w:t>
      </w:r>
      <w:r w:rsidRPr="00780129">
        <w:t>为</w:t>
      </w:r>
      <w:r w:rsidRPr="00780129">
        <w:t>1</w:t>
      </w:r>
      <w:r w:rsidRPr="00780129">
        <w:t>从而再次启动定时器的计数器。</w:t>
      </w:r>
      <w:r w:rsidRPr="00780129">
        <w:t>2</w:t>
      </w:r>
      <w:r w:rsidRPr="00780129">
        <w:t>及</w:t>
      </w:r>
      <w:r w:rsidRPr="00780129">
        <w:t>3</w:t>
      </w:r>
      <w:r w:rsidRPr="00780129">
        <w:t>被无限重复。主程序在初始化时将定时器初始化为模式</w:t>
      </w:r>
      <w:r w:rsidRPr="00780129">
        <w:t>0</w:t>
      </w:r>
      <w:r w:rsidRPr="00780129">
        <w:t>，设定初值寄存器的初值为某个值，如</w:t>
      </w:r>
      <w:r w:rsidRPr="00780129">
        <w:t>100</w:t>
      </w:r>
      <w:r w:rsidRPr="00780129">
        <w:t>或</w:t>
      </w:r>
      <w:r w:rsidRPr="00780129">
        <w:t>1000</w:t>
      </w:r>
      <w:r w:rsidRPr="00780129">
        <w:t>。（注意，主程序可能需要涉及对</w:t>
      </w:r>
      <w:r w:rsidRPr="00780129">
        <w:t>CP0.SR</w:t>
      </w:r>
      <w:r w:rsidRPr="00780129">
        <w:t>的编程，推荐阅读过后文后再进行。）</w:t>
      </w:r>
    </w:p>
    <w:p w14:paraId="01C3D258" w14:textId="77777777" w:rsidR="00382046" w:rsidRDefault="00382046" w:rsidP="00382046">
      <w:pPr>
        <w:pStyle w:val="a9"/>
      </w:pPr>
      <w:proofErr w:type="gramStart"/>
      <w:r>
        <w:t>.ktext</w:t>
      </w:r>
      <w:proofErr w:type="gramEnd"/>
      <w:r>
        <w:t xml:space="preserve"> 0x4180</w:t>
      </w:r>
      <w:r>
        <w:tab/>
      </w:r>
    </w:p>
    <w:p w14:paraId="506918B0" w14:textId="77777777" w:rsidR="00382046" w:rsidRDefault="00382046" w:rsidP="00382046">
      <w:pPr>
        <w:pStyle w:val="a9"/>
      </w:pPr>
      <w:r>
        <w:tab/>
        <w:t>mfc0 $</w:t>
      </w:r>
      <w:proofErr w:type="gramStart"/>
      <w:r>
        <w:t>1,$</w:t>
      </w:r>
      <w:proofErr w:type="gramEnd"/>
      <w:r>
        <w:t>13</w:t>
      </w:r>
    </w:p>
    <w:p w14:paraId="6AE503E9" w14:textId="77777777" w:rsidR="00382046" w:rsidRDefault="00382046" w:rsidP="00382046">
      <w:pPr>
        <w:pStyle w:val="a9"/>
      </w:pPr>
      <w:r>
        <w:tab/>
        <w:t>mflo $s2</w:t>
      </w:r>
    </w:p>
    <w:p w14:paraId="6ED3E8AB" w14:textId="77777777" w:rsidR="00382046" w:rsidRDefault="00382046" w:rsidP="00382046">
      <w:pPr>
        <w:pStyle w:val="a9"/>
      </w:pPr>
      <w:r>
        <w:tab/>
        <w:t>mfhi $s1</w:t>
      </w:r>
    </w:p>
    <w:p w14:paraId="5291DF08" w14:textId="77777777" w:rsidR="00382046" w:rsidRDefault="00382046" w:rsidP="00382046">
      <w:pPr>
        <w:pStyle w:val="a9"/>
      </w:pPr>
      <w:r>
        <w:tab/>
        <w:t>ori $v</w:t>
      </w:r>
      <w:proofErr w:type="gramStart"/>
      <w:r>
        <w:t>1,$</w:t>
      </w:r>
      <w:proofErr w:type="gramEnd"/>
      <w:r>
        <w:t>0,0x00007f00</w:t>
      </w:r>
    </w:p>
    <w:p w14:paraId="412619F0" w14:textId="77777777" w:rsidR="00382046" w:rsidRDefault="00382046" w:rsidP="00382046">
      <w:pPr>
        <w:pStyle w:val="a9"/>
      </w:pPr>
      <w:r>
        <w:tab/>
        <w:t>sw $a0,0($v1)</w:t>
      </w:r>
    </w:p>
    <w:p w14:paraId="6DBDD278" w14:textId="77777777" w:rsidR="00382046" w:rsidRDefault="00382046" w:rsidP="00382046">
      <w:pPr>
        <w:pStyle w:val="a9"/>
      </w:pPr>
      <w:r>
        <w:tab/>
        <w:t>eret</w:t>
      </w:r>
    </w:p>
    <w:p w14:paraId="26402DF9" w14:textId="77777777" w:rsidR="00382046" w:rsidRDefault="00382046" w:rsidP="00382046">
      <w:pPr>
        <w:pStyle w:val="a9"/>
      </w:pPr>
      <w:r>
        <w:t>.text</w:t>
      </w:r>
    </w:p>
    <w:p w14:paraId="07305DFC" w14:textId="77777777" w:rsidR="00382046" w:rsidRDefault="00382046" w:rsidP="00382046">
      <w:pPr>
        <w:pStyle w:val="a9"/>
      </w:pPr>
      <w:r>
        <w:tab/>
        <w:t>ori $t1,0x00007f00</w:t>
      </w:r>
    </w:p>
    <w:p w14:paraId="65924CAF" w14:textId="77777777" w:rsidR="00382046" w:rsidRDefault="00382046" w:rsidP="00382046">
      <w:pPr>
        <w:pStyle w:val="a9"/>
      </w:pPr>
      <w:r>
        <w:tab/>
        <w:t>mult $t</w:t>
      </w:r>
      <w:proofErr w:type="gramStart"/>
      <w:r>
        <w:t>1,$</w:t>
      </w:r>
      <w:proofErr w:type="gramEnd"/>
      <w:r>
        <w:t>t1</w:t>
      </w:r>
    </w:p>
    <w:p w14:paraId="3894C1FF" w14:textId="77777777" w:rsidR="00382046" w:rsidRDefault="00382046" w:rsidP="00382046">
      <w:pPr>
        <w:pStyle w:val="a9"/>
      </w:pPr>
      <w:r>
        <w:tab/>
        <w:t>ori $a0,0x0009</w:t>
      </w:r>
    </w:p>
    <w:p w14:paraId="3DE3271B" w14:textId="77777777" w:rsidR="00382046" w:rsidRDefault="00382046" w:rsidP="00382046">
      <w:pPr>
        <w:pStyle w:val="a9"/>
      </w:pPr>
      <w:r>
        <w:tab/>
        <w:t>ori $a3,0xfc01</w:t>
      </w:r>
    </w:p>
    <w:p w14:paraId="4E601DFC" w14:textId="77777777" w:rsidR="00382046" w:rsidRDefault="00382046" w:rsidP="00382046">
      <w:pPr>
        <w:pStyle w:val="a9"/>
      </w:pPr>
      <w:r>
        <w:tab/>
        <w:t>ori $a1,2</w:t>
      </w:r>
    </w:p>
    <w:p w14:paraId="586B2AF5" w14:textId="77777777" w:rsidR="00382046" w:rsidRDefault="00382046" w:rsidP="00382046">
      <w:pPr>
        <w:pStyle w:val="a9"/>
      </w:pPr>
      <w:r>
        <w:tab/>
        <w:t>sw $a1,4($t1)</w:t>
      </w:r>
    </w:p>
    <w:p w14:paraId="225BCDC0" w14:textId="77777777" w:rsidR="00382046" w:rsidRDefault="00382046" w:rsidP="00382046">
      <w:pPr>
        <w:pStyle w:val="a9"/>
      </w:pPr>
      <w:r>
        <w:tab/>
        <w:t>sw $a0,0($t1)</w:t>
      </w:r>
    </w:p>
    <w:p w14:paraId="36F102F0" w14:textId="77777777" w:rsidR="00382046" w:rsidRDefault="00382046" w:rsidP="00382046">
      <w:pPr>
        <w:pStyle w:val="a9"/>
      </w:pPr>
      <w:r>
        <w:tab/>
        <w:t>mtc0 $a</w:t>
      </w:r>
      <w:proofErr w:type="gramStart"/>
      <w:r>
        <w:t>3,$</w:t>
      </w:r>
      <w:proofErr w:type="gramEnd"/>
      <w:r>
        <w:t>12</w:t>
      </w:r>
    </w:p>
    <w:p w14:paraId="570A6FE7" w14:textId="77777777" w:rsidR="00382046" w:rsidRDefault="00382046" w:rsidP="00382046">
      <w:pPr>
        <w:pStyle w:val="a9"/>
      </w:pPr>
      <w:r>
        <w:tab/>
        <w:t>mult $t</w:t>
      </w:r>
      <w:proofErr w:type="gramStart"/>
      <w:r>
        <w:t>1,$</w:t>
      </w:r>
      <w:proofErr w:type="gramEnd"/>
      <w:r>
        <w:t>a3</w:t>
      </w:r>
    </w:p>
    <w:p w14:paraId="4673CC08" w14:textId="77777777" w:rsidR="00382046" w:rsidRDefault="00382046" w:rsidP="00382046">
      <w:pPr>
        <w:pStyle w:val="a9"/>
      </w:pPr>
      <w:r>
        <w:tab/>
        <w:t>ori $29,0x1000</w:t>
      </w:r>
    </w:p>
    <w:p w14:paraId="636723F3" w14:textId="77777777" w:rsidR="00382046" w:rsidRDefault="00382046" w:rsidP="00382046">
      <w:pPr>
        <w:pStyle w:val="a9"/>
      </w:pPr>
      <w:r>
        <w:tab/>
        <w:t>lui $v1,1</w:t>
      </w:r>
    </w:p>
    <w:p w14:paraId="06DB0157" w14:textId="77777777" w:rsidR="00382046" w:rsidRDefault="00382046" w:rsidP="00382046">
      <w:pPr>
        <w:pStyle w:val="a9"/>
      </w:pPr>
      <w:r>
        <w:tab/>
        <w:t>lui $v0,2</w:t>
      </w:r>
    </w:p>
    <w:p w14:paraId="1ACF14D7" w14:textId="77777777" w:rsidR="00382046" w:rsidRDefault="00382046" w:rsidP="00382046">
      <w:pPr>
        <w:pStyle w:val="a9"/>
      </w:pPr>
      <w:r>
        <w:tab/>
        <w:t>lui $s1,3</w:t>
      </w:r>
    </w:p>
    <w:p w14:paraId="28B093E1" w14:textId="155F325B" w:rsidR="00382046" w:rsidRPr="00780129" w:rsidRDefault="00382046" w:rsidP="00382046">
      <w:pPr>
        <w:pStyle w:val="a9"/>
      </w:pPr>
      <w:r>
        <w:tab/>
        <w:t>lui $s0,4</w:t>
      </w:r>
    </w:p>
    <w:p w14:paraId="24FB7E69" w14:textId="2E89C636" w:rsidR="000127A5" w:rsidRDefault="00780129" w:rsidP="00D52349">
      <w:pPr>
        <w:pStyle w:val="a7"/>
        <w:numPr>
          <w:ilvl w:val="0"/>
          <w:numId w:val="24"/>
        </w:numPr>
        <w:spacing w:before="240" w:after="240"/>
        <w:ind w:firstLineChars="0"/>
      </w:pPr>
      <w:r w:rsidRPr="00780129">
        <w:t>请查阅相关资料，说明鼠标和键盘的输入信号是如何被</w:t>
      </w:r>
      <w:r w:rsidRPr="00780129">
        <w:t>CPU</w:t>
      </w:r>
      <w:r w:rsidRPr="00780129">
        <w:t>知晓的？</w:t>
      </w:r>
    </w:p>
    <w:p w14:paraId="690F73AC" w14:textId="5809154F" w:rsidR="00855E0A" w:rsidRPr="00855E0A" w:rsidRDefault="00A86BAE" w:rsidP="00855E0A">
      <w:pPr>
        <w:pStyle w:val="a7"/>
        <w:spacing w:before="240" w:after="240"/>
        <w:ind w:firstLine="480"/>
      </w:pPr>
      <w:r w:rsidRPr="007B0FA0">
        <w:rPr>
          <w:rFonts w:hint="eastAsia"/>
        </w:rPr>
        <w:t>设备实际上包括两部分接口控制器（也称为接口芯片）</w:t>
      </w:r>
      <w:r w:rsidRPr="007B0FA0">
        <w:t>和</w:t>
      </w:r>
      <w:r w:rsidRPr="007B0FA0">
        <w:rPr>
          <w:rFonts w:hint="eastAsia"/>
        </w:rPr>
        <w:t>设备主体</w:t>
      </w:r>
      <w:r w:rsidRPr="007B0FA0">
        <w:t>，设备主体不直接与主机连接，而是通过接口</w:t>
      </w:r>
      <w:r w:rsidRPr="007B0FA0">
        <w:rPr>
          <w:rFonts w:hint="eastAsia"/>
        </w:rPr>
        <w:t>控制器与主机连接。</w:t>
      </w:r>
      <w:r w:rsidR="00836694" w:rsidRPr="007B0FA0">
        <w:t>鼠标和键盘的输入信号相当于中断，</w:t>
      </w:r>
      <w:r w:rsidR="005A5F99" w:rsidRPr="007B0FA0">
        <w:rPr>
          <w:rFonts w:hint="eastAsia"/>
        </w:rPr>
        <w:t>当键盘、鼠标有信息时，产生一个中断然后中断例程会从端口读入数据到寄存器。</w:t>
      </w:r>
      <w:r w:rsidR="00E02292">
        <w:rPr>
          <w:rFonts w:hint="eastAsia"/>
        </w:rPr>
        <w:t>C</w:t>
      </w:r>
      <w:r w:rsidR="00E02292">
        <w:t>PU</w:t>
      </w:r>
      <w:r w:rsidR="00E02292">
        <w:rPr>
          <w:rFonts w:hint="eastAsia"/>
        </w:rPr>
        <w:t>接收到中断请求之后进入中断处理程序获得鼠标键盘的信息。</w:t>
      </w:r>
    </w:p>
    <w:sectPr w:rsidR="00855E0A" w:rsidRPr="00855E0A">
      <w:headerReference w:type="default" r:id="rId27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215231" w14:textId="77777777" w:rsidR="0002067B" w:rsidRDefault="0002067B" w:rsidP="00883F98">
      <w:r>
        <w:separator/>
      </w:r>
    </w:p>
  </w:endnote>
  <w:endnote w:type="continuationSeparator" w:id="0">
    <w:p w14:paraId="7BD0901C" w14:textId="77777777" w:rsidR="0002067B" w:rsidRDefault="0002067B" w:rsidP="00883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3FEF5E" w14:textId="77777777" w:rsidR="0002067B" w:rsidRDefault="0002067B" w:rsidP="00883F98">
      <w:r>
        <w:separator/>
      </w:r>
    </w:p>
  </w:footnote>
  <w:footnote w:type="continuationSeparator" w:id="0">
    <w:p w14:paraId="56BEB730" w14:textId="77777777" w:rsidR="0002067B" w:rsidRDefault="0002067B" w:rsidP="00883F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B776B" w14:textId="6E82864C" w:rsidR="008104AF" w:rsidRDefault="008104AF">
    <w:pPr>
      <w:pStyle w:val="a3"/>
    </w:pPr>
  </w:p>
  <w:p w14:paraId="2066FA96" w14:textId="77777777" w:rsidR="008104AF" w:rsidRDefault="008104A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243E1"/>
    <w:multiLevelType w:val="multilevel"/>
    <w:tmpl w:val="A2285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472CC"/>
    <w:multiLevelType w:val="hybridMultilevel"/>
    <w:tmpl w:val="5B02C27C"/>
    <w:lvl w:ilvl="0" w:tplc="C38A40C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2D2D20"/>
    <w:multiLevelType w:val="multilevel"/>
    <w:tmpl w:val="AD808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FF730F"/>
    <w:multiLevelType w:val="multilevel"/>
    <w:tmpl w:val="D41A8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7A41DD"/>
    <w:multiLevelType w:val="hybridMultilevel"/>
    <w:tmpl w:val="CB74B786"/>
    <w:lvl w:ilvl="0" w:tplc="B0367C3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F365C0"/>
    <w:multiLevelType w:val="hybridMultilevel"/>
    <w:tmpl w:val="23A61978"/>
    <w:lvl w:ilvl="0" w:tplc="F2C4C9FA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0414F9"/>
    <w:multiLevelType w:val="hybridMultilevel"/>
    <w:tmpl w:val="8F762D7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348294F"/>
    <w:multiLevelType w:val="hybridMultilevel"/>
    <w:tmpl w:val="F306BDFE"/>
    <w:lvl w:ilvl="0" w:tplc="C4F461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3B5180D"/>
    <w:multiLevelType w:val="multilevel"/>
    <w:tmpl w:val="B63E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3A1BB4"/>
    <w:multiLevelType w:val="multilevel"/>
    <w:tmpl w:val="241C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ED6602"/>
    <w:multiLevelType w:val="multilevel"/>
    <w:tmpl w:val="6930D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B636B1"/>
    <w:multiLevelType w:val="multilevel"/>
    <w:tmpl w:val="C470B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A43278"/>
    <w:multiLevelType w:val="multilevel"/>
    <w:tmpl w:val="AF863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F11960"/>
    <w:multiLevelType w:val="multilevel"/>
    <w:tmpl w:val="4664D772"/>
    <w:lvl w:ilvl="0">
      <w:start w:val="1"/>
      <w:numFmt w:val="bullet"/>
      <w:lvlText w:val="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7F0240"/>
    <w:multiLevelType w:val="multilevel"/>
    <w:tmpl w:val="FF228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C04E0E"/>
    <w:multiLevelType w:val="multilevel"/>
    <w:tmpl w:val="6FFC9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1A3508"/>
    <w:multiLevelType w:val="multilevel"/>
    <w:tmpl w:val="43DC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6E4CED"/>
    <w:multiLevelType w:val="multilevel"/>
    <w:tmpl w:val="CEC01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0E1D58"/>
    <w:multiLevelType w:val="hybridMultilevel"/>
    <w:tmpl w:val="C6180D9C"/>
    <w:lvl w:ilvl="0" w:tplc="75B2A8D6">
      <w:start w:val="1"/>
      <w:numFmt w:val="japaneseCounting"/>
      <w:lvlText w:val="%1．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D1646C"/>
    <w:multiLevelType w:val="multilevel"/>
    <w:tmpl w:val="8DF09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3F43EC"/>
    <w:multiLevelType w:val="multilevel"/>
    <w:tmpl w:val="E7D0C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371B9B"/>
    <w:multiLevelType w:val="multilevel"/>
    <w:tmpl w:val="63181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742C10"/>
    <w:multiLevelType w:val="hybridMultilevel"/>
    <w:tmpl w:val="8A742C1A"/>
    <w:lvl w:ilvl="0" w:tplc="06F0A20E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F548B7"/>
    <w:multiLevelType w:val="hybridMultilevel"/>
    <w:tmpl w:val="C90EC418"/>
    <w:lvl w:ilvl="0" w:tplc="2514F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DE7120D"/>
    <w:multiLevelType w:val="hybridMultilevel"/>
    <w:tmpl w:val="0044A764"/>
    <w:lvl w:ilvl="0" w:tplc="1BC83F7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F0572B4"/>
    <w:multiLevelType w:val="hybridMultilevel"/>
    <w:tmpl w:val="0E809306"/>
    <w:lvl w:ilvl="0" w:tplc="32F084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4E72244"/>
    <w:multiLevelType w:val="multilevel"/>
    <w:tmpl w:val="6E2AB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4B187F"/>
    <w:multiLevelType w:val="multilevel"/>
    <w:tmpl w:val="D8D27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8"/>
  </w:num>
  <w:num w:numId="3">
    <w:abstractNumId w:val="23"/>
  </w:num>
  <w:num w:numId="4">
    <w:abstractNumId w:val="11"/>
  </w:num>
  <w:num w:numId="5">
    <w:abstractNumId w:val="3"/>
  </w:num>
  <w:num w:numId="6">
    <w:abstractNumId w:val="12"/>
  </w:num>
  <w:num w:numId="7">
    <w:abstractNumId w:val="27"/>
  </w:num>
  <w:num w:numId="8">
    <w:abstractNumId w:val="17"/>
  </w:num>
  <w:num w:numId="9">
    <w:abstractNumId w:val="20"/>
  </w:num>
  <w:num w:numId="10">
    <w:abstractNumId w:val="24"/>
  </w:num>
  <w:num w:numId="11">
    <w:abstractNumId w:val="4"/>
  </w:num>
  <w:num w:numId="12">
    <w:abstractNumId w:val="10"/>
  </w:num>
  <w:num w:numId="13">
    <w:abstractNumId w:val="7"/>
  </w:num>
  <w:num w:numId="14">
    <w:abstractNumId w:val="16"/>
  </w:num>
  <w:num w:numId="15">
    <w:abstractNumId w:val="25"/>
  </w:num>
  <w:num w:numId="16">
    <w:abstractNumId w:val="0"/>
  </w:num>
  <w:num w:numId="17">
    <w:abstractNumId w:val="19"/>
  </w:num>
  <w:num w:numId="18">
    <w:abstractNumId w:val="1"/>
  </w:num>
  <w:num w:numId="19">
    <w:abstractNumId w:val="22"/>
  </w:num>
  <w:num w:numId="20">
    <w:abstractNumId w:val="5"/>
  </w:num>
  <w:num w:numId="21">
    <w:abstractNumId w:val="9"/>
  </w:num>
  <w:num w:numId="22">
    <w:abstractNumId w:val="26"/>
  </w:num>
  <w:num w:numId="23">
    <w:abstractNumId w:val="14"/>
  </w:num>
  <w:num w:numId="24">
    <w:abstractNumId w:val="21"/>
  </w:num>
  <w:num w:numId="25">
    <w:abstractNumId w:val="2"/>
  </w:num>
  <w:num w:numId="26">
    <w:abstractNumId w:val="15"/>
  </w:num>
  <w:num w:numId="27">
    <w:abstractNumId w:val="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9DD"/>
    <w:rsid w:val="00000B51"/>
    <w:rsid w:val="00002561"/>
    <w:rsid w:val="000061DC"/>
    <w:rsid w:val="00007278"/>
    <w:rsid w:val="000072DD"/>
    <w:rsid w:val="000127A5"/>
    <w:rsid w:val="000154D8"/>
    <w:rsid w:val="000172F5"/>
    <w:rsid w:val="0002067B"/>
    <w:rsid w:val="000225C6"/>
    <w:rsid w:val="00022707"/>
    <w:rsid w:val="000241D3"/>
    <w:rsid w:val="00024E3A"/>
    <w:rsid w:val="00035064"/>
    <w:rsid w:val="0003600E"/>
    <w:rsid w:val="00041AC3"/>
    <w:rsid w:val="00042B48"/>
    <w:rsid w:val="000517A6"/>
    <w:rsid w:val="00051E48"/>
    <w:rsid w:val="000560E9"/>
    <w:rsid w:val="00056680"/>
    <w:rsid w:val="0005750A"/>
    <w:rsid w:val="00061305"/>
    <w:rsid w:val="000619B0"/>
    <w:rsid w:val="0006310C"/>
    <w:rsid w:val="00063237"/>
    <w:rsid w:val="00065FB4"/>
    <w:rsid w:val="0006699A"/>
    <w:rsid w:val="00067045"/>
    <w:rsid w:val="0007390F"/>
    <w:rsid w:val="000845DA"/>
    <w:rsid w:val="00087A1F"/>
    <w:rsid w:val="00090021"/>
    <w:rsid w:val="000910AF"/>
    <w:rsid w:val="00091A69"/>
    <w:rsid w:val="00091B9A"/>
    <w:rsid w:val="00091E5B"/>
    <w:rsid w:val="00092DA0"/>
    <w:rsid w:val="000A1497"/>
    <w:rsid w:val="000B26EB"/>
    <w:rsid w:val="000B44B7"/>
    <w:rsid w:val="000C3E94"/>
    <w:rsid w:val="000C477B"/>
    <w:rsid w:val="000C7B3F"/>
    <w:rsid w:val="000D2ED6"/>
    <w:rsid w:val="000D6436"/>
    <w:rsid w:val="000D7499"/>
    <w:rsid w:val="000E29B9"/>
    <w:rsid w:val="000F389E"/>
    <w:rsid w:val="000F4356"/>
    <w:rsid w:val="000F563B"/>
    <w:rsid w:val="000F6796"/>
    <w:rsid w:val="0010224C"/>
    <w:rsid w:val="001026BD"/>
    <w:rsid w:val="001050E3"/>
    <w:rsid w:val="001074B5"/>
    <w:rsid w:val="00113A8E"/>
    <w:rsid w:val="00116E68"/>
    <w:rsid w:val="00122E39"/>
    <w:rsid w:val="00123009"/>
    <w:rsid w:val="00124319"/>
    <w:rsid w:val="00125649"/>
    <w:rsid w:val="00130622"/>
    <w:rsid w:val="00132FDE"/>
    <w:rsid w:val="00133538"/>
    <w:rsid w:val="0013435E"/>
    <w:rsid w:val="00136871"/>
    <w:rsid w:val="0014012A"/>
    <w:rsid w:val="00141701"/>
    <w:rsid w:val="00142132"/>
    <w:rsid w:val="00146D06"/>
    <w:rsid w:val="001473FE"/>
    <w:rsid w:val="0015025E"/>
    <w:rsid w:val="001509D8"/>
    <w:rsid w:val="00157ECB"/>
    <w:rsid w:val="00160340"/>
    <w:rsid w:val="00161A82"/>
    <w:rsid w:val="001706EF"/>
    <w:rsid w:val="0017127C"/>
    <w:rsid w:val="001712AA"/>
    <w:rsid w:val="00173A9C"/>
    <w:rsid w:val="001818D5"/>
    <w:rsid w:val="00196C47"/>
    <w:rsid w:val="001A1DEF"/>
    <w:rsid w:val="001A267D"/>
    <w:rsid w:val="001A27EC"/>
    <w:rsid w:val="001A420B"/>
    <w:rsid w:val="001A79AA"/>
    <w:rsid w:val="001B50CE"/>
    <w:rsid w:val="001B6630"/>
    <w:rsid w:val="001B725A"/>
    <w:rsid w:val="001C126E"/>
    <w:rsid w:val="001C2639"/>
    <w:rsid w:val="001C2B79"/>
    <w:rsid w:val="001C5DF6"/>
    <w:rsid w:val="001C6911"/>
    <w:rsid w:val="001D2B2E"/>
    <w:rsid w:val="001D3B2A"/>
    <w:rsid w:val="001D65CB"/>
    <w:rsid w:val="001D74CD"/>
    <w:rsid w:val="001E25A8"/>
    <w:rsid w:val="001E393F"/>
    <w:rsid w:val="001E3F88"/>
    <w:rsid w:val="001E49DC"/>
    <w:rsid w:val="001E6E2A"/>
    <w:rsid w:val="001E7A42"/>
    <w:rsid w:val="00200BE5"/>
    <w:rsid w:val="0020486F"/>
    <w:rsid w:val="00204AFE"/>
    <w:rsid w:val="00207726"/>
    <w:rsid w:val="002111BA"/>
    <w:rsid w:val="002155E5"/>
    <w:rsid w:val="0021614F"/>
    <w:rsid w:val="00220C03"/>
    <w:rsid w:val="00221BAE"/>
    <w:rsid w:val="00222B83"/>
    <w:rsid w:val="00223987"/>
    <w:rsid w:val="00226237"/>
    <w:rsid w:val="00232472"/>
    <w:rsid w:val="002356F4"/>
    <w:rsid w:val="00236EAF"/>
    <w:rsid w:val="002406EF"/>
    <w:rsid w:val="00240955"/>
    <w:rsid w:val="002415FD"/>
    <w:rsid w:val="002426C6"/>
    <w:rsid w:val="00242F5C"/>
    <w:rsid w:val="00243168"/>
    <w:rsid w:val="00244377"/>
    <w:rsid w:val="00246114"/>
    <w:rsid w:val="00246960"/>
    <w:rsid w:val="002507C6"/>
    <w:rsid w:val="0025406A"/>
    <w:rsid w:val="0026273E"/>
    <w:rsid w:val="002653EA"/>
    <w:rsid w:val="00270D04"/>
    <w:rsid w:val="00273AEF"/>
    <w:rsid w:val="00277852"/>
    <w:rsid w:val="00281BE8"/>
    <w:rsid w:val="00284B32"/>
    <w:rsid w:val="00286730"/>
    <w:rsid w:val="00287FEB"/>
    <w:rsid w:val="00293AEC"/>
    <w:rsid w:val="00294611"/>
    <w:rsid w:val="00295611"/>
    <w:rsid w:val="00297C6C"/>
    <w:rsid w:val="00297D25"/>
    <w:rsid w:val="002A016E"/>
    <w:rsid w:val="002A22D8"/>
    <w:rsid w:val="002A2E6A"/>
    <w:rsid w:val="002A564C"/>
    <w:rsid w:val="002B0387"/>
    <w:rsid w:val="002B2E60"/>
    <w:rsid w:val="002B376C"/>
    <w:rsid w:val="002B50CF"/>
    <w:rsid w:val="002C3A6C"/>
    <w:rsid w:val="002C571A"/>
    <w:rsid w:val="002D1D34"/>
    <w:rsid w:val="002D2D15"/>
    <w:rsid w:val="002D48A6"/>
    <w:rsid w:val="002D4CA4"/>
    <w:rsid w:val="002D61FA"/>
    <w:rsid w:val="002D6BB3"/>
    <w:rsid w:val="002D767C"/>
    <w:rsid w:val="002E233A"/>
    <w:rsid w:val="002F220C"/>
    <w:rsid w:val="002F2CA9"/>
    <w:rsid w:val="002F3D4F"/>
    <w:rsid w:val="002F4CE3"/>
    <w:rsid w:val="00300ED2"/>
    <w:rsid w:val="003022D1"/>
    <w:rsid w:val="003048B2"/>
    <w:rsid w:val="0031048C"/>
    <w:rsid w:val="003132CA"/>
    <w:rsid w:val="0031446F"/>
    <w:rsid w:val="00314CA3"/>
    <w:rsid w:val="00316E5F"/>
    <w:rsid w:val="00316EFB"/>
    <w:rsid w:val="00316F4B"/>
    <w:rsid w:val="00322885"/>
    <w:rsid w:val="00326E32"/>
    <w:rsid w:val="003342EF"/>
    <w:rsid w:val="003413DB"/>
    <w:rsid w:val="0034175D"/>
    <w:rsid w:val="003422E7"/>
    <w:rsid w:val="00347562"/>
    <w:rsid w:val="00354CF3"/>
    <w:rsid w:val="003561B8"/>
    <w:rsid w:val="003710A0"/>
    <w:rsid w:val="0037556E"/>
    <w:rsid w:val="003774D8"/>
    <w:rsid w:val="00377C46"/>
    <w:rsid w:val="00382046"/>
    <w:rsid w:val="00382293"/>
    <w:rsid w:val="003853D0"/>
    <w:rsid w:val="00385B74"/>
    <w:rsid w:val="00391514"/>
    <w:rsid w:val="003920E4"/>
    <w:rsid w:val="00392966"/>
    <w:rsid w:val="00394231"/>
    <w:rsid w:val="003943D7"/>
    <w:rsid w:val="00395D0E"/>
    <w:rsid w:val="0039659A"/>
    <w:rsid w:val="003A0105"/>
    <w:rsid w:val="003A37B6"/>
    <w:rsid w:val="003A6793"/>
    <w:rsid w:val="003A76D4"/>
    <w:rsid w:val="003B1706"/>
    <w:rsid w:val="003B2FBE"/>
    <w:rsid w:val="003B762C"/>
    <w:rsid w:val="003C0198"/>
    <w:rsid w:val="003C2FE7"/>
    <w:rsid w:val="003C4CB1"/>
    <w:rsid w:val="003D0200"/>
    <w:rsid w:val="003D03E8"/>
    <w:rsid w:val="003D14A2"/>
    <w:rsid w:val="003D2384"/>
    <w:rsid w:val="003D3EB0"/>
    <w:rsid w:val="003D4945"/>
    <w:rsid w:val="003D76FD"/>
    <w:rsid w:val="003E3C04"/>
    <w:rsid w:val="003F2E0C"/>
    <w:rsid w:val="003F6357"/>
    <w:rsid w:val="004007DE"/>
    <w:rsid w:val="00400C09"/>
    <w:rsid w:val="00405415"/>
    <w:rsid w:val="004174FE"/>
    <w:rsid w:val="004221BF"/>
    <w:rsid w:val="00431F7B"/>
    <w:rsid w:val="0044009A"/>
    <w:rsid w:val="0044311A"/>
    <w:rsid w:val="004444B9"/>
    <w:rsid w:val="00445B93"/>
    <w:rsid w:val="0044760B"/>
    <w:rsid w:val="00461197"/>
    <w:rsid w:val="00461A71"/>
    <w:rsid w:val="004624FA"/>
    <w:rsid w:val="00464F97"/>
    <w:rsid w:val="0046652C"/>
    <w:rsid w:val="00471628"/>
    <w:rsid w:val="0047258E"/>
    <w:rsid w:val="0047304B"/>
    <w:rsid w:val="0047783F"/>
    <w:rsid w:val="00477BAC"/>
    <w:rsid w:val="004870A2"/>
    <w:rsid w:val="0048798F"/>
    <w:rsid w:val="00494B0F"/>
    <w:rsid w:val="00496B23"/>
    <w:rsid w:val="004A22CF"/>
    <w:rsid w:val="004A7472"/>
    <w:rsid w:val="004B1259"/>
    <w:rsid w:val="004B3908"/>
    <w:rsid w:val="004B7CDF"/>
    <w:rsid w:val="004C0B52"/>
    <w:rsid w:val="004C0DB9"/>
    <w:rsid w:val="004C2D07"/>
    <w:rsid w:val="004C3CA9"/>
    <w:rsid w:val="004C48F8"/>
    <w:rsid w:val="004C5A15"/>
    <w:rsid w:val="004C712F"/>
    <w:rsid w:val="004F10F9"/>
    <w:rsid w:val="004F1712"/>
    <w:rsid w:val="004F19F1"/>
    <w:rsid w:val="004F4A71"/>
    <w:rsid w:val="004F57EF"/>
    <w:rsid w:val="004F583E"/>
    <w:rsid w:val="004F5FEB"/>
    <w:rsid w:val="004F6248"/>
    <w:rsid w:val="004F7798"/>
    <w:rsid w:val="005010D1"/>
    <w:rsid w:val="0050332E"/>
    <w:rsid w:val="00507064"/>
    <w:rsid w:val="005072C1"/>
    <w:rsid w:val="00510E21"/>
    <w:rsid w:val="005119C4"/>
    <w:rsid w:val="00511B9C"/>
    <w:rsid w:val="00512B88"/>
    <w:rsid w:val="00515052"/>
    <w:rsid w:val="00521CD1"/>
    <w:rsid w:val="005221D2"/>
    <w:rsid w:val="00523B1C"/>
    <w:rsid w:val="00530249"/>
    <w:rsid w:val="0053108F"/>
    <w:rsid w:val="0053254F"/>
    <w:rsid w:val="00534FE1"/>
    <w:rsid w:val="005371E5"/>
    <w:rsid w:val="00540B09"/>
    <w:rsid w:val="00546A92"/>
    <w:rsid w:val="005470F5"/>
    <w:rsid w:val="005479A1"/>
    <w:rsid w:val="00553D79"/>
    <w:rsid w:val="00554566"/>
    <w:rsid w:val="00554608"/>
    <w:rsid w:val="005549EF"/>
    <w:rsid w:val="005558A8"/>
    <w:rsid w:val="00556DB1"/>
    <w:rsid w:val="005576AF"/>
    <w:rsid w:val="00560D98"/>
    <w:rsid w:val="0056645E"/>
    <w:rsid w:val="00567812"/>
    <w:rsid w:val="0057448B"/>
    <w:rsid w:val="005751A6"/>
    <w:rsid w:val="0057653C"/>
    <w:rsid w:val="0057739A"/>
    <w:rsid w:val="005776CA"/>
    <w:rsid w:val="005778CA"/>
    <w:rsid w:val="00581E13"/>
    <w:rsid w:val="00581E9F"/>
    <w:rsid w:val="00584F67"/>
    <w:rsid w:val="005853A5"/>
    <w:rsid w:val="0058631A"/>
    <w:rsid w:val="005950F0"/>
    <w:rsid w:val="005A1BD7"/>
    <w:rsid w:val="005A24DC"/>
    <w:rsid w:val="005A5F99"/>
    <w:rsid w:val="005A6DE1"/>
    <w:rsid w:val="005A7A47"/>
    <w:rsid w:val="005B4517"/>
    <w:rsid w:val="005B5FAB"/>
    <w:rsid w:val="005C1441"/>
    <w:rsid w:val="005C7D9E"/>
    <w:rsid w:val="005D0C12"/>
    <w:rsid w:val="005D0FD7"/>
    <w:rsid w:val="005D17D8"/>
    <w:rsid w:val="005D4313"/>
    <w:rsid w:val="005D463B"/>
    <w:rsid w:val="005D5804"/>
    <w:rsid w:val="005D5D32"/>
    <w:rsid w:val="005D6C4C"/>
    <w:rsid w:val="005D7F10"/>
    <w:rsid w:val="005E2FAA"/>
    <w:rsid w:val="005E46D0"/>
    <w:rsid w:val="005F2E74"/>
    <w:rsid w:val="005F45A0"/>
    <w:rsid w:val="0060526C"/>
    <w:rsid w:val="006075EF"/>
    <w:rsid w:val="00614346"/>
    <w:rsid w:val="00615C27"/>
    <w:rsid w:val="00617477"/>
    <w:rsid w:val="006221C4"/>
    <w:rsid w:val="0062424C"/>
    <w:rsid w:val="0062442B"/>
    <w:rsid w:val="00630F23"/>
    <w:rsid w:val="00630F6C"/>
    <w:rsid w:val="00630FDA"/>
    <w:rsid w:val="00632B2B"/>
    <w:rsid w:val="006335C5"/>
    <w:rsid w:val="006352F8"/>
    <w:rsid w:val="006354BF"/>
    <w:rsid w:val="00637D50"/>
    <w:rsid w:val="006404CE"/>
    <w:rsid w:val="00641BC2"/>
    <w:rsid w:val="0064272B"/>
    <w:rsid w:val="00642C81"/>
    <w:rsid w:val="006436CD"/>
    <w:rsid w:val="00647436"/>
    <w:rsid w:val="00650B5B"/>
    <w:rsid w:val="006525B0"/>
    <w:rsid w:val="006615F1"/>
    <w:rsid w:val="00661F72"/>
    <w:rsid w:val="00665C14"/>
    <w:rsid w:val="00666B07"/>
    <w:rsid w:val="00666C0F"/>
    <w:rsid w:val="00667E2E"/>
    <w:rsid w:val="00670B82"/>
    <w:rsid w:val="00673100"/>
    <w:rsid w:val="00680EC2"/>
    <w:rsid w:val="00683898"/>
    <w:rsid w:val="00683EDE"/>
    <w:rsid w:val="006857ED"/>
    <w:rsid w:val="00687A55"/>
    <w:rsid w:val="00694D9F"/>
    <w:rsid w:val="00696548"/>
    <w:rsid w:val="006A616F"/>
    <w:rsid w:val="006B6422"/>
    <w:rsid w:val="006B77E0"/>
    <w:rsid w:val="006C794B"/>
    <w:rsid w:val="006D0E4C"/>
    <w:rsid w:val="006D2777"/>
    <w:rsid w:val="006D4274"/>
    <w:rsid w:val="006D5DEA"/>
    <w:rsid w:val="006D757B"/>
    <w:rsid w:val="006E0AD4"/>
    <w:rsid w:val="006E2F07"/>
    <w:rsid w:val="006E50DD"/>
    <w:rsid w:val="006F0118"/>
    <w:rsid w:val="006F0A2D"/>
    <w:rsid w:val="006F114F"/>
    <w:rsid w:val="006F60B1"/>
    <w:rsid w:val="006F6DFF"/>
    <w:rsid w:val="007001F0"/>
    <w:rsid w:val="007017BA"/>
    <w:rsid w:val="007047C9"/>
    <w:rsid w:val="00704F0A"/>
    <w:rsid w:val="00710512"/>
    <w:rsid w:val="00711AE5"/>
    <w:rsid w:val="00712200"/>
    <w:rsid w:val="00715D66"/>
    <w:rsid w:val="00716800"/>
    <w:rsid w:val="00717888"/>
    <w:rsid w:val="00721DC7"/>
    <w:rsid w:val="007223C0"/>
    <w:rsid w:val="00724924"/>
    <w:rsid w:val="00726E10"/>
    <w:rsid w:val="00731721"/>
    <w:rsid w:val="00732BFC"/>
    <w:rsid w:val="007335A7"/>
    <w:rsid w:val="00733A04"/>
    <w:rsid w:val="0073417E"/>
    <w:rsid w:val="00737282"/>
    <w:rsid w:val="007434BD"/>
    <w:rsid w:val="007448DA"/>
    <w:rsid w:val="007451DA"/>
    <w:rsid w:val="0074661E"/>
    <w:rsid w:val="00750622"/>
    <w:rsid w:val="00752374"/>
    <w:rsid w:val="0075285A"/>
    <w:rsid w:val="00755EAF"/>
    <w:rsid w:val="00765E9F"/>
    <w:rsid w:val="00767D67"/>
    <w:rsid w:val="00772EBC"/>
    <w:rsid w:val="00780129"/>
    <w:rsid w:val="007824D9"/>
    <w:rsid w:val="00783344"/>
    <w:rsid w:val="00783E35"/>
    <w:rsid w:val="007842D3"/>
    <w:rsid w:val="00787C25"/>
    <w:rsid w:val="00791E04"/>
    <w:rsid w:val="00793830"/>
    <w:rsid w:val="007941F1"/>
    <w:rsid w:val="007977D1"/>
    <w:rsid w:val="007A5E9A"/>
    <w:rsid w:val="007B0FA0"/>
    <w:rsid w:val="007B0FF9"/>
    <w:rsid w:val="007B7A9F"/>
    <w:rsid w:val="007C3ED0"/>
    <w:rsid w:val="007C43BF"/>
    <w:rsid w:val="007C57F0"/>
    <w:rsid w:val="007C5C82"/>
    <w:rsid w:val="007C7681"/>
    <w:rsid w:val="007D221D"/>
    <w:rsid w:val="007D288E"/>
    <w:rsid w:val="007D622C"/>
    <w:rsid w:val="007D7F8C"/>
    <w:rsid w:val="007E26CC"/>
    <w:rsid w:val="007E4F2F"/>
    <w:rsid w:val="007F08B9"/>
    <w:rsid w:val="007F1306"/>
    <w:rsid w:val="007F16A9"/>
    <w:rsid w:val="007F1EC1"/>
    <w:rsid w:val="007F32C7"/>
    <w:rsid w:val="007F408E"/>
    <w:rsid w:val="007F497D"/>
    <w:rsid w:val="007F7D99"/>
    <w:rsid w:val="007F7E74"/>
    <w:rsid w:val="00800FBB"/>
    <w:rsid w:val="008019FA"/>
    <w:rsid w:val="00803583"/>
    <w:rsid w:val="00803D37"/>
    <w:rsid w:val="00806261"/>
    <w:rsid w:val="00807CED"/>
    <w:rsid w:val="008104AF"/>
    <w:rsid w:val="008114AA"/>
    <w:rsid w:val="0081197D"/>
    <w:rsid w:val="00817225"/>
    <w:rsid w:val="0082112C"/>
    <w:rsid w:val="00822B95"/>
    <w:rsid w:val="00824D0C"/>
    <w:rsid w:val="008266C8"/>
    <w:rsid w:val="0082785E"/>
    <w:rsid w:val="00827AD8"/>
    <w:rsid w:val="0083056A"/>
    <w:rsid w:val="00834887"/>
    <w:rsid w:val="00835351"/>
    <w:rsid w:val="00835AC5"/>
    <w:rsid w:val="00836694"/>
    <w:rsid w:val="008376CD"/>
    <w:rsid w:val="00842957"/>
    <w:rsid w:val="00845519"/>
    <w:rsid w:val="00855611"/>
    <w:rsid w:val="00855E0A"/>
    <w:rsid w:val="00857DE9"/>
    <w:rsid w:val="00861D77"/>
    <w:rsid w:val="00861DAF"/>
    <w:rsid w:val="00863284"/>
    <w:rsid w:val="008645DD"/>
    <w:rsid w:val="00865E18"/>
    <w:rsid w:val="00880CB3"/>
    <w:rsid w:val="00881B9B"/>
    <w:rsid w:val="00883F98"/>
    <w:rsid w:val="008863ED"/>
    <w:rsid w:val="00890FC9"/>
    <w:rsid w:val="0089358D"/>
    <w:rsid w:val="0089518E"/>
    <w:rsid w:val="00895FE4"/>
    <w:rsid w:val="00896E19"/>
    <w:rsid w:val="008A391B"/>
    <w:rsid w:val="008A3A35"/>
    <w:rsid w:val="008A59D1"/>
    <w:rsid w:val="008A5B51"/>
    <w:rsid w:val="008A68CC"/>
    <w:rsid w:val="008B162E"/>
    <w:rsid w:val="008B4265"/>
    <w:rsid w:val="008B5833"/>
    <w:rsid w:val="008B5C50"/>
    <w:rsid w:val="008B7C23"/>
    <w:rsid w:val="008C3520"/>
    <w:rsid w:val="008C71B8"/>
    <w:rsid w:val="008D3444"/>
    <w:rsid w:val="008E0F5C"/>
    <w:rsid w:val="008E3742"/>
    <w:rsid w:val="008E4D15"/>
    <w:rsid w:val="008F071D"/>
    <w:rsid w:val="008F20EC"/>
    <w:rsid w:val="008F42C9"/>
    <w:rsid w:val="008F5C74"/>
    <w:rsid w:val="008F5D90"/>
    <w:rsid w:val="009015B4"/>
    <w:rsid w:val="009019DD"/>
    <w:rsid w:val="00905611"/>
    <w:rsid w:val="0091035B"/>
    <w:rsid w:val="009115C7"/>
    <w:rsid w:val="00912838"/>
    <w:rsid w:val="00914375"/>
    <w:rsid w:val="009235EE"/>
    <w:rsid w:val="009305ED"/>
    <w:rsid w:val="009354F8"/>
    <w:rsid w:val="00937A4B"/>
    <w:rsid w:val="00941669"/>
    <w:rsid w:val="00954884"/>
    <w:rsid w:val="00961AB5"/>
    <w:rsid w:val="00963710"/>
    <w:rsid w:val="00963AAA"/>
    <w:rsid w:val="009640F3"/>
    <w:rsid w:val="00964193"/>
    <w:rsid w:val="00964FF4"/>
    <w:rsid w:val="009671ED"/>
    <w:rsid w:val="009734A7"/>
    <w:rsid w:val="0097617C"/>
    <w:rsid w:val="00980C83"/>
    <w:rsid w:val="0098414F"/>
    <w:rsid w:val="009876F9"/>
    <w:rsid w:val="00992F00"/>
    <w:rsid w:val="009955B0"/>
    <w:rsid w:val="009A10D5"/>
    <w:rsid w:val="009A197F"/>
    <w:rsid w:val="009A41A9"/>
    <w:rsid w:val="009A7144"/>
    <w:rsid w:val="009B056E"/>
    <w:rsid w:val="009B4625"/>
    <w:rsid w:val="009B7C3B"/>
    <w:rsid w:val="009C1B66"/>
    <w:rsid w:val="009C218F"/>
    <w:rsid w:val="009C6B98"/>
    <w:rsid w:val="009C7133"/>
    <w:rsid w:val="009E0D7E"/>
    <w:rsid w:val="009E0DF7"/>
    <w:rsid w:val="009E1B49"/>
    <w:rsid w:val="009E34BF"/>
    <w:rsid w:val="009E3878"/>
    <w:rsid w:val="009E43A9"/>
    <w:rsid w:val="009E473D"/>
    <w:rsid w:val="00A02585"/>
    <w:rsid w:val="00A05B25"/>
    <w:rsid w:val="00A1130E"/>
    <w:rsid w:val="00A13ED4"/>
    <w:rsid w:val="00A17D56"/>
    <w:rsid w:val="00A17FE4"/>
    <w:rsid w:val="00A21B92"/>
    <w:rsid w:val="00A257BA"/>
    <w:rsid w:val="00A3149C"/>
    <w:rsid w:val="00A3283A"/>
    <w:rsid w:val="00A3545A"/>
    <w:rsid w:val="00A42898"/>
    <w:rsid w:val="00A42FB7"/>
    <w:rsid w:val="00A436F9"/>
    <w:rsid w:val="00A43B57"/>
    <w:rsid w:val="00A44D41"/>
    <w:rsid w:val="00A46589"/>
    <w:rsid w:val="00A507D6"/>
    <w:rsid w:val="00A52560"/>
    <w:rsid w:val="00A549A6"/>
    <w:rsid w:val="00A5758A"/>
    <w:rsid w:val="00A57DF1"/>
    <w:rsid w:val="00A60FD7"/>
    <w:rsid w:val="00A63F52"/>
    <w:rsid w:val="00A6508F"/>
    <w:rsid w:val="00A70D00"/>
    <w:rsid w:val="00A71EB8"/>
    <w:rsid w:val="00A72C35"/>
    <w:rsid w:val="00A73106"/>
    <w:rsid w:val="00A7391C"/>
    <w:rsid w:val="00A74FA7"/>
    <w:rsid w:val="00A8059A"/>
    <w:rsid w:val="00A80DFA"/>
    <w:rsid w:val="00A8264C"/>
    <w:rsid w:val="00A85422"/>
    <w:rsid w:val="00A86BAE"/>
    <w:rsid w:val="00A87928"/>
    <w:rsid w:val="00A90F76"/>
    <w:rsid w:val="00A91433"/>
    <w:rsid w:val="00A93008"/>
    <w:rsid w:val="00A94569"/>
    <w:rsid w:val="00A959FF"/>
    <w:rsid w:val="00AA03F4"/>
    <w:rsid w:val="00AA37F3"/>
    <w:rsid w:val="00AA481F"/>
    <w:rsid w:val="00AB1A2F"/>
    <w:rsid w:val="00AB49B7"/>
    <w:rsid w:val="00AB7DFC"/>
    <w:rsid w:val="00AC15E2"/>
    <w:rsid w:val="00AC3027"/>
    <w:rsid w:val="00AC4348"/>
    <w:rsid w:val="00AE1F15"/>
    <w:rsid w:val="00AE2224"/>
    <w:rsid w:val="00AF006A"/>
    <w:rsid w:val="00AF211E"/>
    <w:rsid w:val="00AF5251"/>
    <w:rsid w:val="00B04CB1"/>
    <w:rsid w:val="00B10AB2"/>
    <w:rsid w:val="00B14101"/>
    <w:rsid w:val="00B169B6"/>
    <w:rsid w:val="00B17993"/>
    <w:rsid w:val="00B23B7F"/>
    <w:rsid w:val="00B277F3"/>
    <w:rsid w:val="00B35EFC"/>
    <w:rsid w:val="00B369FE"/>
    <w:rsid w:val="00B41B0D"/>
    <w:rsid w:val="00B432FA"/>
    <w:rsid w:val="00B44459"/>
    <w:rsid w:val="00B478DE"/>
    <w:rsid w:val="00B47AAA"/>
    <w:rsid w:val="00B50A60"/>
    <w:rsid w:val="00B52031"/>
    <w:rsid w:val="00B532F2"/>
    <w:rsid w:val="00B53DD0"/>
    <w:rsid w:val="00B55119"/>
    <w:rsid w:val="00B56B5B"/>
    <w:rsid w:val="00B65430"/>
    <w:rsid w:val="00B72CF2"/>
    <w:rsid w:val="00B7304B"/>
    <w:rsid w:val="00B73BD3"/>
    <w:rsid w:val="00B7588B"/>
    <w:rsid w:val="00B8295B"/>
    <w:rsid w:val="00B87AF4"/>
    <w:rsid w:val="00BA3351"/>
    <w:rsid w:val="00BA5B49"/>
    <w:rsid w:val="00BB27B3"/>
    <w:rsid w:val="00BB6024"/>
    <w:rsid w:val="00BB74B7"/>
    <w:rsid w:val="00BC12F2"/>
    <w:rsid w:val="00BC7B36"/>
    <w:rsid w:val="00BD42FD"/>
    <w:rsid w:val="00BE227E"/>
    <w:rsid w:val="00BE3DCF"/>
    <w:rsid w:val="00BE4934"/>
    <w:rsid w:val="00BE681D"/>
    <w:rsid w:val="00BE6C12"/>
    <w:rsid w:val="00BE762C"/>
    <w:rsid w:val="00BF2D5F"/>
    <w:rsid w:val="00C03E5D"/>
    <w:rsid w:val="00C079C7"/>
    <w:rsid w:val="00C119DF"/>
    <w:rsid w:val="00C120BB"/>
    <w:rsid w:val="00C161A9"/>
    <w:rsid w:val="00C178C8"/>
    <w:rsid w:val="00C234F8"/>
    <w:rsid w:val="00C23A42"/>
    <w:rsid w:val="00C24696"/>
    <w:rsid w:val="00C25470"/>
    <w:rsid w:val="00C327CE"/>
    <w:rsid w:val="00C32D3A"/>
    <w:rsid w:val="00C32E80"/>
    <w:rsid w:val="00C368F0"/>
    <w:rsid w:val="00C37148"/>
    <w:rsid w:val="00C47D3A"/>
    <w:rsid w:val="00C50B9B"/>
    <w:rsid w:val="00C52AC8"/>
    <w:rsid w:val="00C52C68"/>
    <w:rsid w:val="00C61197"/>
    <w:rsid w:val="00C61A1B"/>
    <w:rsid w:val="00C63744"/>
    <w:rsid w:val="00C66A5F"/>
    <w:rsid w:val="00C7050A"/>
    <w:rsid w:val="00C81BAE"/>
    <w:rsid w:val="00C849F3"/>
    <w:rsid w:val="00C92B23"/>
    <w:rsid w:val="00C930CE"/>
    <w:rsid w:val="00C93D1C"/>
    <w:rsid w:val="00C94285"/>
    <w:rsid w:val="00CA071C"/>
    <w:rsid w:val="00CA08F4"/>
    <w:rsid w:val="00CA09B0"/>
    <w:rsid w:val="00CA2BD2"/>
    <w:rsid w:val="00CA3215"/>
    <w:rsid w:val="00CA3A0A"/>
    <w:rsid w:val="00CA467F"/>
    <w:rsid w:val="00CA7CF8"/>
    <w:rsid w:val="00CB01DF"/>
    <w:rsid w:val="00CB1620"/>
    <w:rsid w:val="00CB3C74"/>
    <w:rsid w:val="00CB4BFD"/>
    <w:rsid w:val="00CB5D2A"/>
    <w:rsid w:val="00CB7CB7"/>
    <w:rsid w:val="00CC0687"/>
    <w:rsid w:val="00CC2402"/>
    <w:rsid w:val="00CC3CAF"/>
    <w:rsid w:val="00CC59EF"/>
    <w:rsid w:val="00CC6259"/>
    <w:rsid w:val="00CC6EF7"/>
    <w:rsid w:val="00CC7593"/>
    <w:rsid w:val="00CC7C72"/>
    <w:rsid w:val="00CD19FC"/>
    <w:rsid w:val="00CD7B9C"/>
    <w:rsid w:val="00CE185E"/>
    <w:rsid w:val="00CE1D25"/>
    <w:rsid w:val="00CE1F05"/>
    <w:rsid w:val="00CE52C3"/>
    <w:rsid w:val="00CF008F"/>
    <w:rsid w:val="00CF3678"/>
    <w:rsid w:val="00CF73BD"/>
    <w:rsid w:val="00CF77C4"/>
    <w:rsid w:val="00D0266D"/>
    <w:rsid w:val="00D071DD"/>
    <w:rsid w:val="00D072EB"/>
    <w:rsid w:val="00D07F30"/>
    <w:rsid w:val="00D109B9"/>
    <w:rsid w:val="00D11131"/>
    <w:rsid w:val="00D116BE"/>
    <w:rsid w:val="00D2042C"/>
    <w:rsid w:val="00D21C1E"/>
    <w:rsid w:val="00D225F3"/>
    <w:rsid w:val="00D23F56"/>
    <w:rsid w:val="00D24266"/>
    <w:rsid w:val="00D24B82"/>
    <w:rsid w:val="00D25D66"/>
    <w:rsid w:val="00D2766E"/>
    <w:rsid w:val="00D3088E"/>
    <w:rsid w:val="00D3351D"/>
    <w:rsid w:val="00D34F9B"/>
    <w:rsid w:val="00D42360"/>
    <w:rsid w:val="00D425FB"/>
    <w:rsid w:val="00D46171"/>
    <w:rsid w:val="00D46854"/>
    <w:rsid w:val="00D501E6"/>
    <w:rsid w:val="00D52349"/>
    <w:rsid w:val="00D5262B"/>
    <w:rsid w:val="00D555A0"/>
    <w:rsid w:val="00D600B3"/>
    <w:rsid w:val="00D61436"/>
    <w:rsid w:val="00D6286D"/>
    <w:rsid w:val="00D6527D"/>
    <w:rsid w:val="00D656A5"/>
    <w:rsid w:val="00D663D9"/>
    <w:rsid w:val="00D713FC"/>
    <w:rsid w:val="00D74BBD"/>
    <w:rsid w:val="00D84EC0"/>
    <w:rsid w:val="00D86CBD"/>
    <w:rsid w:val="00D920D4"/>
    <w:rsid w:val="00D9216B"/>
    <w:rsid w:val="00D928AA"/>
    <w:rsid w:val="00DA2188"/>
    <w:rsid w:val="00DA6048"/>
    <w:rsid w:val="00DB115B"/>
    <w:rsid w:val="00DB293D"/>
    <w:rsid w:val="00DB5636"/>
    <w:rsid w:val="00DB645F"/>
    <w:rsid w:val="00DC0335"/>
    <w:rsid w:val="00DC448C"/>
    <w:rsid w:val="00DC5116"/>
    <w:rsid w:val="00DC7C64"/>
    <w:rsid w:val="00DD1834"/>
    <w:rsid w:val="00DD4683"/>
    <w:rsid w:val="00DD47BD"/>
    <w:rsid w:val="00DD59AC"/>
    <w:rsid w:val="00DD5B7B"/>
    <w:rsid w:val="00DD69E7"/>
    <w:rsid w:val="00DE0709"/>
    <w:rsid w:val="00DE5CD4"/>
    <w:rsid w:val="00DE6D15"/>
    <w:rsid w:val="00DE7578"/>
    <w:rsid w:val="00DE7C04"/>
    <w:rsid w:val="00DF333C"/>
    <w:rsid w:val="00DF51A7"/>
    <w:rsid w:val="00DF6708"/>
    <w:rsid w:val="00E0073D"/>
    <w:rsid w:val="00E02292"/>
    <w:rsid w:val="00E0488C"/>
    <w:rsid w:val="00E06E33"/>
    <w:rsid w:val="00E14016"/>
    <w:rsid w:val="00E14283"/>
    <w:rsid w:val="00E23E0F"/>
    <w:rsid w:val="00E269D1"/>
    <w:rsid w:val="00E304AF"/>
    <w:rsid w:val="00E31D9D"/>
    <w:rsid w:val="00E3392B"/>
    <w:rsid w:val="00E34E5A"/>
    <w:rsid w:val="00E36C7E"/>
    <w:rsid w:val="00E419D0"/>
    <w:rsid w:val="00E52B2D"/>
    <w:rsid w:val="00E551C2"/>
    <w:rsid w:val="00E6085D"/>
    <w:rsid w:val="00E61148"/>
    <w:rsid w:val="00E62B85"/>
    <w:rsid w:val="00E759E1"/>
    <w:rsid w:val="00E80503"/>
    <w:rsid w:val="00E80C39"/>
    <w:rsid w:val="00E81D3D"/>
    <w:rsid w:val="00E83517"/>
    <w:rsid w:val="00E8591D"/>
    <w:rsid w:val="00E86DD4"/>
    <w:rsid w:val="00E907DC"/>
    <w:rsid w:val="00E9083C"/>
    <w:rsid w:val="00E92AA8"/>
    <w:rsid w:val="00E92F06"/>
    <w:rsid w:val="00E95537"/>
    <w:rsid w:val="00E95A91"/>
    <w:rsid w:val="00E970BA"/>
    <w:rsid w:val="00E97520"/>
    <w:rsid w:val="00EA1157"/>
    <w:rsid w:val="00EA40A2"/>
    <w:rsid w:val="00EA535F"/>
    <w:rsid w:val="00EB2A51"/>
    <w:rsid w:val="00EB57D1"/>
    <w:rsid w:val="00EC147E"/>
    <w:rsid w:val="00EC39B3"/>
    <w:rsid w:val="00EC495E"/>
    <w:rsid w:val="00ED02FA"/>
    <w:rsid w:val="00ED2C7B"/>
    <w:rsid w:val="00ED3127"/>
    <w:rsid w:val="00ED4AB0"/>
    <w:rsid w:val="00ED4B64"/>
    <w:rsid w:val="00ED608D"/>
    <w:rsid w:val="00ED672A"/>
    <w:rsid w:val="00EE192D"/>
    <w:rsid w:val="00EE1DAD"/>
    <w:rsid w:val="00EF6C12"/>
    <w:rsid w:val="00EF78DE"/>
    <w:rsid w:val="00EF7D41"/>
    <w:rsid w:val="00EF7ECD"/>
    <w:rsid w:val="00F012AD"/>
    <w:rsid w:val="00F051F3"/>
    <w:rsid w:val="00F058F1"/>
    <w:rsid w:val="00F13F96"/>
    <w:rsid w:val="00F14D75"/>
    <w:rsid w:val="00F23BAC"/>
    <w:rsid w:val="00F268EC"/>
    <w:rsid w:val="00F26B28"/>
    <w:rsid w:val="00F44AD0"/>
    <w:rsid w:val="00F45307"/>
    <w:rsid w:val="00F45687"/>
    <w:rsid w:val="00F47D74"/>
    <w:rsid w:val="00F50945"/>
    <w:rsid w:val="00F62106"/>
    <w:rsid w:val="00F6285C"/>
    <w:rsid w:val="00F7049B"/>
    <w:rsid w:val="00F71FC4"/>
    <w:rsid w:val="00F745B4"/>
    <w:rsid w:val="00F7617A"/>
    <w:rsid w:val="00F76E24"/>
    <w:rsid w:val="00F876AF"/>
    <w:rsid w:val="00F87801"/>
    <w:rsid w:val="00FA0F5B"/>
    <w:rsid w:val="00FA387D"/>
    <w:rsid w:val="00FA64D2"/>
    <w:rsid w:val="00FA7DA6"/>
    <w:rsid w:val="00FB39CE"/>
    <w:rsid w:val="00FB445D"/>
    <w:rsid w:val="00FB6021"/>
    <w:rsid w:val="00FC42BB"/>
    <w:rsid w:val="00FC736A"/>
    <w:rsid w:val="00FD09F6"/>
    <w:rsid w:val="00FD1EC3"/>
    <w:rsid w:val="00FD5F4E"/>
    <w:rsid w:val="00FD71C0"/>
    <w:rsid w:val="00FE2A4A"/>
    <w:rsid w:val="00FE7CA4"/>
    <w:rsid w:val="00FE7FA9"/>
    <w:rsid w:val="00FF2E6E"/>
    <w:rsid w:val="00FF7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BCED2"/>
  <w15:chartTrackingRefBased/>
  <w15:docId w15:val="{27B276EB-0320-497D-8353-A3DB5F0C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4F6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35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0A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DC7C6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AB7D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3F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35E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B50A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7C64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header"/>
    <w:basedOn w:val="a"/>
    <w:link w:val="a4"/>
    <w:uiPriority w:val="99"/>
    <w:unhideWhenUsed/>
    <w:rsid w:val="00883F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3F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3F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3F98"/>
    <w:rPr>
      <w:sz w:val="18"/>
      <w:szCs w:val="18"/>
    </w:rPr>
  </w:style>
  <w:style w:type="paragraph" w:customStyle="1" w:styleId="11">
    <w:name w:val="计组论文_标题1"/>
    <w:basedOn w:val="a"/>
    <w:link w:val="12"/>
    <w:qFormat/>
    <w:rsid w:val="009235EE"/>
    <w:pPr>
      <w:snapToGrid w:val="0"/>
      <w:spacing w:beforeLines="100" w:before="100" w:afterLines="100" w:after="100"/>
    </w:pPr>
    <w:rPr>
      <w:rFonts w:eastAsia="黑体"/>
      <w:sz w:val="32"/>
    </w:rPr>
  </w:style>
  <w:style w:type="character" w:customStyle="1" w:styleId="12">
    <w:name w:val="计组论文_标题1 字符"/>
    <w:basedOn w:val="a0"/>
    <w:link w:val="11"/>
    <w:rsid w:val="009235EE"/>
    <w:rPr>
      <w:rFonts w:eastAsia="黑体"/>
      <w:sz w:val="32"/>
    </w:rPr>
  </w:style>
  <w:style w:type="paragraph" w:customStyle="1" w:styleId="a7">
    <w:name w:val="计组论文_正文"/>
    <w:basedOn w:val="11"/>
    <w:link w:val="a8"/>
    <w:qFormat/>
    <w:rsid w:val="009235EE"/>
    <w:pPr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character" w:customStyle="1" w:styleId="a8">
    <w:name w:val="计组论文_正文 字符"/>
    <w:basedOn w:val="12"/>
    <w:link w:val="a7"/>
    <w:rsid w:val="009235EE"/>
    <w:rPr>
      <w:rFonts w:ascii="Times New Roman" w:eastAsia="宋体" w:hAnsi="Times New Roman"/>
      <w:sz w:val="24"/>
    </w:rPr>
  </w:style>
  <w:style w:type="paragraph" w:customStyle="1" w:styleId="a9">
    <w:name w:val="计组论文_代码"/>
    <w:basedOn w:val="a"/>
    <w:link w:val="aa"/>
    <w:qFormat/>
    <w:rsid w:val="00B277F3"/>
    <w:pPr>
      <w:spacing w:before="312" w:after="312"/>
      <w:ind w:left="210" w:right="210"/>
    </w:pPr>
    <w:rPr>
      <w:rFonts w:ascii="Courier New" w:eastAsia="宋体" w:hAnsi="Courier New"/>
    </w:rPr>
  </w:style>
  <w:style w:type="character" w:customStyle="1" w:styleId="aa">
    <w:name w:val="计组论文_代码 字符"/>
    <w:basedOn w:val="a8"/>
    <w:link w:val="a9"/>
    <w:rsid w:val="00B277F3"/>
    <w:rPr>
      <w:rFonts w:ascii="Courier New" w:eastAsia="宋体" w:hAnsi="Courier New"/>
      <w:sz w:val="24"/>
    </w:rPr>
  </w:style>
  <w:style w:type="table" w:styleId="ab">
    <w:name w:val="Table Grid"/>
    <w:basedOn w:val="a1"/>
    <w:uiPriority w:val="59"/>
    <w:rsid w:val="008951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89518E"/>
    <w:rPr>
      <w:rFonts w:asciiTheme="majorHAnsi" w:eastAsia="黑体" w:hAnsiTheme="majorHAnsi" w:cstheme="majorBidi"/>
      <w:sz w:val="20"/>
      <w:szCs w:val="20"/>
    </w:rPr>
  </w:style>
  <w:style w:type="character" w:styleId="ad">
    <w:name w:val="Strong"/>
    <w:basedOn w:val="a0"/>
    <w:uiPriority w:val="22"/>
    <w:qFormat/>
    <w:rsid w:val="00B50A60"/>
    <w:rPr>
      <w:b/>
      <w:bCs/>
    </w:rPr>
  </w:style>
  <w:style w:type="paragraph" w:styleId="ae">
    <w:name w:val="List Paragraph"/>
    <w:basedOn w:val="a"/>
    <w:uiPriority w:val="34"/>
    <w:qFormat/>
    <w:rsid w:val="00B04CB1"/>
    <w:pPr>
      <w:ind w:firstLineChars="200" w:firstLine="420"/>
    </w:pPr>
  </w:style>
  <w:style w:type="character" w:styleId="af">
    <w:name w:val="Hyperlink"/>
    <w:basedOn w:val="a0"/>
    <w:uiPriority w:val="99"/>
    <w:semiHidden/>
    <w:unhideWhenUsed/>
    <w:rsid w:val="005C7D9E"/>
    <w:rPr>
      <w:color w:val="0000FF"/>
      <w:u w:val="single"/>
    </w:rPr>
  </w:style>
  <w:style w:type="paragraph" w:styleId="af0">
    <w:name w:val="Normal (Web)"/>
    <w:basedOn w:val="a"/>
    <w:uiPriority w:val="99"/>
    <w:unhideWhenUsed/>
    <w:rsid w:val="006F11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AB7DF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Balloon Text"/>
    <w:basedOn w:val="a"/>
    <w:link w:val="af2"/>
    <w:uiPriority w:val="99"/>
    <w:semiHidden/>
    <w:unhideWhenUsed/>
    <w:rsid w:val="00CA09B0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CA09B0"/>
    <w:rPr>
      <w:sz w:val="18"/>
      <w:szCs w:val="18"/>
    </w:rPr>
  </w:style>
  <w:style w:type="paragraph" w:styleId="af3">
    <w:name w:val="No Spacing"/>
    <w:uiPriority w:val="1"/>
    <w:qFormat/>
    <w:rsid w:val="00471628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F13F96"/>
    <w:rPr>
      <w:b/>
      <w:bCs/>
      <w:sz w:val="28"/>
      <w:szCs w:val="28"/>
    </w:rPr>
  </w:style>
  <w:style w:type="character" w:customStyle="1" w:styleId="description">
    <w:name w:val="description"/>
    <w:basedOn w:val="a0"/>
    <w:rsid w:val="00855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2706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6195">
              <w:blockQuote w:val="1"/>
              <w:marLeft w:val="600"/>
              <w:marRight w:val="60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0802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33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1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90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50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02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288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5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5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269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4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5822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81556660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1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1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4798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6767609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8103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3767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32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85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esktop\&#35745;&#32452;&#35770;&#25991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655A8-D0F3-4E29-A553-2A716F12C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计组论文模板</Template>
  <TotalTime>3289</TotalTime>
  <Pages>22</Pages>
  <Words>8755</Words>
  <Characters>49910</Characters>
  <Application>Microsoft Office Word</Application>
  <DocSecurity>0</DocSecurity>
  <Lines>415</Lines>
  <Paragraphs>117</Paragraphs>
  <ScaleCrop>false</ScaleCrop>
  <Company/>
  <LinksUpToDate>false</LinksUpToDate>
  <CharactersWithSpaces>58548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姜佳伟</dc:creator>
  <cp:keywords/>
  <dc:description/>
  <cp:lastModifiedBy>佳伟 姜</cp:lastModifiedBy>
  <cp:revision>1213</cp:revision>
  <cp:lastPrinted>2018-12-19T15:32:00Z</cp:lastPrinted>
  <dcterms:created xsi:type="dcterms:W3CDTF">2018-11-13T00:52:00Z</dcterms:created>
  <dcterms:modified xsi:type="dcterms:W3CDTF">2018-12-26T13:19:00Z</dcterms:modified>
</cp:coreProperties>
</file>